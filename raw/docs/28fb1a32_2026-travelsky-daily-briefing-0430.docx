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98AF9">
      <w:pPr>
        <w:pStyle w:val="7"/>
        <w:sectPr>
          <w:footerReference r:id="rId5" w:type="first"/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start="0"/>
          <w:cols w:space="425" w:num="1"/>
          <w:titlePg/>
          <w:docGrid w:type="lines"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2689860</wp:posOffset>
                </wp:positionV>
                <wp:extent cx="6127750" cy="6142990"/>
                <wp:effectExtent l="0" t="0" r="6350" b="1016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7539" cy="6142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66C8A3CB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【民航】民航局征求《关于加快民航公共数据资源开发利用的实施意见》《民航公共数据资源授权运营管理办法（试行）》意见</w:t>
                            </w:r>
                          </w:p>
                          <w:p w14:paraId="58CA5CF2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【民航】“五一”假期民航预计运输旅客1100万人次</w:t>
                            </w:r>
                          </w:p>
                          <w:p w14:paraId="68721FD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【民航】航旅纵横：出行格局优化升级，出境出行活力持续释放</w:t>
                            </w:r>
                          </w:p>
                          <w:p w14:paraId="2229B30F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【交通】交通运输部：“五一”假期全社会跨区域人员流动量将创历史新高</w:t>
                            </w:r>
                          </w:p>
                          <w:p w14:paraId="1C399F7B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【旅游】国家移民管理局：“五一”假期预计日均225万人次出入境</w:t>
                            </w:r>
                          </w:p>
                          <w:p w14:paraId="1B0E012A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【数字经济】国家数据局：全国一体化数据市场建设实施意见将出台</w:t>
                            </w:r>
                          </w:p>
                          <w:p w14:paraId="09929D8D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【数字经济】中央网信办：将发布《人工智能应用伦理安全指引（1.0版）》</w:t>
                            </w:r>
                          </w:p>
                          <w:p w14:paraId="149989EA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【数字经济】工信部印发《工业场景数据要素应用参考指引》</w:t>
                            </w:r>
                          </w:p>
                          <w:p w14:paraId="42681292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【数字经济】国家数据局新设两大组织，推进数据基础设施与数据标准建设</w:t>
                            </w:r>
                          </w:p>
                          <w:p w14:paraId="2FE0536F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【国际】中国将成全球第一：当美国失去游客，中国接住了世界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4.2pt;margin-top:211.8pt;height:483.7pt;width:482.5pt;z-index:251668480;mso-width-relative:page;mso-height-relative:page;" fillcolor="#FFFFFF [3212]" filled="t" stroked="f" coordsize="21600,21600" o:gfxdata="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cEYgB2QAAAAwBAAAPAAAAAAAAAAEAIAAAACIAAABkcnMvZG93bnJldi54&#10;bWxQSwECFAAUAAAACACHTuJAMD2zbMABAABxAwAADgAAAAAAAAABACAAAAAoAQAAZHJzL2Uyb0Rv&#10;Yy54bWxQSwUGAAAAAAYABgBZAQAAW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6C8A3CB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【民航】民航局征求《关于加快民航公共数据资源开发利用的实施意见》《民航公共数据资源授权运营管理办法（试行）》意见</w:t>
                      </w:r>
                    </w:p>
                    <w:p w14:paraId="58CA5CF2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【民航】“五一”假期民航预计运输旅客1100万人次</w:t>
                      </w:r>
                    </w:p>
                    <w:p w14:paraId="68721FD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【民航】航旅纵横：出行格局优化升级，出境出行活力持续释放</w:t>
                      </w:r>
                    </w:p>
                    <w:p w14:paraId="2229B30F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【交通】交通运输部：“五一”假期全社会跨区域人员流动量将创历史新高</w:t>
                      </w:r>
                    </w:p>
                    <w:p w14:paraId="1C399F7B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【旅游】国家移民管理局：“五一”假期预计日均225万人次出入境</w:t>
                      </w:r>
                    </w:p>
                    <w:p w14:paraId="1B0E012A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【数字经济】国家数据局：全国一体化数据市场建设实施意见将出台</w:t>
                      </w:r>
                    </w:p>
                    <w:p w14:paraId="09929D8D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【数字经济】中央网信办：将发布《人工智能应用伦理安全指引（1.0版）》</w:t>
                      </w:r>
                    </w:p>
                    <w:p w14:paraId="149989EA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【数字经济】工信部印发《工业场景数据要素应用参考指引》</w:t>
                      </w:r>
                    </w:p>
                    <w:p w14:paraId="42681292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【数字经济】国家数据局新设两大组织，推进数据基础设施与数据标准建设</w:t>
                      </w:r>
                    </w:p>
                    <w:p w14:paraId="2FE0536F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【国际】中国将成全球第一：当美国失去游客，中国接住了世界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689610</wp:posOffset>
                </wp:positionV>
                <wp:extent cx="7437120" cy="1136650"/>
                <wp:effectExtent l="0" t="0" r="0" b="0"/>
                <wp:wrapNone/>
                <wp:docPr id="7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12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B6C246">
                            <w:pPr>
                              <w:pStyle w:val="12"/>
                              <w:rPr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hint="eastAsia" w:ascii="微软雅黑" w:eastAsia="微软雅黑" w:hAnsiTheme="minorBidi"/>
                                <w:b/>
                                <w:color w:val="006CFD"/>
                                <w:kern w:val="24"/>
                                <w:sz w:val="90"/>
                                <w:szCs w:val="90"/>
                              </w:rPr>
                              <w:t>每日要闻（航信专报）</w:t>
                            </w:r>
                          </w:p>
                        </w:txbxContent>
                      </wps:txbx>
                      <wps:bodyPr vert="horz" wrap="square" rtlCol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202" type="#_x0000_t202" style="position:absolute;left:0pt;margin-left:-46.8pt;margin-top:54.3pt;height:89.5pt;width:585.6pt;z-index:-251649024;mso-width-relative:page;mso-height-relative:page;" filled="f" stroked="f" coordsize="21600,21600" o:gfxdata="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oVo4PXAAAADAEAAA8AAAAAAAAAAQAgAAAAIgAA&#10;AGRycy9kb3ducmV2LnhtbFBLAQIUABQAAAAIAIdO4kCA0iSjQgIAAAcEAAAOAAAAAAAAAAEAIAAA&#10;ACYBAABkcnMvZTJvRG9jLnhtbFBLBQYAAAAABgAGAFkBAADa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DB6C246">
                      <w:pPr>
                        <w:pStyle w:val="12"/>
                        <w:rPr>
                          <w:sz w:val="90"/>
                          <w:szCs w:val="90"/>
                        </w:rPr>
                      </w:pPr>
                      <w:r>
                        <w:rPr>
                          <w:rFonts w:hint="eastAsia" w:ascii="微软雅黑" w:eastAsia="微软雅黑" w:hAnsiTheme="minorBidi"/>
                          <w:b/>
                          <w:color w:val="006CFD"/>
                          <w:kern w:val="24"/>
                          <w:sz w:val="90"/>
                          <w:szCs w:val="90"/>
                        </w:rPr>
                        <w:t>每日要闻（航信专报）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-595630</wp:posOffset>
            </wp:positionH>
            <wp:positionV relativeFrom="paragraph">
              <wp:posOffset>-140335</wp:posOffset>
            </wp:positionV>
            <wp:extent cx="1601470" cy="644525"/>
            <wp:effectExtent l="0" t="0" r="0" b="0"/>
            <wp:wrapNone/>
            <wp:docPr id="11" name="图片 11" descr="C:\Users\dell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dell\Desktop\图片1.png图片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-915035</wp:posOffset>
                </wp:positionV>
                <wp:extent cx="1386205" cy="693420"/>
                <wp:effectExtent l="0" t="0" r="4445" b="11430"/>
                <wp:wrapNone/>
                <wp:docPr id="3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7985" y="0"/>
                          <a:ext cx="1386205" cy="6934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812" y="0"/>
                            </a:cxn>
                            <a:cxn ang="0">
                              <a:pos x="1370" y="0"/>
                            </a:cxn>
                            <a:cxn ang="0">
                              <a:pos x="2183" y="0"/>
                            </a:cxn>
                            <a:cxn ang="0">
                              <a:pos x="1091" y="1092"/>
                            </a:cxn>
                          </a:cxnLst>
                          <a:rect l="0" t="0" r="0" b="0"/>
                          <a:pathLst>
                            <a:path w="1119430" h="559715">
                              <a:moveTo>
                                <a:pt x="0" y="0"/>
                              </a:moveTo>
                              <a:lnTo>
                                <a:pt x="416840" y="0"/>
                              </a:lnTo>
                              <a:lnTo>
                                <a:pt x="702590" y="0"/>
                              </a:lnTo>
                              <a:lnTo>
                                <a:pt x="1119430" y="0"/>
                              </a:lnTo>
                              <a:lnTo>
                                <a:pt x="559715" y="559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CFD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02893A59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195.55pt;margin-top:-72.05pt;height:54.6pt;width:109.15pt;z-index:-251653120;v-text-anchor:middle;mso-width-relative:page;mso-height-relative:page;" fillcolor="#006CFD" filled="t" stroked="f" coordsize="1119430,559715" o:gfxdata="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GhatsLYAAAADAEAAA8AAAAAAAAAAQAgAAAAIgAAAGRycy9kb3ducmV2Lnht&#10;bFBLAQIUABQAAAAIAIdO4kAw+UUJ3QIAAEQGAAAOAAAAAAAAAAEAIAAAACcBAABkcnMvZTJvRG9j&#10;LnhtbFBLBQYAAAAABgAGAFkBAAB2BgAAAAA=&#10;" path="m0,0l416840,0,702590,0,1119430,0,559715,559715xe">
                <v:path textboxrect="0,0,1119430,559715" o:connectlocs="0,0;812,0;1370,0;2183,0;1091,1092" o:connectangles="0,0,0,0,0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02893A5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1905635</wp:posOffset>
                </wp:positionV>
                <wp:extent cx="6237605" cy="654685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7605" cy="6546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8041B6">
                            <w:pPr>
                              <w:overflowPunct w:val="0"/>
                              <w:snapToGrid w:val="0"/>
                              <w:spacing w:after="12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30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星期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期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6pt;margin-top:150.05pt;height:51.55pt;width:491.15pt;z-index:251669504;mso-width-relative:page;mso-height-relative:page;" filled="f" stroked="f" coordsize="21600,21600" o:gfxdata="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+IkdWNwA&#10;AAALAQAADwAAAAAAAAABACAAAAAiAAAAZHJzL2Rvd25yZXYueG1sUEsBAhQAFAAAAAgAh07iQAL4&#10;47CpAQAARwMAAA4AAAAAAAAAAQAgAAAAKw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38041B6">
                      <w:pPr>
                        <w:overflowPunct w:val="0"/>
                        <w:snapToGrid w:val="0"/>
                        <w:spacing w:after="120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04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30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星期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期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3294380</wp:posOffset>
                </wp:positionH>
                <wp:positionV relativeFrom="paragraph">
                  <wp:posOffset>8841740</wp:posOffset>
                </wp:positionV>
                <wp:extent cx="1659255" cy="935355"/>
                <wp:effectExtent l="0" t="0" r="17145" b="17145"/>
                <wp:wrapNone/>
                <wp:docPr id="6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7380" y="9756140"/>
                          <a:ext cx="1659255" cy="9353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1139" y="0"/>
                            </a:cxn>
                            <a:cxn ang="0">
                              <a:pos x="2613" y="1473"/>
                            </a:cxn>
                            <a:cxn ang="0">
                              <a:pos x="1473" y="1473"/>
                            </a:cxn>
                            <a:cxn ang="0">
                              <a:pos x="0" y="0"/>
                            </a:cxn>
                          </a:cxnLst>
                          <a:rect l="0" t="0" r="0" b="0"/>
                          <a:pathLst>
                            <a:path w="1659509" h="935619">
                              <a:moveTo>
                                <a:pt x="0" y="0"/>
                              </a:moveTo>
                              <a:lnTo>
                                <a:pt x="723890" y="0"/>
                              </a:lnTo>
                              <a:lnTo>
                                <a:pt x="1659509" y="935619"/>
                              </a:lnTo>
                              <a:lnTo>
                                <a:pt x="935619" y="935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259.4pt;margin-top:696.2pt;height:73.65pt;width:130.65pt;z-index:-251650048;v-text-anchor:middle;mso-width-relative:page;mso-height-relative:page;" fillcolor="#231F20" filled="t" stroked="f" coordsize="1659509,935619" o:gfxdata="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NJysy9sAAAANAQAADwAAAAAAAAABACAAAAAiAAAAZHJzL2Rvd25yZXYueG1s&#10;UEsBAhQAFAAAAAgAh07iQIzUQqrZAgAAPAYAAA4AAAAAAAAAAQAgAAAAKgEAAGRycy9lMm9Eb2Mu&#10;eG1sUEsFBgAAAAAGAAYAWQEAAHUGAAAAAA==&#10;" path="m0,0l723890,0,1659509,935619,935619,935619,0,0xe">
                <v:path o:connectlocs="0,0;1139,0;2613,1473;1473,1473;0,0" o:connectangles="0,0,0,0,0"/>
                <v:fill on="t" focussize="0,0"/>
                <v:stroke on="f" weight="0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8841740</wp:posOffset>
                </wp:positionV>
                <wp:extent cx="6096000" cy="935355"/>
                <wp:effectExtent l="0" t="0" r="0" b="17145"/>
                <wp:wrapNone/>
                <wp:docPr id="5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9756140"/>
                          <a:ext cx="6096000" cy="9353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8126" y="0"/>
                            </a:cxn>
                            <a:cxn ang="0">
                              <a:pos x="9600" y="1473"/>
                            </a:cxn>
                            <a:cxn ang="0">
                              <a:pos x="0" y="1473"/>
                            </a:cxn>
                            <a:cxn ang="0">
                              <a:pos x="0" y="0"/>
                            </a:cxn>
                          </a:cxnLst>
                          <a:rect l="0" t="0" r="0" b="0"/>
                          <a:pathLst>
                            <a:path w="7134579" h="1095023">
                              <a:moveTo>
                                <a:pt x="0" y="0"/>
                              </a:moveTo>
                              <a:lnTo>
                                <a:pt x="6039556" y="0"/>
                              </a:lnTo>
                              <a:lnTo>
                                <a:pt x="7134579" y="1095023"/>
                              </a:lnTo>
                              <a:lnTo>
                                <a:pt x="0" y="10950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CFD">
                            <a:alpha val="79999"/>
                          </a:srgbClr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 w14:paraId="2D637C5F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-89.95pt;margin-top:696.2pt;height:73.65pt;width:480pt;z-index:-251651072;v-text-anchor:middle;mso-width-relative:page;mso-height-relative:page;" fillcolor="#006CFD" filled="t" stroked="f" coordsize="7134579,1095023" o:gfxdata="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DxOl9PcAAAADgEAAA8AAAAAAAAAAQAgAAAAIgAA&#10;AGRycy9kb3ducmV2LnhtbFBLAQIUABQAAAAIAIdO4kB4/Yyr6AIAAGAGAAAOAAAAAAAAAAEAIAAA&#10;ACsBAABkcnMvZTJvRG9jLnhtbFBLBQYAAAAABgAGAFkBAACFBgAAAAA=&#10;" path="m0,0l6039556,0,7134579,1095023,0,1095023,0,0xe">
                <v:path textboxrect="0,0,7134579,1095023" o:connectlocs="0,0;8126,0;9600,1473;0,1473;0,0" o:connectangles="0,0,0,0,0"/>
                <v:fill on="t" opacity="52428f" focussize="0,0"/>
                <v:stroke on="f" weight="0pt"/>
                <v:imagedata o:title=""/>
                <o:lock v:ext="edit" aspectratio="f"/>
                <v:textbox>
                  <w:txbxContent>
                    <w:p w14:paraId="2D637C5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4404995</wp:posOffset>
                </wp:positionV>
                <wp:extent cx="5372100" cy="5372100"/>
                <wp:effectExtent l="0" t="0" r="0" b="0"/>
                <wp:wrapNone/>
                <wp:docPr id="4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5319395"/>
                          <a:ext cx="5372100" cy="53721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8460" y="8460"/>
                            </a:cxn>
                            <a:cxn ang="0">
                              <a:pos x="0" y="8460"/>
                            </a:cxn>
                          </a:cxnLst>
                          <a:rect l="0" t="0" r="0" b="0"/>
                          <a:pathLst>
                            <a:path w="5372100" h="5372100">
                              <a:moveTo>
                                <a:pt x="0" y="0"/>
                              </a:moveTo>
                              <a:lnTo>
                                <a:pt x="5372100" y="5372100"/>
                              </a:lnTo>
                              <a:lnTo>
                                <a:pt x="0" y="5372100"/>
                              </a:lnTo>
                              <a:close/>
                            </a:path>
                          </a:pathLst>
                        </a:cu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  <a:ln w="12700">
                          <a:noFill/>
                        </a:ln>
                      </wps:spPr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-89.95pt;margin-top:346.85pt;height:423pt;width:423pt;z-index:-251652096;v-text-anchor:middle;mso-width-relative:page;mso-height-relative:page;" filled="t" stroked="f" coordsize="5372100,5372100" o:gfxdata="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" path="m0,0l5372100,5372100,0,5372100xe">
                <v:path o:connectlocs="0,0;8460,8460;0,8460" o:connectangles="0,0,0"/>
                <v:fill type="frame" on="t" focussize="0,0" recolor="t" rotate="t" r:id="rId9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4060825</wp:posOffset>
                </wp:positionH>
                <wp:positionV relativeFrom="paragraph">
                  <wp:posOffset>-914400</wp:posOffset>
                </wp:positionV>
                <wp:extent cx="2356485" cy="3362325"/>
                <wp:effectExtent l="0" t="0" r="5715" b="9525"/>
                <wp:wrapNone/>
                <wp:docPr id="2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3825" y="0"/>
                          <a:ext cx="2356485" cy="33623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84" y="0"/>
                            </a:cxn>
                            <a:cxn ang="0">
                              <a:pos x="3711" y="0"/>
                            </a:cxn>
                            <a:cxn ang="0">
                              <a:pos x="3711" y="5295"/>
                            </a:cxn>
                            <a:cxn ang="0">
                              <a:pos x="0" y="1584"/>
                            </a:cxn>
                          </a:cxnLst>
                          <a:rect l="0" t="0" r="0" b="0"/>
                          <a:pathLst>
                            <a:path w="1902502" h="2714628">
                              <a:moveTo>
                                <a:pt x="812127" y="0"/>
                              </a:moveTo>
                              <a:lnTo>
                                <a:pt x="1902502" y="0"/>
                              </a:lnTo>
                              <a:lnTo>
                                <a:pt x="1902502" y="2714628"/>
                              </a:lnTo>
                              <a:lnTo>
                                <a:pt x="0" y="812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79C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0EBD03CE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319.75pt;margin-top:-72pt;height:264.75pt;width:185.55pt;z-index:-251654144;v-text-anchor:middle;mso-width-relative:page;mso-height-relative:page;" fillcolor="#09479C" filled="t" stroked="f" coordsize="1902502,2714628" o:gfxdata="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xolLr3gAAAA0BAAAPAAAAAAAAAAEAIAAAACIAAABkcnMvZG93bnJldi54&#10;bWxQSwECFAAUAAAACACHTuJANeQFhtgCAAD6BQAADgAAAAAAAAABACAAAAAtAQAAZHJzL2Uyb0Rv&#10;Yy54bWxQSwUGAAAAAAYABgBZAQAAdwYAAAAA&#10;" path="m812127,0l1902502,0,1902502,2714628,0,812127xe">
                <v:path textboxrect="0,0,1902502,2714628" o:connectlocs="1584,0;3711,0;3711,5295;0,1584" o:connectangles="0,0,0,0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0EBD03C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D07BC88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【民航】民航局征求《关于加快民航公共数据资源开发利用的实施意见》《民航公共数据资源授权运营管理办法（试行）》意见</w:t>
      </w:r>
    </w:p>
    <w:p w14:paraId="7E7BF71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据中国民航局消息，为深入贯彻落实中共中央办公厅、国务院办公厅《关于加快公共数据资源开发利用的意见》，激发民航公共数据供给动力和用数活力，规范民航公共数据资源授权运营，促进民航公共数据资源合规有序开发利用，发挥数据要素乘数效应，智慧民航建设领导小组办公室组织编制了《关于加快民航公共数据资源开发利用的实施意见》《民航公共数据资源授权运营管理办法（试行）》，现面向全社会征求意见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第一财经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38BECA3C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389F23DD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民航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】“五一”假期民航预计运输旅客1100万人次</w:t>
      </w:r>
    </w:p>
    <w:p w14:paraId="2935CEC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2026年五一国际劳动节假期（5月1日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</w:rPr>
        <w:t>5日），民航客运市场规模将整体保持平稳，预计累计运输旅客1100万人次，日均220万人次，出行呈现“客流平稳、首尾高峰、国际稳定”三大特点。</w:t>
      </w:r>
    </w:p>
    <w:p w14:paraId="2591E501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作为传统假日出游、返乡探亲、亲子出行的民航旅客运输旺季，今年“五一”假期民航市场展现出较强韧性。参考旅客订票情况及往年出行趋势，预计“五一”假期民航旅客运输量将整体呈现“两头高、中间低”的趋势，客流高峰将出现在假期第一日和最后一日，客流峰值有望超过230万人次。</w:t>
      </w:r>
    </w:p>
    <w:p w14:paraId="1F21A13B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从热门航线来看，根据中航信订票数据，京津冀、长三角、粤港澳、成渝四大城市群间的传统核心航线市场集中度较高，骨干网订票量占比达到67.6%，这一比例比去年“五一”假期、今年清明假期骨干网旅客运输量占比分别高2.1和3.1个百分点。</w:t>
      </w:r>
    </w:p>
    <w:p w14:paraId="2F049DD4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另外，今年“五一”假期国际客运市场运力供给总体稳定。按照航班计划安排，韩国、泰国、新加坡、马来西亚、越南等周边“五小时飞行圈”国家依然是中国游客“五一”小长假出境游的主要目的地。结合中航信国内航空公司国际航班的订票数据监测，“五一”假期期间国际客运航班供给总体稳定，截至4月27日航班平均订座率81.0%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中国民航报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69FB8A0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3AC64E41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【民航】航旅纵横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：出行格局优化升级，出境出行活力持续释放</w:t>
      </w:r>
    </w:p>
    <w:p w14:paraId="4B4786C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2026年“五一”假期临近，国内民航市场迎来假日出行热潮。航旅纵横大数据显示，截至4月28日，“五一”假期国内航线机票预订量超601万张；出入境航线机票预订量超112万张，比去年同期略有增长。</w:t>
      </w:r>
    </w:p>
    <w:p w14:paraId="441E776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受春假影响，今年五一出行呈现周期拉长、错峰出行、节奏前置的优质新特征，出行体验进一步升级。4月28日—4月30日，国内航线机票预订量与去年基本持平，出入境航线机票预订数据同比稳步上扬。</w:t>
      </w:r>
    </w:p>
    <w:p w14:paraId="21316BD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从热门目的地来看，五一假期，北京为国内热门目的地首位，上海、成都、广州、深圳、杭州、昆明、重庆、西安、南京分列前十。</w:t>
      </w:r>
    </w:p>
    <w:p w14:paraId="55AE54D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出境出行活力持续释放，出境目的地集中在东南亚和欧洲。航旅纵横大数据显示，截至4月28日，“五一”假期国内前往东南亚的机票预订量同比增长约24%。其中，印度尼西亚、老挝、菲律宾均同比增长超30%。国内前往东南亚的计划航班量同比增长超20%，相关航线运力能够满足旅客出行需求。</w:t>
      </w:r>
    </w:p>
    <w:p w14:paraId="61291F63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欧洲市场同样表现强劲，国内前往欧洲的机票预订量同比增长约13%。计划航班量同比增长超17%。依托签证便利化政策加持，叠加春日赏花、人文深度体验等特色文旅产品带动，欧洲深度休闲游持续升温，出境旅游供给结构持续优化。</w:t>
      </w:r>
    </w:p>
    <w:p w14:paraId="76B72246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航旅纵横民航官方直销平台显示，截至4月28日，五一假期国内航线机票平均价格（不含税）同比基本持平；从上海出发的机票平均价格（不含税）同比增长约5%，其中，5月1日，上海至北京、昆明、深圳、重庆、济南等航线均有2-3折机票再售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航旅新零售微信公众号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225AA921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2F8E167C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交通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】交通运输部：“五一”假期全社会跨区域人员流动量将创历史新高</w:t>
      </w:r>
    </w:p>
    <w:p w14:paraId="446EB5A6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月28日，交通运输部举行4月例行新闻发布会。会上，交通运输部运输服务司副司长高博表示，“五一”假期，全社会跨区域人员流动量将创历史同期新高。根据初步分析研判，假期期间全国交通运输运行将呈现多个特点。</w:t>
      </w:r>
    </w:p>
    <w:p w14:paraId="59B87E95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全社会跨区域人员流动量将创历史同期新高。预计将达15.2亿人次，日均3.04亿人次，同比增长4%。</w:t>
      </w:r>
    </w:p>
    <w:p w14:paraId="1AA08E2B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单日人流、客流、车流将创历史同期新高。预计假日首日，也就是5月1日全社会跨区域人员流动量将达3.44亿人次，同比增长3.3%；全国高速公路车流量将达到7000万辆次，同比增长3.5%。</w:t>
      </w:r>
    </w:p>
    <w:p w14:paraId="0E2DC8C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公路出行占主导。预计假日期间公路人员流动量占比约为91.6%，全国高速公路车流量日均约6400万辆次。</w:t>
      </w:r>
    </w:p>
    <w:p w14:paraId="26989281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新能源车自驾出行越来越多。预计假日期间全国高速公路日均新能源车约1540万辆次，占比24%，同比增长33%。</w:t>
      </w:r>
    </w:p>
    <w:p w14:paraId="5A8424FF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铁路、民航保持高位运行。预计假日客流分别达1.07亿人次、1175万人次，公路中长距离出行需求将集中释放。（消息来源：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光明网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47BF2262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0C5606BB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旅游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】国家移民管理局：“五一”假期预计日均225万人次出入境</w:t>
      </w:r>
    </w:p>
    <w:p w14:paraId="54AB7337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据国家移民管理局预测，“五一”小长假全国口岸将迎来出入境客流高峰，预计日均出入境人员将达225万人次，单日最高通关量将突破240万人次。大型国际机场口岸出入境客流增长明显，上海浦东、广州白云、北京首都、成都天府、深圳宝安等口岸预计日均出入境人员分别为10.2万、5.5万、4.9万、2万、2万人次；毗邻港澳陆路口岸旅客流量将持续高位运行，其中，深圳罗湖、福田、深圳湾、广深港高铁西九龙站、莲塘口岸预计日均出入境人员将分别达到23万、21万、18万、12万、10万人次，珠海拱北、港珠澳大桥、青茂、横琴口岸日均出入境人员预计将分别达到39.6万、12.9万、12.1万、11.6万人次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央广网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3579F369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61DF7B98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数字经济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】国家数据局：全国一体化数据市场建设实施意见将出台</w:t>
      </w:r>
    </w:p>
    <w:p w14:paraId="5AC29B65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国家数据局局长刘烈宏4月28日在数据发展理论与实践研究主题交流活动上表示，国家数据局高度重视数据要素市场建设，制定培育数据流通服务机构的政策文件，支持数据交易所、数据流通服务平台企业和数商大胆探索多样化的数据流通交易模式。下一步，将出台全国一体化数据市场建设实施意见，加力对三类流通服务机构的支持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东方财富网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4E96F70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2C5E8193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数字经济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】中央网信办：将发布《人工智能应用伦理安全指引（1.0版）》</w:t>
      </w:r>
    </w:p>
    <w:p w14:paraId="166EB3A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月29日，中央网信办（国家网信办）副主任牛一兵在发布会上表示，今年以来，中央网信办聚焦人工智能的新技术新应用，持续加强制度供给，会同有关部门出台了《人工智能拟人化互动服务管理暂行办法》，并就数字虚拟人信息服务管理办法面向全社会公开征求意见。本届大会专门设置了人工智能赋能网络文明建设分论坛，聚焦人工智能技术演进、创新发展和安全治理，深入开展交流研讨，推动人工智能创新成果更好地转化为网络文明建设的实际成效。届时论坛将发布《人工智能应用伦理安全指引（1.0版）》，聚焦人工智能对社会关系、情感依赖、公共秩序、个体权益等方面可能造成的影响，提供相关的实践参考，帮助各方更好地把握发展方向，守好安全底线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界面新闻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4129C1F5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616BB58E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数字经济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】工信部印发《工业场景数据要素应用参考指引》</w:t>
      </w:r>
    </w:p>
    <w:p w14:paraId="14C10DE6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日前，工业和信息化部办公厅印发《工业场景数据要素应用参考指引》。指引围绕研发设计、生产制造、经营管理、客户服务、产业协同等5个环节，凝练出23个典型场景中的数据“采、集、用”及预期效果，为工业企业、数字化转型服务商、行业组织等推进工业数据开发利用提供参考。</w:t>
      </w:r>
      <w:r>
        <w:rPr>
          <w:rFonts w:hint="eastAsia" w:ascii="仿宋_GB2312" w:hAnsi="仿宋_GB2312" w:eastAsia="仿宋_GB2312" w:cs="仿宋_GB2312"/>
          <w:sz w:val="28"/>
          <w:szCs w:val="28"/>
        </w:rPr>
        <w:t>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东方财富网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59B08C7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2DE8D8D6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数字经济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】国家数据局新设两大组织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，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推进数据基础设施与数据标准建设</w:t>
      </w:r>
    </w:p>
    <w:p w14:paraId="45322A62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日前，</w:t>
      </w:r>
      <w:r>
        <w:rPr>
          <w:rFonts w:hint="eastAsia" w:ascii="仿宋_GB2312" w:hAnsi="仿宋_GB2312" w:eastAsia="仿宋_GB2312" w:cs="仿宋_GB2312"/>
          <w:sz w:val="28"/>
          <w:szCs w:val="28"/>
        </w:rPr>
        <w:t>国家数据局宣布成立“数据基础设施技术社群”，发布“数据标准语义化服务平台”，旨在加快推进“十五五”时期国家层面数据基础设施与数据标准化进程。</w:t>
      </w:r>
    </w:p>
    <w:p w14:paraId="13A04AB6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据了解，数据基础设施建设已被纳入国家“十五五”规划109项重大工程项目。新成立的“数据基础设施技术社群”吸纳了数据基础设施建设方、运营方、技术服务方、场景开发方、数据加工方等主体，开展技术研讨、验证、共享、应用和普及，共同降低数据基础设施落地实践门槛。新发布的“数据标准语义化服务平台”将助力大模型等人工智能技术精准解析数据、深度挖掘信息、开展智能计算，为数据加工、价值挖掘、业务落地等提供标准保障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东方财富网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2EAA0BCC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国际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中国将成全球第一：当美国失去游客，中国接住了世界</w:t>
      </w:r>
    </w:p>
    <w:p w14:paraId="58A6351F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据加拿大《金融邮报》、美国《旅游周刊》等多家媒体日前报道，鉴于美国国际游客数量的急剧下降，中国有望在未来几年内成为全球最大旅游经济体。</w:t>
      </w:r>
    </w:p>
    <w:p w14:paraId="3D9F1195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世界旅游业理事会（WTTC）最新数据显示，2025年，全球旅游业实现了有史以来最强劲的表现，为全球经济贡献了创纪录的11.6万亿美元，占全球GDP的9.8%，增长率达到4.1%，几乎是全球经济增长率（2.8%）的1.5倍，凸显了旅游业作为经济增长主要引擎的作用。</w:t>
      </w:r>
    </w:p>
    <w:p w14:paraId="7CACA3EB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报道称，2025年，中国旅游经济同比增长9.9%，增速不仅是全球平均水平的两倍多，更远超美国的0.9%。这主要得益于2025年赴华外国游客支出增长超过10%，而同期赴美游客支出却下降了近5%。</w:t>
      </w:r>
    </w:p>
    <w:p w14:paraId="64BC59B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数据表明,全球经济正在发生结构性转变，旅游不再仅仅是一种可选的消费活动，而是成为生计、消费和跨境经济活动的重要贡献领域。</w:t>
      </w:r>
    </w:p>
    <w:p w14:paraId="779C8E77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WTTC总裁兼首席执行官格洛丽亚·格瓦拉表示，“美国旅游经济萎缩的同时，中国正在快速增长。如果这一趋势持续下去，三到四年内中国就将赶超美国。”格瓦拉称，去年，全球几乎所有地区的旅游业都在增长，唯独美国的国际游客消费却在流失。这不仅仅是美国形象问题，更是经济发展问题，关系到数十亿美元的收入损失和近万个工作岗位。</w:t>
      </w:r>
    </w:p>
    <w:p w14:paraId="66E8B85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格瓦拉进一步表示，与美国形成鲜明对比的是，中国放宽了签证政策，并在旅游基础设施和便利旅行方面进行了重大投资。在宣传推广、确保人们感到受欢迎方面，中国做得“非常出色”。（消息来源：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观察者网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4D86A09C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56D1213C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4FA93F74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168A599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05ED1099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1DDA4BA3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2E958AC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1B04BDAC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22C90B95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16EB144C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5770EFBC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5122CE33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26D54BCF">
      <w:pPr>
        <w:jc w:val="left"/>
        <w:rPr>
          <w:rFonts w:ascii="Times New Roman" w:hAnsi="Times New Roman" w:eastAsia="方正仿宋_GBK"/>
          <w:spacing w:val="7"/>
          <w:szCs w:val="28"/>
        </w:rPr>
      </w:pPr>
      <w:r>
        <w:rPr>
          <w:rFonts w:hint="eastAsia" w:ascii="Times New Roman" w:hAnsi="Times New Roman" w:eastAsia="方正仿宋_GBK"/>
          <w:spacing w:val="7"/>
          <w:szCs w:val="28"/>
        </w:rPr>
        <w:t>◆</w:t>
      </w:r>
      <w:r>
        <w:rPr>
          <w:rFonts w:hint="eastAsia" w:ascii="Times New Roman" w:hAnsi="Times New Roman" w:eastAsia="方正仿宋_GBK"/>
          <w:b/>
          <w:bCs/>
          <w:spacing w:val="7"/>
          <w:szCs w:val="28"/>
        </w:rPr>
        <w:t>说明：</w:t>
      </w:r>
    </w:p>
    <w:p w14:paraId="53172F6D">
      <w:pPr>
        <w:jc w:val="left"/>
        <w:rPr>
          <w:rFonts w:ascii="仿宋_GB2312" w:hAnsi="仿宋_GB2312" w:eastAsia="仿宋_GB2312" w:cs="仿宋_GB2312"/>
          <w:spacing w:val="7"/>
          <w:szCs w:val="28"/>
        </w:rPr>
      </w:pPr>
      <w:r>
        <w:rPr>
          <w:rFonts w:hint="eastAsia" w:ascii="仿宋_GB2312" w:hAnsi="仿宋_GB2312" w:eastAsia="仿宋_GB2312" w:cs="仿宋_GB2312"/>
          <w:spacing w:val="7"/>
          <w:szCs w:val="28"/>
        </w:rPr>
        <w:t>《每日要闻（航信专报）》由国家信息中心中经网与航信研究院联合制作。中经网是国家信息中心下属的国有控股高科技企业，长期为中办、国办、国家发改委、商务部等相关部门提供信息服务，并得到用户认可。部分成果受到国家领导同志的批示。</w:t>
      </w:r>
    </w:p>
    <w:p w14:paraId="23C9E092">
      <w:pPr>
        <w:jc w:val="left"/>
        <w:rPr>
          <w:rFonts w:ascii="仿宋_GB2312" w:hAnsi="仿宋_GB2312" w:eastAsia="仿宋_GB2312" w:cs="仿宋_GB2312"/>
          <w:spacing w:val="7"/>
          <w:szCs w:val="28"/>
        </w:rPr>
      </w:pPr>
    </w:p>
    <w:p w14:paraId="4FC9AE8E">
      <w:pPr>
        <w:jc w:val="left"/>
        <w:rPr>
          <w:rFonts w:ascii="仿宋_GB2312" w:hAnsi="仿宋_GB2312" w:eastAsia="仿宋_GB2312" w:cs="仿宋_GB2312"/>
          <w:b/>
          <w:bCs/>
          <w:spacing w:val="7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pacing w:val="7"/>
          <w:szCs w:val="28"/>
        </w:rPr>
        <w:t>◆联系人：</w:t>
      </w:r>
    </w:p>
    <w:p w14:paraId="2D6452AC">
      <w:pPr>
        <w:jc w:val="left"/>
        <w:rPr>
          <w:rFonts w:ascii="仿宋_GB2312" w:hAnsi="仿宋_GB2312" w:eastAsia="仿宋_GB2312" w:cs="仿宋_GB2312"/>
          <w:spacing w:val="7"/>
          <w:szCs w:val="28"/>
        </w:rPr>
      </w:pPr>
      <w:r>
        <w:rPr>
          <w:rFonts w:hint="eastAsia" w:ascii="仿宋_GB2312" w:hAnsi="仿宋_GB2312" w:eastAsia="仿宋_GB2312" w:cs="仿宋_GB2312"/>
          <w:spacing w:val="7"/>
          <w:szCs w:val="28"/>
        </w:rPr>
        <w:t>航信研究院：</w:t>
      </w:r>
      <w:r>
        <w:rPr>
          <w:rFonts w:hint="eastAsia" w:ascii="仿宋_GB2312" w:hAnsi="仿宋_GB2312" w:eastAsia="仿宋_GB2312" w:cs="仿宋_GB2312"/>
          <w:spacing w:val="7"/>
          <w:szCs w:val="21"/>
        </w:rPr>
        <w:t xml:space="preserve">杨璐萌 </w:t>
      </w:r>
      <w:r>
        <w:rPr>
          <w:rFonts w:hint="eastAsia" w:ascii="仿宋_GB2312" w:hAnsi="仿宋_GB2312" w:eastAsia="仿宋_GB2312" w:cs="仿宋_GB2312"/>
          <w:spacing w:val="7"/>
          <w:szCs w:val="28"/>
        </w:rPr>
        <w:t>电话：010-57650556  邮箱：ylm@travelsky.com.cn</w:t>
      </w:r>
    </w:p>
    <w:p w14:paraId="206D09DE">
      <w:pPr>
        <w:jc w:val="left"/>
        <w:rPr>
          <w:rFonts w:ascii="仿宋_GB2312" w:hAnsi="仿宋_GB2312" w:eastAsia="仿宋_GB2312" w:cs="仿宋_GB2312"/>
          <w:spacing w:val="7"/>
          <w:szCs w:val="28"/>
        </w:rPr>
      </w:pPr>
      <w:r>
        <w:rPr>
          <w:rFonts w:hint="eastAsia" w:ascii="仿宋_GB2312" w:hAnsi="仿宋_GB2312" w:eastAsia="仿宋_GB2312" w:cs="仿宋_GB2312"/>
          <w:spacing w:val="7"/>
          <w:szCs w:val="28"/>
        </w:rPr>
        <w:t>中  经  网：姜  晔 电话：010-68140968  邮箱：jiangye@cei.cn</w:t>
      </w:r>
    </w:p>
    <w:p w14:paraId="1DC99579">
      <w:pPr>
        <w:tabs>
          <w:tab w:val="left" w:pos="8620"/>
        </w:tabs>
        <w:spacing w:line="560" w:lineRule="exact"/>
        <w:ind w:left="-630" w:leftChars="-300" w:right="-630" w:rightChars="-300" w:firstLine="562" w:firstLineChars="200"/>
        <w:rPr>
          <w:rFonts w:ascii="仿宋_GB2312" w:hAnsi="仿宋_GB2312" w:eastAsia="仿宋_GB2312" w:cs="仿宋_GB2312"/>
          <w:b/>
          <w:bCs/>
          <w:sz w:val="28"/>
          <w:szCs w:val="28"/>
        </w:rPr>
      </w:pPr>
    </w:p>
    <w:sectPr>
      <w:head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1" w:fontKey="{7ACF46F0-EDFF-4941-90FB-5D7EAF84407E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55C98D47-5F32-44C5-9678-4EF45D3FADC3}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5C15D31C-19FA-43F7-880D-80D8C3B7B05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4E315">
    <w:pPr>
      <w:pStyle w:val="8"/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2190750</wp:posOffset>
              </wp:positionH>
              <wp:positionV relativeFrom="paragraph">
                <wp:posOffset>1905</wp:posOffset>
              </wp:positionV>
              <wp:extent cx="1188720" cy="1828800"/>
              <wp:effectExtent l="0" t="0" r="1143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872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4CBA11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t xml:space="preserve">7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72.5pt;margin-top:0.15pt;height:144pt;width:93.6pt;mso-position-horizontal-relative:margin;z-index:251661312;mso-width-relative:page;mso-height-relative:page;" filled="f" stroked="f" coordsize="21600,21600" o:gfxdata="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Vs+VnYAAAACAEAAA8AAAAAAAAAAQAgAAAAIgAAAGRycy9kb3ducmV2Lnht&#10;bFBLAQIUABQAAAAIAIdO4kAICzTCMgIAAFcEAAAOAAAAAAAAAAEAIAAAACc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4CBA11">
                    <w:pPr>
                      <w:pStyle w:val="8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t xml:space="preserve">7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-1142365</wp:posOffset>
              </wp:positionH>
              <wp:positionV relativeFrom="paragraph">
                <wp:posOffset>-154305</wp:posOffset>
              </wp:positionV>
              <wp:extent cx="1869440" cy="923925"/>
              <wp:effectExtent l="0" t="0" r="16510" b="9525"/>
              <wp:wrapNone/>
              <wp:docPr id="46" name="稻壳儿春秋广告/盗版必究        原创来源：http://chn.docer.com/works?userid=199329941#!/work_tim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1869440" cy="923925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0" y="0"/>
                          </a:cxn>
                          <a:cxn ang="0">
                            <a:pos x="1429" y="0"/>
                          </a:cxn>
                          <a:cxn ang="0">
                            <a:pos x="2410" y="0"/>
                          </a:cxn>
                          <a:cxn ang="0">
                            <a:pos x="3840" y="0"/>
                          </a:cxn>
                          <a:cxn ang="0">
                            <a:pos x="1920" y="1920"/>
                          </a:cxn>
                        </a:cxnLst>
                        <a:rect l="0" t="0" r="0" b="0"/>
                        <a:pathLst>
                          <a:path w="1119430" h="559715">
                            <a:moveTo>
                              <a:pt x="0" y="0"/>
                            </a:moveTo>
                            <a:lnTo>
                              <a:pt x="416840" y="0"/>
                            </a:lnTo>
                            <a:lnTo>
                              <a:pt x="702590" y="0"/>
                            </a:lnTo>
                            <a:lnTo>
                              <a:pt x="1119430" y="0"/>
                            </a:lnTo>
                            <a:lnTo>
                              <a:pt x="559715" y="559715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  <a:ln w="12700">
                        <a:noFill/>
                      </a:ln>
                    </wps:spPr>
                    <wps:txbx>
                      <w:txbxContent>
                        <w:p w14:paraId="36775B6C">
                          <w:pPr>
                            <w:jc w:val="center"/>
                          </w:pPr>
                        </w:p>
                      </w:txbxContent>
                    </wps:txbx>
                    <wps:bodyPr vert="horz" rtlCol="0" anchor="ctr" upright="1"/>
                  </wps:wsp>
                </a:graphicData>
              </a:graphic>
            </wp:anchor>
          </w:drawing>
        </mc:Choice>
        <mc:Fallback>
          <w:pict>
            <v:shape id="稻壳儿春秋广告/盗版必究        原创来源：http://chn.docer.com/works?userid=199329941#!/work_time" o:spid="_x0000_s1026" o:spt="100" style="position:absolute;left:0pt;flip:y;margin-left:-89.95pt;margin-top:-12.15pt;height:72.75pt;width:147.2pt;z-index:-251656192;v-text-anchor:middle;mso-width-relative:page;mso-height-relative:page;" fillcolor="#231F20" filled="t" stroked="f" coordsize="1119430,559715" o:gfxdata="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9JKOg9oAAAAMAQAADwAAAAAAAAABACAAAAAiAAAAZHJz&#10;L2Rvd25yZXYueG1sUEsBAhQAFAAAAAgAh07iQBGxygPmAgAASgYAAA4AAAAAAAAAAQAgAAAAKQEA&#10;AGRycy9lMm9Eb2MueG1sUEsFBgAAAAAGAAYAWQEAAIEGAAAAAA==&#10;" path="m0,0l416840,0,702590,0,1119430,0,559715,559715xe">
              <v:path textboxrect="0,0,1119430,559715" o:connectlocs="0,0;1429,0;2410,0;3840,0;1920,1920" o:connectangles="0,0,0,0,0"/>
              <v:fill on="t" focussize="0,0"/>
              <v:stroke on="f" weight="1pt"/>
              <v:imagedata o:title=""/>
              <o:lock v:ext="edit" aspectratio="f"/>
              <v:textbox>
                <w:txbxContent>
                  <w:p w14:paraId="36775B6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780AE">
    <w:pPr>
      <w:pStyle w:val="8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8A28CB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8A28CB">
                    <w:pPr>
                      <w:pStyle w:val="8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0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2CAAC">
    <w:pPr>
      <w:pStyle w:val="9"/>
    </w:pPr>
    <w:r>
      <w:rPr>
        <w:sz w:val="21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-725805</wp:posOffset>
              </wp:positionH>
              <wp:positionV relativeFrom="paragraph">
                <wp:posOffset>-1096010</wp:posOffset>
              </wp:positionV>
              <wp:extent cx="7132955" cy="2741930"/>
              <wp:effectExtent l="0" t="6350" r="10795" b="33020"/>
              <wp:wrapNone/>
              <wp:docPr id="13" name="组合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2955" cy="2741930"/>
                        <a:chOff x="8496" y="17404"/>
                        <a:chExt cx="11233" cy="4318"/>
                      </a:xfrm>
                    </wpg:grpSpPr>
                    <wpg:grpSp>
                      <wpg:cNvPr id="10" name="组合 10"/>
                      <wpg:cNvGrpSpPr/>
                      <wpg:grpSpPr>
                        <a:xfrm>
                          <a:off x="13497" y="17404"/>
                          <a:ext cx="6233" cy="4318"/>
                          <a:chOff x="13497" y="17404"/>
                          <a:chExt cx="6233" cy="4318"/>
                        </a:xfrm>
                      </wpg:grpSpPr>
                      <wps:wsp>
                        <wps:cNvPr id="44" name="稻壳儿春秋广告/盗版必究        原创来源：http://chn.docer.com/works?userid=199329941#!/work_time"/>
                        <wps:cNvSpPr/>
                        <wps:spPr>
                          <a:xfrm flipH="1" flipV="1">
                            <a:off x="13497" y="17404"/>
                            <a:ext cx="3652" cy="31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52" y="3161"/>
                              </a:cxn>
                              <a:cxn ang="0">
                                <a:pos x="2669" y="3161"/>
                              </a:cxn>
                              <a:cxn ang="0">
                                <a:pos x="0" y="491"/>
                              </a:cxn>
                              <a:cxn ang="0">
                                <a:pos x="491" y="0"/>
                              </a:cxn>
                              <a:cxn ang="0">
                                <a:pos x="3652" y="3161"/>
                              </a:cxn>
                            </a:cxnLst>
                            <a:rect l="0" t="0" r="0" b="0"/>
                            <a:pathLst>
                              <a:path w="4701821" h="4069643">
                                <a:moveTo>
                                  <a:pt x="4701821" y="4069643"/>
                                </a:moveTo>
                                <a:lnTo>
                                  <a:pt x="3437466" y="4069643"/>
                                </a:lnTo>
                                <a:lnTo>
                                  <a:pt x="0" y="632177"/>
                                </a:lnTo>
                                <a:lnTo>
                                  <a:pt x="632178" y="0"/>
                                </a:lnTo>
                                <a:lnTo>
                                  <a:pt x="4701821" y="406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FD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0F13772"/>
                          </w:txbxContent>
                        </wps:txbx>
                        <wps:bodyPr vert="horz" rtlCol="0" anchor="ctr" upright="1"/>
                      </wps:wsp>
                      <wps:wsp>
                        <wps:cNvPr id="45" name="稻壳儿春秋广告/盗版必究        原创来源：http://chn.docer.com/works?userid=199329941#!/work_time"/>
                        <wps:cNvSpPr/>
                        <wps:spPr>
                          <a:xfrm>
                            <a:off x="15412" y="17404"/>
                            <a:ext cx="4318" cy="431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4318" y="0"/>
                              </a:cxn>
                              <a:cxn ang="0">
                                <a:pos x="4318" y="4318"/>
                              </a:cxn>
                            </a:cxnLst>
                            <a:rect l="0" t="0" r="0" b="0"/>
                            <a:pathLst>
                              <a:path w="6096000" h="6096000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609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79C"/>
                          </a:solidFill>
                          <a:ln w="12700" cap="flat" cmpd="sng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C93483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rtlCol="0" anchor="ctr" upright="1"/>
                      </wps:wsp>
                    </wpg:grpSp>
                    <wps:wsp>
                      <wps:cNvPr id="12" name="稻壳儿春秋广告/盗版必究        原创来源：http://chn.docer.com/works?userid=199329941#!/work_time"/>
                      <wps:cNvSpPr txBox="1"/>
                      <wps:spPr>
                        <a:xfrm>
                          <a:off x="8496" y="19524"/>
                          <a:ext cx="11233" cy="11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37117AAC">
                            <w:pPr>
                              <w:rPr>
                                <w:rFonts w:ascii="微软雅黑" w:eastAsia="微软雅黑" w:hAnsiTheme="minorBidi"/>
                                <w:b/>
                                <w:color w:val="006CFD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vert="horz" wrap="square" rtlCol="0" anchor="t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7.15pt;margin-top:-86.3pt;height:215.9pt;width:561.65pt;z-index:251671552;mso-width-relative:page;mso-height-relative:page;" coordorigin="8496,17404" coordsize="11233,4318" o:gfxdata="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">
              <o:lock v:ext="edit" aspectratio="f"/>
              <v:group id="_x0000_s1026" o:spid="_x0000_s1026" o:spt="203" style="position:absolute;left:13497;top:17404;height:4318;width:6233;" coordorigin="13497,17404" coordsize="6233,4318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<o:lock v:ext="edit" aspectratio="f"/>
                <v:shape id="稻壳儿春秋广告/盗版必究        原创来源：http://chn.docer.com/works?userid=199329941#!/work_time" o:spid="_x0000_s1026" o:spt="100" style="position:absolute;left:13497;top:17404;flip:x y;height:3161;width:3652;v-text-anchor:middle;" fillcolor="#006CFD" filled="t" stroked="f" coordsize="4701821,4069643" o:gfxdata="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9nYp74A&#10;AADbAAAADwAAAAAAAAABACAAAAAiAAAAZHJzL2Rvd25yZXYueG1sUEsBAhQAFAAAAAgAh07iQDMv&#10;BZ47AAAAOQAAABAAAAAAAAAAAQAgAAAADQEAAGRycy9zaGFwZXhtbC54bWxQSwUGAAAAAAYABgBb&#10;AQAAtwMAAAAA&#10;" path="m4701821,4069643l3437466,4069643,0,632177,632178,0,4701821,4069643xe">
                  <v:path textboxrect="0,0,4701821,4069643" o:connectlocs="3652,3161;2669,3161;0,491;491,0;3652,3161" o:connectangles="0,0,0,0,0"/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00F13772"/>
                    </w:txbxContent>
                  </v:textbox>
                </v:shape>
                <v:shape id="稻壳儿春秋广告/盗版必究        原创来源：http://chn.docer.com/works?userid=199329941#!/work_time" o:spid="_x0000_s1026" o:spt="100" style="position:absolute;left:15412;top:17404;height:4318;width:4318;v-text-anchor:middle;" fillcolor="#09479C" filled="t" stroked="t" coordsize="6096000,6096000" o:gfxdata="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0EaG8AAAA&#10;2wAAAA8AAAAAAAAAAQAgAAAAIgAAAGRycy9kb3ducmV2LnhtbFBLAQIUABQAAAAIAIdO4kAzLwWe&#10;OwAAADkAAAAQAAAAAAAAAAEAIAAAAAsBAABkcnMvc2hhcGV4bWwueG1sUEsFBgAAAAAGAAYAWwEA&#10;ALUDAAAAAA==&#10;" path="m0,0l6096000,0,6096000,6096000xe">
                  <v:path textboxrect="0,0,6096000,6096000" o:connectlocs="0,0;4318,0;4318,4318" o:connectangles="0,0,0"/>
                  <v:fill on="t" focussize="0,0"/>
                  <v:stroke weight="1pt" color="#41719C" miterlimit="8" joinstyle="miter"/>
                  <v:imagedata o:title=""/>
                  <o:lock v:ext="edit" aspectratio="f"/>
                  <v:textbox>
                    <w:txbxContent>
                      <w:p w14:paraId="4C934835">
                        <w:pPr>
                          <w:jc w:val="center"/>
                        </w:pPr>
                      </w:p>
                    </w:txbxContent>
                  </v:textbox>
                </v:shape>
              </v:group>
              <v:shape id="稻壳儿春秋广告/盗版必究        原创来源：http://chn.docer.com/works?userid=199329941#!/work_time" o:spid="_x0000_s1026" o:spt="202" type="#_x0000_t202" style="position:absolute;left:8496;top:19524;height:1104;width:11233;" fillcolor="#FFFFFF [3212]" filled="t" stroked="f" coordsize="21600,21600" o:gfxdata="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3Mk562AAAA2wAAAA8A&#10;AAAAAAAAAQAgAAAAIgAAAGRycy9kb3ducmV2LnhtbFBLAQIUABQAAAAIAIdO4kAzLwWeOwAAADkA&#10;AAAQAAAAAAAAAAEAIAAAAAUBAABkcnMvc2hhcGV4bWwueG1sUEsFBgAAAAAGAAYAWwEAAK8D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7117AAC">
                      <w:pPr>
                        <w:rPr>
                          <w:rFonts w:ascii="微软雅黑" w:eastAsia="微软雅黑" w:hAnsiTheme="minorBidi"/>
                          <w:b/>
                          <w:color w:val="006CFD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1CD33">
    <w:pPr>
      <w:pStyle w:val="9"/>
    </w:pPr>
    <w:r>
      <w:rPr>
        <w:sz w:val="21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-725805</wp:posOffset>
              </wp:positionH>
              <wp:positionV relativeFrom="paragraph">
                <wp:posOffset>-1096010</wp:posOffset>
              </wp:positionV>
              <wp:extent cx="7132955" cy="2741930"/>
              <wp:effectExtent l="0" t="6350" r="10795" b="33020"/>
              <wp:wrapNone/>
              <wp:docPr id="14" name="组合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2955" cy="2741930"/>
                        <a:chOff x="8496" y="17404"/>
                        <a:chExt cx="11233" cy="4318"/>
                      </a:xfrm>
                    </wpg:grpSpPr>
                    <wpg:grpSp>
                      <wpg:cNvPr id="17" name="组合 10"/>
                      <wpg:cNvGrpSpPr/>
                      <wpg:grpSpPr>
                        <a:xfrm>
                          <a:off x="13497" y="17404"/>
                          <a:ext cx="6233" cy="4318"/>
                          <a:chOff x="13497" y="17404"/>
                          <a:chExt cx="6233" cy="4318"/>
                        </a:xfrm>
                      </wpg:grpSpPr>
                      <wps:wsp>
                        <wps:cNvPr id="18" name="稻壳儿春秋广告/盗版必究        原创来源：http://chn.docer.com/works?userid=199329941#!/work_time"/>
                        <wps:cNvSpPr/>
                        <wps:spPr>
                          <a:xfrm flipH="1" flipV="1">
                            <a:off x="13497" y="17404"/>
                            <a:ext cx="3652" cy="31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52" y="3161"/>
                              </a:cxn>
                              <a:cxn ang="0">
                                <a:pos x="2669" y="3161"/>
                              </a:cxn>
                              <a:cxn ang="0">
                                <a:pos x="0" y="491"/>
                              </a:cxn>
                              <a:cxn ang="0">
                                <a:pos x="491" y="0"/>
                              </a:cxn>
                              <a:cxn ang="0">
                                <a:pos x="3652" y="3161"/>
                              </a:cxn>
                            </a:cxnLst>
                            <a:rect l="0" t="0" r="0" b="0"/>
                            <a:pathLst>
                              <a:path w="4701821" h="4069643">
                                <a:moveTo>
                                  <a:pt x="4701821" y="4069643"/>
                                </a:moveTo>
                                <a:lnTo>
                                  <a:pt x="3437466" y="4069643"/>
                                </a:lnTo>
                                <a:lnTo>
                                  <a:pt x="0" y="632177"/>
                                </a:lnTo>
                                <a:lnTo>
                                  <a:pt x="632178" y="0"/>
                                </a:lnTo>
                                <a:lnTo>
                                  <a:pt x="4701821" y="406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FD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F45B982"/>
                          </w:txbxContent>
                        </wps:txbx>
                        <wps:bodyPr vert="horz" rtlCol="0" anchor="ctr" upright="1"/>
                      </wps:wsp>
                      <wps:wsp>
                        <wps:cNvPr id="19" name="稻壳儿春秋广告/盗版必究        原创来源：http://chn.docer.com/works?userid=199329941#!/work_time"/>
                        <wps:cNvSpPr/>
                        <wps:spPr>
                          <a:xfrm>
                            <a:off x="15412" y="17404"/>
                            <a:ext cx="4318" cy="431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4318" y="0"/>
                              </a:cxn>
                              <a:cxn ang="0">
                                <a:pos x="4318" y="4318"/>
                              </a:cxn>
                            </a:cxnLst>
                            <a:rect l="0" t="0" r="0" b="0"/>
                            <a:pathLst>
                              <a:path w="6096000" h="6096000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609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79C"/>
                          </a:solidFill>
                          <a:ln w="12700" cap="flat" cmpd="sng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8FB315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rtlCol="0" anchor="ctr" upright="1"/>
                      </wps:wsp>
                    </wpg:grpSp>
                    <wps:wsp>
                      <wps:cNvPr id="20" name="稻壳儿春秋广告/盗版必究        原创来源：http://chn.docer.com/works?userid=199329941#!/work_time"/>
                      <wps:cNvSpPr txBox="1"/>
                      <wps:spPr>
                        <a:xfrm>
                          <a:off x="8496" y="19524"/>
                          <a:ext cx="11233" cy="11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50C98215">
                            <w:pPr>
                              <w:rPr>
                                <w:rFonts w:ascii="微软雅黑" w:eastAsia="微软雅黑" w:hAnsiTheme="minorBidi"/>
                                <w:b/>
                                <w:color w:val="006CFD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vert="horz" wrap="square" rtlCol="0" anchor="t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7.15pt;margin-top:-86.3pt;height:215.9pt;width:561.65pt;z-index:251659264;mso-width-relative:page;mso-height-relative:page;" coordorigin="8496,17404" coordsize="11233,4318" o:gfxdata="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">
              <o:lock v:ext="edit" aspectratio="f"/>
              <v:group id="组合 10" o:spid="_x0000_s1026" o:spt="203" style="position:absolute;left:13497;top:17404;height:4318;width:6233;" coordorigin="13497,17404" coordsize="6233,4318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<o:lock v:ext="edit" aspectratio="f"/>
                <v:shape id="稻壳儿春秋广告/盗版必究        原创来源：http://chn.docer.com/works?userid=199329941#!/work_time" o:spid="_x0000_s1026" o:spt="100" style="position:absolute;left:13497;top:17404;flip:x y;height:3161;width:3652;v-text-anchor:middle;" fillcolor="#006CFD" filled="t" stroked="f" coordsize="4701821,4069643" o:gfxdata="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J/2/vQAA&#10;ANsAAAAPAAAAAAAAAAEAIAAAACIAAABkcnMvZG93bnJldi54bWxQSwECFAAUAAAACACHTuJAMy8F&#10;njsAAAA5AAAAEAAAAAAAAAABACAAAAAMAQAAZHJzL3NoYXBleG1sLnhtbFBLBQYAAAAABgAGAFsB&#10;AAC2AwAAAAA=&#10;" path="m4701821,4069643l3437466,4069643,0,632177,632178,0,4701821,4069643xe">
                  <v:path textboxrect="0,0,4701821,4069643" o:connectlocs="3652,3161;2669,3161;0,491;491,0;3652,3161" o:connectangles="0,0,0,0,0"/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7F45B982"/>
                    </w:txbxContent>
                  </v:textbox>
                </v:shape>
                <v:shape id="稻壳儿春秋广告/盗版必究        原创来源：http://chn.docer.com/works?userid=199329941#!/work_time" o:spid="_x0000_s1026" o:spt="100" style="position:absolute;left:15412;top:17404;height:4318;width:4318;v-text-anchor:middle;" fillcolor="#09479C" filled="t" stroked="t" coordsize="6096000,6096000" o:gfxdata="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yjS5ugAAANsA&#10;AAAPAAAAAAAAAAEAIAAAACIAAABkcnMvZG93bnJldi54bWxQSwECFAAUAAAACACHTuJAMy8FnjsA&#10;AAA5AAAAEAAAAAAAAAABACAAAAAJAQAAZHJzL3NoYXBleG1sLnhtbFBLBQYAAAAABgAGAFsBAACz&#10;AwAAAAA=&#10;" path="m0,0l6096000,0,6096000,6096000xe">
                  <v:path textboxrect="0,0,6096000,6096000" o:connectlocs="0,0;4318,0;4318,4318" o:connectangles="0,0,0"/>
                  <v:fill on="t" focussize="0,0"/>
                  <v:stroke weight="1pt" color="#41719C" miterlimit="8" joinstyle="miter"/>
                  <v:imagedata o:title=""/>
                  <o:lock v:ext="edit" aspectratio="f"/>
                  <v:textbox>
                    <w:txbxContent>
                      <w:p w14:paraId="48FB315C">
                        <w:pPr>
                          <w:jc w:val="center"/>
                        </w:pPr>
                      </w:p>
                    </w:txbxContent>
                  </v:textbox>
                </v:shape>
              </v:group>
              <v:shape id="稻壳儿春秋广告/盗版必究        原创来源：http://chn.docer.com/works?userid=199329941#!/work_time" o:spid="_x0000_s1026" o:spt="202" type="#_x0000_t202" style="position:absolute;left:8496;top:19524;height:1104;width:11233;" fillcolor="#FFFFFF [3212]" filled="t" stroked="f" coordsize="21600,21600" o:gfxdata="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w+Ys+2AAAA2wAAAA8A&#10;AAAAAAAAAQAgAAAAIgAAAGRycy9kb3ducmV2LnhtbFBLAQIUABQAAAAIAIdO4kAzLwWeOwAAADkA&#10;AAAQAAAAAAAAAAEAIAAAAAUBAABkcnMvc2hhcGV4bWwueG1sUEsFBgAAAAAGAAYAWwEAAK8D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0C98215">
                      <w:pPr>
                        <w:rPr>
                          <w:rFonts w:ascii="微软雅黑" w:eastAsia="微软雅黑" w:hAnsiTheme="minorBidi"/>
                          <w:b/>
                          <w:color w:val="006CFD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A0BFFE"/>
    <w:multiLevelType w:val="singleLevel"/>
    <w:tmpl w:val="6BA0BFF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2E75B6" w:themeColor="accent1" w:themeShade="B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ODUsImhkaWQiOiIzYjY0ZjFiMzc5YzNmZjkwN2E3MjczYzdjNjk2YTQ5MCIsInVzZXJDb3VudCI6Mzh9"/>
  </w:docVars>
  <w:rsids>
    <w:rsidRoot w:val="0F3A6A5F"/>
    <w:rsid w:val="000006C7"/>
    <w:rsid w:val="00001050"/>
    <w:rsid w:val="0000138E"/>
    <w:rsid w:val="00001690"/>
    <w:rsid w:val="000026AE"/>
    <w:rsid w:val="00002EE9"/>
    <w:rsid w:val="000041AD"/>
    <w:rsid w:val="000045AD"/>
    <w:rsid w:val="00004AFC"/>
    <w:rsid w:val="00005730"/>
    <w:rsid w:val="000060B1"/>
    <w:rsid w:val="0000621E"/>
    <w:rsid w:val="00006F55"/>
    <w:rsid w:val="00007ABA"/>
    <w:rsid w:val="00007D6E"/>
    <w:rsid w:val="00010FF7"/>
    <w:rsid w:val="000119A6"/>
    <w:rsid w:val="00012B5E"/>
    <w:rsid w:val="00012E2E"/>
    <w:rsid w:val="00012EAC"/>
    <w:rsid w:val="00013DE9"/>
    <w:rsid w:val="00013EA5"/>
    <w:rsid w:val="000143E1"/>
    <w:rsid w:val="00014DC5"/>
    <w:rsid w:val="00015EDA"/>
    <w:rsid w:val="000161A9"/>
    <w:rsid w:val="00016438"/>
    <w:rsid w:val="00016EE3"/>
    <w:rsid w:val="000172BA"/>
    <w:rsid w:val="000204C8"/>
    <w:rsid w:val="00020987"/>
    <w:rsid w:val="00020F2B"/>
    <w:rsid w:val="000210D5"/>
    <w:rsid w:val="000213C5"/>
    <w:rsid w:val="00021B5C"/>
    <w:rsid w:val="000221EC"/>
    <w:rsid w:val="00023026"/>
    <w:rsid w:val="00023C3E"/>
    <w:rsid w:val="00024034"/>
    <w:rsid w:val="00024CE7"/>
    <w:rsid w:val="000253DD"/>
    <w:rsid w:val="0002662D"/>
    <w:rsid w:val="000277EF"/>
    <w:rsid w:val="0002794C"/>
    <w:rsid w:val="00030266"/>
    <w:rsid w:val="00030848"/>
    <w:rsid w:val="00030EC6"/>
    <w:rsid w:val="00030F9D"/>
    <w:rsid w:val="00033DB2"/>
    <w:rsid w:val="000348A9"/>
    <w:rsid w:val="00034F64"/>
    <w:rsid w:val="00035BC1"/>
    <w:rsid w:val="000401EC"/>
    <w:rsid w:val="00040668"/>
    <w:rsid w:val="00041B50"/>
    <w:rsid w:val="00042020"/>
    <w:rsid w:val="0004204D"/>
    <w:rsid w:val="00042166"/>
    <w:rsid w:val="0004251E"/>
    <w:rsid w:val="00044BAC"/>
    <w:rsid w:val="00045EA9"/>
    <w:rsid w:val="0004600C"/>
    <w:rsid w:val="000476B2"/>
    <w:rsid w:val="00047C93"/>
    <w:rsid w:val="00050346"/>
    <w:rsid w:val="00050522"/>
    <w:rsid w:val="00053A67"/>
    <w:rsid w:val="0005466B"/>
    <w:rsid w:val="00054BA7"/>
    <w:rsid w:val="00054C76"/>
    <w:rsid w:val="00055141"/>
    <w:rsid w:val="00055D14"/>
    <w:rsid w:val="000563BD"/>
    <w:rsid w:val="00056D9C"/>
    <w:rsid w:val="00056E38"/>
    <w:rsid w:val="00056EED"/>
    <w:rsid w:val="00057231"/>
    <w:rsid w:val="00057458"/>
    <w:rsid w:val="0006067A"/>
    <w:rsid w:val="00061642"/>
    <w:rsid w:val="00062A84"/>
    <w:rsid w:val="00063011"/>
    <w:rsid w:val="00063CB2"/>
    <w:rsid w:val="00064698"/>
    <w:rsid w:val="00064B6F"/>
    <w:rsid w:val="00065273"/>
    <w:rsid w:val="00066568"/>
    <w:rsid w:val="00066ED1"/>
    <w:rsid w:val="000724E4"/>
    <w:rsid w:val="00072F6B"/>
    <w:rsid w:val="00073A4A"/>
    <w:rsid w:val="00073E61"/>
    <w:rsid w:val="00073E93"/>
    <w:rsid w:val="000744E0"/>
    <w:rsid w:val="0007580E"/>
    <w:rsid w:val="00075E71"/>
    <w:rsid w:val="000765AF"/>
    <w:rsid w:val="000765D0"/>
    <w:rsid w:val="00076D52"/>
    <w:rsid w:val="00077C27"/>
    <w:rsid w:val="0008028C"/>
    <w:rsid w:val="00080425"/>
    <w:rsid w:val="000812AF"/>
    <w:rsid w:val="00081775"/>
    <w:rsid w:val="00081F10"/>
    <w:rsid w:val="0008248C"/>
    <w:rsid w:val="00082686"/>
    <w:rsid w:val="0008328E"/>
    <w:rsid w:val="00083DFB"/>
    <w:rsid w:val="0008518F"/>
    <w:rsid w:val="0008606A"/>
    <w:rsid w:val="000866E8"/>
    <w:rsid w:val="00086930"/>
    <w:rsid w:val="00086A2B"/>
    <w:rsid w:val="00086C1D"/>
    <w:rsid w:val="000877D3"/>
    <w:rsid w:val="00087895"/>
    <w:rsid w:val="00090039"/>
    <w:rsid w:val="0009074D"/>
    <w:rsid w:val="00090862"/>
    <w:rsid w:val="00091227"/>
    <w:rsid w:val="0009188C"/>
    <w:rsid w:val="000919F9"/>
    <w:rsid w:val="000924C9"/>
    <w:rsid w:val="00092527"/>
    <w:rsid w:val="00092AE4"/>
    <w:rsid w:val="00092BEB"/>
    <w:rsid w:val="000931DC"/>
    <w:rsid w:val="00094FA1"/>
    <w:rsid w:val="00095A2A"/>
    <w:rsid w:val="00097225"/>
    <w:rsid w:val="00097CE2"/>
    <w:rsid w:val="000A2EF0"/>
    <w:rsid w:val="000A39B5"/>
    <w:rsid w:val="000A5129"/>
    <w:rsid w:val="000A6AA2"/>
    <w:rsid w:val="000A737D"/>
    <w:rsid w:val="000A7C76"/>
    <w:rsid w:val="000B0A26"/>
    <w:rsid w:val="000B0B9F"/>
    <w:rsid w:val="000B1167"/>
    <w:rsid w:val="000B1231"/>
    <w:rsid w:val="000B1696"/>
    <w:rsid w:val="000B1773"/>
    <w:rsid w:val="000B2D0E"/>
    <w:rsid w:val="000B38B7"/>
    <w:rsid w:val="000B4430"/>
    <w:rsid w:val="000B5942"/>
    <w:rsid w:val="000C0481"/>
    <w:rsid w:val="000C18B1"/>
    <w:rsid w:val="000C1AE0"/>
    <w:rsid w:val="000C2655"/>
    <w:rsid w:val="000C30C3"/>
    <w:rsid w:val="000C36E7"/>
    <w:rsid w:val="000C379E"/>
    <w:rsid w:val="000C3A8E"/>
    <w:rsid w:val="000C5A1C"/>
    <w:rsid w:val="000C7BCF"/>
    <w:rsid w:val="000D0324"/>
    <w:rsid w:val="000D0978"/>
    <w:rsid w:val="000D0BAC"/>
    <w:rsid w:val="000D1E7A"/>
    <w:rsid w:val="000D247B"/>
    <w:rsid w:val="000D277E"/>
    <w:rsid w:val="000D3B6C"/>
    <w:rsid w:val="000D3BC7"/>
    <w:rsid w:val="000D3F2B"/>
    <w:rsid w:val="000D6DCE"/>
    <w:rsid w:val="000D6FC4"/>
    <w:rsid w:val="000D7F3F"/>
    <w:rsid w:val="000E02E6"/>
    <w:rsid w:val="000E075E"/>
    <w:rsid w:val="000E1468"/>
    <w:rsid w:val="000E1AE5"/>
    <w:rsid w:val="000E2978"/>
    <w:rsid w:val="000E5734"/>
    <w:rsid w:val="000E577E"/>
    <w:rsid w:val="000E5A75"/>
    <w:rsid w:val="000E5D3C"/>
    <w:rsid w:val="000E5F56"/>
    <w:rsid w:val="000E5FB7"/>
    <w:rsid w:val="000E67A8"/>
    <w:rsid w:val="000E689C"/>
    <w:rsid w:val="000E70AE"/>
    <w:rsid w:val="000E7EA1"/>
    <w:rsid w:val="000E7F9C"/>
    <w:rsid w:val="000F01FE"/>
    <w:rsid w:val="000F1419"/>
    <w:rsid w:val="000F288B"/>
    <w:rsid w:val="000F37A3"/>
    <w:rsid w:val="000F37D5"/>
    <w:rsid w:val="000F4D02"/>
    <w:rsid w:val="000F59DF"/>
    <w:rsid w:val="000F5D16"/>
    <w:rsid w:val="000F6348"/>
    <w:rsid w:val="000F6397"/>
    <w:rsid w:val="000F7A9D"/>
    <w:rsid w:val="00100D9C"/>
    <w:rsid w:val="0010121D"/>
    <w:rsid w:val="0010136F"/>
    <w:rsid w:val="00102AA6"/>
    <w:rsid w:val="00102B1D"/>
    <w:rsid w:val="0010304B"/>
    <w:rsid w:val="001033C6"/>
    <w:rsid w:val="00103533"/>
    <w:rsid w:val="001035F9"/>
    <w:rsid w:val="00103FB8"/>
    <w:rsid w:val="00104237"/>
    <w:rsid w:val="00104741"/>
    <w:rsid w:val="001051DB"/>
    <w:rsid w:val="00105616"/>
    <w:rsid w:val="0010588D"/>
    <w:rsid w:val="001062E5"/>
    <w:rsid w:val="001067EA"/>
    <w:rsid w:val="00107E8A"/>
    <w:rsid w:val="00110589"/>
    <w:rsid w:val="00110822"/>
    <w:rsid w:val="00110BA5"/>
    <w:rsid w:val="001120DD"/>
    <w:rsid w:val="00114356"/>
    <w:rsid w:val="00115628"/>
    <w:rsid w:val="00115EB9"/>
    <w:rsid w:val="001165DD"/>
    <w:rsid w:val="00116D77"/>
    <w:rsid w:val="0011749D"/>
    <w:rsid w:val="00117AE2"/>
    <w:rsid w:val="0012262B"/>
    <w:rsid w:val="001229CE"/>
    <w:rsid w:val="00122B2A"/>
    <w:rsid w:val="00122CB3"/>
    <w:rsid w:val="00122F45"/>
    <w:rsid w:val="00123A4B"/>
    <w:rsid w:val="00123B75"/>
    <w:rsid w:val="001249D6"/>
    <w:rsid w:val="00124F00"/>
    <w:rsid w:val="00125AE6"/>
    <w:rsid w:val="00126506"/>
    <w:rsid w:val="00132DF5"/>
    <w:rsid w:val="00133565"/>
    <w:rsid w:val="00133A8B"/>
    <w:rsid w:val="001340A1"/>
    <w:rsid w:val="00134365"/>
    <w:rsid w:val="001346F4"/>
    <w:rsid w:val="00134D28"/>
    <w:rsid w:val="00135079"/>
    <w:rsid w:val="00135705"/>
    <w:rsid w:val="001418C9"/>
    <w:rsid w:val="00141E57"/>
    <w:rsid w:val="0014226E"/>
    <w:rsid w:val="00142834"/>
    <w:rsid w:val="00142AA3"/>
    <w:rsid w:val="00142BA4"/>
    <w:rsid w:val="00143182"/>
    <w:rsid w:val="001439BB"/>
    <w:rsid w:val="001449C5"/>
    <w:rsid w:val="00144AF4"/>
    <w:rsid w:val="001451BC"/>
    <w:rsid w:val="00145769"/>
    <w:rsid w:val="00146196"/>
    <w:rsid w:val="00146F35"/>
    <w:rsid w:val="00150241"/>
    <w:rsid w:val="00150D1A"/>
    <w:rsid w:val="00151015"/>
    <w:rsid w:val="001510DD"/>
    <w:rsid w:val="00151660"/>
    <w:rsid w:val="00152F99"/>
    <w:rsid w:val="00156C21"/>
    <w:rsid w:val="00160E0E"/>
    <w:rsid w:val="00160E3A"/>
    <w:rsid w:val="00161853"/>
    <w:rsid w:val="00162381"/>
    <w:rsid w:val="00163064"/>
    <w:rsid w:val="0016314B"/>
    <w:rsid w:val="0016332B"/>
    <w:rsid w:val="00164859"/>
    <w:rsid w:val="00164977"/>
    <w:rsid w:val="00165771"/>
    <w:rsid w:val="001657D1"/>
    <w:rsid w:val="00165D0A"/>
    <w:rsid w:val="00165DA3"/>
    <w:rsid w:val="00166D78"/>
    <w:rsid w:val="001676E6"/>
    <w:rsid w:val="00170BDC"/>
    <w:rsid w:val="0017344F"/>
    <w:rsid w:val="00173BCB"/>
    <w:rsid w:val="00175431"/>
    <w:rsid w:val="00175992"/>
    <w:rsid w:val="00175D23"/>
    <w:rsid w:val="001763DE"/>
    <w:rsid w:val="0017698E"/>
    <w:rsid w:val="00176D07"/>
    <w:rsid w:val="001818EC"/>
    <w:rsid w:val="00181CC2"/>
    <w:rsid w:val="00183096"/>
    <w:rsid w:val="001852B9"/>
    <w:rsid w:val="0018540B"/>
    <w:rsid w:val="0018637D"/>
    <w:rsid w:val="001865A7"/>
    <w:rsid w:val="0018785F"/>
    <w:rsid w:val="00187B92"/>
    <w:rsid w:val="00187CE8"/>
    <w:rsid w:val="00187EC5"/>
    <w:rsid w:val="00190FB7"/>
    <w:rsid w:val="0019173E"/>
    <w:rsid w:val="0019310A"/>
    <w:rsid w:val="0019394E"/>
    <w:rsid w:val="00194C4F"/>
    <w:rsid w:val="0019556D"/>
    <w:rsid w:val="00195709"/>
    <w:rsid w:val="00195994"/>
    <w:rsid w:val="00195BF6"/>
    <w:rsid w:val="00197D92"/>
    <w:rsid w:val="001A0B4A"/>
    <w:rsid w:val="001A3370"/>
    <w:rsid w:val="001A3DA5"/>
    <w:rsid w:val="001A618E"/>
    <w:rsid w:val="001A6AF2"/>
    <w:rsid w:val="001A6CE3"/>
    <w:rsid w:val="001A6F3D"/>
    <w:rsid w:val="001A7791"/>
    <w:rsid w:val="001B07CD"/>
    <w:rsid w:val="001B08C1"/>
    <w:rsid w:val="001B0992"/>
    <w:rsid w:val="001B0B20"/>
    <w:rsid w:val="001B0E93"/>
    <w:rsid w:val="001B12EF"/>
    <w:rsid w:val="001B1A9E"/>
    <w:rsid w:val="001B2C86"/>
    <w:rsid w:val="001B3F51"/>
    <w:rsid w:val="001B5C1D"/>
    <w:rsid w:val="001B5D03"/>
    <w:rsid w:val="001B5E09"/>
    <w:rsid w:val="001B7152"/>
    <w:rsid w:val="001C0230"/>
    <w:rsid w:val="001C0256"/>
    <w:rsid w:val="001C042A"/>
    <w:rsid w:val="001C0536"/>
    <w:rsid w:val="001C0987"/>
    <w:rsid w:val="001C1E28"/>
    <w:rsid w:val="001C21BC"/>
    <w:rsid w:val="001C3557"/>
    <w:rsid w:val="001C375B"/>
    <w:rsid w:val="001C5B08"/>
    <w:rsid w:val="001C5C12"/>
    <w:rsid w:val="001C5DA5"/>
    <w:rsid w:val="001C6383"/>
    <w:rsid w:val="001C65DE"/>
    <w:rsid w:val="001C7067"/>
    <w:rsid w:val="001C7299"/>
    <w:rsid w:val="001D09C4"/>
    <w:rsid w:val="001D0B29"/>
    <w:rsid w:val="001D0EDE"/>
    <w:rsid w:val="001D1238"/>
    <w:rsid w:val="001D28E2"/>
    <w:rsid w:val="001D36EA"/>
    <w:rsid w:val="001D431B"/>
    <w:rsid w:val="001D4708"/>
    <w:rsid w:val="001D48F3"/>
    <w:rsid w:val="001D4C6C"/>
    <w:rsid w:val="001D587E"/>
    <w:rsid w:val="001D589D"/>
    <w:rsid w:val="001D5A9C"/>
    <w:rsid w:val="001D68C4"/>
    <w:rsid w:val="001D7BE2"/>
    <w:rsid w:val="001D7F24"/>
    <w:rsid w:val="001E064B"/>
    <w:rsid w:val="001E0C3E"/>
    <w:rsid w:val="001E135D"/>
    <w:rsid w:val="001E13D1"/>
    <w:rsid w:val="001E1454"/>
    <w:rsid w:val="001E1FCA"/>
    <w:rsid w:val="001E216C"/>
    <w:rsid w:val="001E26E1"/>
    <w:rsid w:val="001E2B77"/>
    <w:rsid w:val="001E3222"/>
    <w:rsid w:val="001E3BC2"/>
    <w:rsid w:val="001E6211"/>
    <w:rsid w:val="001E6D58"/>
    <w:rsid w:val="001E6E0E"/>
    <w:rsid w:val="001E76FB"/>
    <w:rsid w:val="001F0997"/>
    <w:rsid w:val="001F13E6"/>
    <w:rsid w:val="001F1B47"/>
    <w:rsid w:val="001F2A48"/>
    <w:rsid w:val="001F2C3F"/>
    <w:rsid w:val="001F2DF4"/>
    <w:rsid w:val="001F4C2A"/>
    <w:rsid w:val="001F50B7"/>
    <w:rsid w:val="001F7008"/>
    <w:rsid w:val="001F7821"/>
    <w:rsid w:val="001F7874"/>
    <w:rsid w:val="001F7E20"/>
    <w:rsid w:val="0020004C"/>
    <w:rsid w:val="0020075C"/>
    <w:rsid w:val="00200D25"/>
    <w:rsid w:val="00203969"/>
    <w:rsid w:val="002045E1"/>
    <w:rsid w:val="002054D8"/>
    <w:rsid w:val="002059C5"/>
    <w:rsid w:val="00205BB1"/>
    <w:rsid w:val="002074AC"/>
    <w:rsid w:val="00207FDD"/>
    <w:rsid w:val="002119E9"/>
    <w:rsid w:val="00212E1E"/>
    <w:rsid w:val="00212EA7"/>
    <w:rsid w:val="002143BD"/>
    <w:rsid w:val="0021443B"/>
    <w:rsid w:val="00214E22"/>
    <w:rsid w:val="00214F94"/>
    <w:rsid w:val="00215C05"/>
    <w:rsid w:val="0021618D"/>
    <w:rsid w:val="00217B62"/>
    <w:rsid w:val="00217D06"/>
    <w:rsid w:val="002225E1"/>
    <w:rsid w:val="00222827"/>
    <w:rsid w:val="00223265"/>
    <w:rsid w:val="002234EA"/>
    <w:rsid w:val="00224361"/>
    <w:rsid w:val="00224785"/>
    <w:rsid w:val="00225084"/>
    <w:rsid w:val="00225D15"/>
    <w:rsid w:val="00226312"/>
    <w:rsid w:val="002265E0"/>
    <w:rsid w:val="00226735"/>
    <w:rsid w:val="00226A0C"/>
    <w:rsid w:val="00227242"/>
    <w:rsid w:val="00227431"/>
    <w:rsid w:val="00227B6D"/>
    <w:rsid w:val="00230E13"/>
    <w:rsid w:val="00231E49"/>
    <w:rsid w:val="002336AE"/>
    <w:rsid w:val="00233AEC"/>
    <w:rsid w:val="0023400E"/>
    <w:rsid w:val="002345D6"/>
    <w:rsid w:val="0023520E"/>
    <w:rsid w:val="002354E7"/>
    <w:rsid w:val="00235DAB"/>
    <w:rsid w:val="00236B81"/>
    <w:rsid w:val="00236D3E"/>
    <w:rsid w:val="00240185"/>
    <w:rsid w:val="00240404"/>
    <w:rsid w:val="002412B3"/>
    <w:rsid w:val="00243260"/>
    <w:rsid w:val="0024576B"/>
    <w:rsid w:val="00245BFD"/>
    <w:rsid w:val="0024768B"/>
    <w:rsid w:val="00251AD5"/>
    <w:rsid w:val="00252BE6"/>
    <w:rsid w:val="00255CB0"/>
    <w:rsid w:val="0025618F"/>
    <w:rsid w:val="002572EC"/>
    <w:rsid w:val="0025732E"/>
    <w:rsid w:val="00257931"/>
    <w:rsid w:val="00260220"/>
    <w:rsid w:val="00260586"/>
    <w:rsid w:val="00260FEE"/>
    <w:rsid w:val="00261264"/>
    <w:rsid w:val="00261A48"/>
    <w:rsid w:val="00262D37"/>
    <w:rsid w:val="00262D6B"/>
    <w:rsid w:val="00265199"/>
    <w:rsid w:val="00266743"/>
    <w:rsid w:val="0026746F"/>
    <w:rsid w:val="00267E0F"/>
    <w:rsid w:val="0027052C"/>
    <w:rsid w:val="00270CF7"/>
    <w:rsid w:val="00270D6F"/>
    <w:rsid w:val="00272D8D"/>
    <w:rsid w:val="00274BE7"/>
    <w:rsid w:val="00274DB8"/>
    <w:rsid w:val="0027610E"/>
    <w:rsid w:val="00276E16"/>
    <w:rsid w:val="00277698"/>
    <w:rsid w:val="002810B0"/>
    <w:rsid w:val="00281D72"/>
    <w:rsid w:val="00282078"/>
    <w:rsid w:val="002830C0"/>
    <w:rsid w:val="00284666"/>
    <w:rsid w:val="002858F8"/>
    <w:rsid w:val="0028632E"/>
    <w:rsid w:val="00286DE6"/>
    <w:rsid w:val="00286EE5"/>
    <w:rsid w:val="00287887"/>
    <w:rsid w:val="00287AA2"/>
    <w:rsid w:val="00291164"/>
    <w:rsid w:val="002912D0"/>
    <w:rsid w:val="00291B6B"/>
    <w:rsid w:val="00291E1D"/>
    <w:rsid w:val="00292B4F"/>
    <w:rsid w:val="0029306C"/>
    <w:rsid w:val="0029313F"/>
    <w:rsid w:val="00294F2D"/>
    <w:rsid w:val="00294F67"/>
    <w:rsid w:val="00295735"/>
    <w:rsid w:val="0029658B"/>
    <w:rsid w:val="00296DBC"/>
    <w:rsid w:val="00297345"/>
    <w:rsid w:val="00297874"/>
    <w:rsid w:val="002979DC"/>
    <w:rsid w:val="002A0510"/>
    <w:rsid w:val="002A0BF8"/>
    <w:rsid w:val="002A17B2"/>
    <w:rsid w:val="002A182C"/>
    <w:rsid w:val="002A2317"/>
    <w:rsid w:val="002A2F05"/>
    <w:rsid w:val="002A462A"/>
    <w:rsid w:val="002A4951"/>
    <w:rsid w:val="002A5125"/>
    <w:rsid w:val="002A56CA"/>
    <w:rsid w:val="002A623D"/>
    <w:rsid w:val="002A6A9D"/>
    <w:rsid w:val="002A70B8"/>
    <w:rsid w:val="002A711A"/>
    <w:rsid w:val="002B05B6"/>
    <w:rsid w:val="002B2469"/>
    <w:rsid w:val="002B541E"/>
    <w:rsid w:val="002B5C84"/>
    <w:rsid w:val="002B5FA4"/>
    <w:rsid w:val="002B62EC"/>
    <w:rsid w:val="002B79C8"/>
    <w:rsid w:val="002B7EB7"/>
    <w:rsid w:val="002C00A4"/>
    <w:rsid w:val="002C0278"/>
    <w:rsid w:val="002C058A"/>
    <w:rsid w:val="002C0BAB"/>
    <w:rsid w:val="002C0BB5"/>
    <w:rsid w:val="002C1302"/>
    <w:rsid w:val="002C1570"/>
    <w:rsid w:val="002C2419"/>
    <w:rsid w:val="002C37B3"/>
    <w:rsid w:val="002C394F"/>
    <w:rsid w:val="002C3CEE"/>
    <w:rsid w:val="002C4E36"/>
    <w:rsid w:val="002C4ED6"/>
    <w:rsid w:val="002C551B"/>
    <w:rsid w:val="002C59CA"/>
    <w:rsid w:val="002C5EFD"/>
    <w:rsid w:val="002C67B4"/>
    <w:rsid w:val="002D2006"/>
    <w:rsid w:val="002D42A6"/>
    <w:rsid w:val="002D49EE"/>
    <w:rsid w:val="002D6015"/>
    <w:rsid w:val="002D6460"/>
    <w:rsid w:val="002D65EE"/>
    <w:rsid w:val="002D76DB"/>
    <w:rsid w:val="002D78DF"/>
    <w:rsid w:val="002D7921"/>
    <w:rsid w:val="002E07A0"/>
    <w:rsid w:val="002E1716"/>
    <w:rsid w:val="002E2886"/>
    <w:rsid w:val="002E4528"/>
    <w:rsid w:val="002E455D"/>
    <w:rsid w:val="002E4B1C"/>
    <w:rsid w:val="002E59A5"/>
    <w:rsid w:val="002E606C"/>
    <w:rsid w:val="002E620B"/>
    <w:rsid w:val="002E7409"/>
    <w:rsid w:val="002E76FE"/>
    <w:rsid w:val="002E77A3"/>
    <w:rsid w:val="002E7C44"/>
    <w:rsid w:val="002F0BC5"/>
    <w:rsid w:val="002F1143"/>
    <w:rsid w:val="002F121A"/>
    <w:rsid w:val="002F12B4"/>
    <w:rsid w:val="002F2090"/>
    <w:rsid w:val="002F27FF"/>
    <w:rsid w:val="002F3622"/>
    <w:rsid w:val="002F373E"/>
    <w:rsid w:val="002F3980"/>
    <w:rsid w:val="002F431B"/>
    <w:rsid w:val="002F67E9"/>
    <w:rsid w:val="002F7336"/>
    <w:rsid w:val="002F73CA"/>
    <w:rsid w:val="002F79CA"/>
    <w:rsid w:val="003006CD"/>
    <w:rsid w:val="00300DFF"/>
    <w:rsid w:val="00300FAD"/>
    <w:rsid w:val="003011B7"/>
    <w:rsid w:val="003015A5"/>
    <w:rsid w:val="00301C01"/>
    <w:rsid w:val="003026E0"/>
    <w:rsid w:val="00303162"/>
    <w:rsid w:val="003050F7"/>
    <w:rsid w:val="0030664A"/>
    <w:rsid w:val="00306ABC"/>
    <w:rsid w:val="00310082"/>
    <w:rsid w:val="00310BB9"/>
    <w:rsid w:val="00310BCA"/>
    <w:rsid w:val="00311117"/>
    <w:rsid w:val="00312456"/>
    <w:rsid w:val="00312B01"/>
    <w:rsid w:val="003130AA"/>
    <w:rsid w:val="00313801"/>
    <w:rsid w:val="003138E5"/>
    <w:rsid w:val="00313F85"/>
    <w:rsid w:val="003159DE"/>
    <w:rsid w:val="00315D32"/>
    <w:rsid w:val="003165BC"/>
    <w:rsid w:val="00317BC0"/>
    <w:rsid w:val="00317F21"/>
    <w:rsid w:val="00317FF3"/>
    <w:rsid w:val="003200E2"/>
    <w:rsid w:val="003201E0"/>
    <w:rsid w:val="00320450"/>
    <w:rsid w:val="00320485"/>
    <w:rsid w:val="003209D3"/>
    <w:rsid w:val="00320B07"/>
    <w:rsid w:val="00321487"/>
    <w:rsid w:val="00321E55"/>
    <w:rsid w:val="00322FA2"/>
    <w:rsid w:val="003233A7"/>
    <w:rsid w:val="00323443"/>
    <w:rsid w:val="00323EE1"/>
    <w:rsid w:val="0032522B"/>
    <w:rsid w:val="00325AE1"/>
    <w:rsid w:val="00325EE9"/>
    <w:rsid w:val="00326540"/>
    <w:rsid w:val="00326CB5"/>
    <w:rsid w:val="00326E05"/>
    <w:rsid w:val="00326E2A"/>
    <w:rsid w:val="0032776F"/>
    <w:rsid w:val="00327C7E"/>
    <w:rsid w:val="00331B18"/>
    <w:rsid w:val="00332808"/>
    <w:rsid w:val="00332AD2"/>
    <w:rsid w:val="003338A6"/>
    <w:rsid w:val="003347C5"/>
    <w:rsid w:val="0033494C"/>
    <w:rsid w:val="00334987"/>
    <w:rsid w:val="00336BEB"/>
    <w:rsid w:val="00337595"/>
    <w:rsid w:val="003403C8"/>
    <w:rsid w:val="003414C6"/>
    <w:rsid w:val="003418EA"/>
    <w:rsid w:val="00342096"/>
    <w:rsid w:val="00342831"/>
    <w:rsid w:val="00342E97"/>
    <w:rsid w:val="00344897"/>
    <w:rsid w:val="00344902"/>
    <w:rsid w:val="00344A40"/>
    <w:rsid w:val="00345D0F"/>
    <w:rsid w:val="00346083"/>
    <w:rsid w:val="003468E2"/>
    <w:rsid w:val="00346BC8"/>
    <w:rsid w:val="00346E0F"/>
    <w:rsid w:val="00350117"/>
    <w:rsid w:val="003517AA"/>
    <w:rsid w:val="00351D30"/>
    <w:rsid w:val="003522D6"/>
    <w:rsid w:val="00352BED"/>
    <w:rsid w:val="00352DFB"/>
    <w:rsid w:val="003530E2"/>
    <w:rsid w:val="003534BE"/>
    <w:rsid w:val="00353734"/>
    <w:rsid w:val="00354927"/>
    <w:rsid w:val="0035563F"/>
    <w:rsid w:val="00356707"/>
    <w:rsid w:val="003567B9"/>
    <w:rsid w:val="00357885"/>
    <w:rsid w:val="003618BF"/>
    <w:rsid w:val="00361C5D"/>
    <w:rsid w:val="00362FBA"/>
    <w:rsid w:val="00363205"/>
    <w:rsid w:val="00363DF5"/>
    <w:rsid w:val="00366BF2"/>
    <w:rsid w:val="00366DFE"/>
    <w:rsid w:val="00370826"/>
    <w:rsid w:val="0037082A"/>
    <w:rsid w:val="00370923"/>
    <w:rsid w:val="003719C2"/>
    <w:rsid w:val="003729F8"/>
    <w:rsid w:val="00372F39"/>
    <w:rsid w:val="00372F51"/>
    <w:rsid w:val="00374A16"/>
    <w:rsid w:val="0037599B"/>
    <w:rsid w:val="00377BD1"/>
    <w:rsid w:val="00380380"/>
    <w:rsid w:val="0038208D"/>
    <w:rsid w:val="0038540E"/>
    <w:rsid w:val="00385810"/>
    <w:rsid w:val="0038654F"/>
    <w:rsid w:val="00390540"/>
    <w:rsid w:val="003910ED"/>
    <w:rsid w:val="003911AD"/>
    <w:rsid w:val="003921D1"/>
    <w:rsid w:val="003927B6"/>
    <w:rsid w:val="00393528"/>
    <w:rsid w:val="003938D5"/>
    <w:rsid w:val="00393975"/>
    <w:rsid w:val="00394150"/>
    <w:rsid w:val="00394597"/>
    <w:rsid w:val="003948BE"/>
    <w:rsid w:val="00395836"/>
    <w:rsid w:val="003959E3"/>
    <w:rsid w:val="0039715C"/>
    <w:rsid w:val="00397A81"/>
    <w:rsid w:val="003A0DE3"/>
    <w:rsid w:val="003A14D1"/>
    <w:rsid w:val="003A2924"/>
    <w:rsid w:val="003A455B"/>
    <w:rsid w:val="003A4A47"/>
    <w:rsid w:val="003A4D4D"/>
    <w:rsid w:val="003A5120"/>
    <w:rsid w:val="003A58E2"/>
    <w:rsid w:val="003A5FA4"/>
    <w:rsid w:val="003A61D1"/>
    <w:rsid w:val="003A6344"/>
    <w:rsid w:val="003A69B8"/>
    <w:rsid w:val="003A73C6"/>
    <w:rsid w:val="003A769E"/>
    <w:rsid w:val="003B0347"/>
    <w:rsid w:val="003B03D1"/>
    <w:rsid w:val="003B16ED"/>
    <w:rsid w:val="003B1D2E"/>
    <w:rsid w:val="003B2E5D"/>
    <w:rsid w:val="003B3045"/>
    <w:rsid w:val="003B3A82"/>
    <w:rsid w:val="003B44AC"/>
    <w:rsid w:val="003B56EE"/>
    <w:rsid w:val="003B6C35"/>
    <w:rsid w:val="003B70A2"/>
    <w:rsid w:val="003B7EB3"/>
    <w:rsid w:val="003C0559"/>
    <w:rsid w:val="003C1019"/>
    <w:rsid w:val="003C1C44"/>
    <w:rsid w:val="003C28D1"/>
    <w:rsid w:val="003C4630"/>
    <w:rsid w:val="003C476E"/>
    <w:rsid w:val="003C498E"/>
    <w:rsid w:val="003C4B56"/>
    <w:rsid w:val="003C642A"/>
    <w:rsid w:val="003C6482"/>
    <w:rsid w:val="003C76CD"/>
    <w:rsid w:val="003D02DC"/>
    <w:rsid w:val="003D0885"/>
    <w:rsid w:val="003D0B92"/>
    <w:rsid w:val="003D0FA3"/>
    <w:rsid w:val="003D1387"/>
    <w:rsid w:val="003D16C1"/>
    <w:rsid w:val="003D1AD3"/>
    <w:rsid w:val="003D1C59"/>
    <w:rsid w:val="003D2A1F"/>
    <w:rsid w:val="003D2B4B"/>
    <w:rsid w:val="003D2B61"/>
    <w:rsid w:val="003D2C2F"/>
    <w:rsid w:val="003D2F25"/>
    <w:rsid w:val="003D46F9"/>
    <w:rsid w:val="003D4B83"/>
    <w:rsid w:val="003D4EF7"/>
    <w:rsid w:val="003D6965"/>
    <w:rsid w:val="003D6F63"/>
    <w:rsid w:val="003D753D"/>
    <w:rsid w:val="003D7983"/>
    <w:rsid w:val="003E0816"/>
    <w:rsid w:val="003E2A7B"/>
    <w:rsid w:val="003E4AF6"/>
    <w:rsid w:val="003E5E05"/>
    <w:rsid w:val="003E5E25"/>
    <w:rsid w:val="003E66B0"/>
    <w:rsid w:val="003E698D"/>
    <w:rsid w:val="003E7FC3"/>
    <w:rsid w:val="003F135E"/>
    <w:rsid w:val="003F1D8F"/>
    <w:rsid w:val="003F25B0"/>
    <w:rsid w:val="003F2A2C"/>
    <w:rsid w:val="003F2BD7"/>
    <w:rsid w:val="003F3386"/>
    <w:rsid w:val="003F3D80"/>
    <w:rsid w:val="003F47D5"/>
    <w:rsid w:val="003F5C86"/>
    <w:rsid w:val="003F6516"/>
    <w:rsid w:val="003F65E1"/>
    <w:rsid w:val="003F6E5E"/>
    <w:rsid w:val="004004E8"/>
    <w:rsid w:val="00400749"/>
    <w:rsid w:val="00401674"/>
    <w:rsid w:val="00401F9F"/>
    <w:rsid w:val="00401FED"/>
    <w:rsid w:val="00402445"/>
    <w:rsid w:val="00402A29"/>
    <w:rsid w:val="0040404F"/>
    <w:rsid w:val="004044AA"/>
    <w:rsid w:val="0040610A"/>
    <w:rsid w:val="0040693E"/>
    <w:rsid w:val="00406C77"/>
    <w:rsid w:val="00407C60"/>
    <w:rsid w:val="00411052"/>
    <w:rsid w:val="004121AB"/>
    <w:rsid w:val="004129A4"/>
    <w:rsid w:val="00413512"/>
    <w:rsid w:val="00413584"/>
    <w:rsid w:val="00414FA3"/>
    <w:rsid w:val="0041569C"/>
    <w:rsid w:val="00415AE1"/>
    <w:rsid w:val="00416405"/>
    <w:rsid w:val="00416E99"/>
    <w:rsid w:val="0041727B"/>
    <w:rsid w:val="004175A9"/>
    <w:rsid w:val="004175CD"/>
    <w:rsid w:val="004176F9"/>
    <w:rsid w:val="00417BB5"/>
    <w:rsid w:val="00417D15"/>
    <w:rsid w:val="00420701"/>
    <w:rsid w:val="00420DFC"/>
    <w:rsid w:val="004212B3"/>
    <w:rsid w:val="004214D7"/>
    <w:rsid w:val="0042196C"/>
    <w:rsid w:val="00421C85"/>
    <w:rsid w:val="004226CB"/>
    <w:rsid w:val="004246E0"/>
    <w:rsid w:val="00424A53"/>
    <w:rsid w:val="00424EC7"/>
    <w:rsid w:val="0042593B"/>
    <w:rsid w:val="00425D35"/>
    <w:rsid w:val="00425D61"/>
    <w:rsid w:val="00427360"/>
    <w:rsid w:val="00427B06"/>
    <w:rsid w:val="00427BD6"/>
    <w:rsid w:val="00427CC1"/>
    <w:rsid w:val="00430431"/>
    <w:rsid w:val="0043164D"/>
    <w:rsid w:val="00431F78"/>
    <w:rsid w:val="00432162"/>
    <w:rsid w:val="00432194"/>
    <w:rsid w:val="0043417D"/>
    <w:rsid w:val="0043452B"/>
    <w:rsid w:val="00434994"/>
    <w:rsid w:val="00434A33"/>
    <w:rsid w:val="00434C73"/>
    <w:rsid w:val="004353FC"/>
    <w:rsid w:val="0043647B"/>
    <w:rsid w:val="00436DAF"/>
    <w:rsid w:val="004400DC"/>
    <w:rsid w:val="0044017D"/>
    <w:rsid w:val="00440D77"/>
    <w:rsid w:val="00443B01"/>
    <w:rsid w:val="00443BF5"/>
    <w:rsid w:val="004453AF"/>
    <w:rsid w:val="0044635C"/>
    <w:rsid w:val="004469EA"/>
    <w:rsid w:val="00447053"/>
    <w:rsid w:val="004470B8"/>
    <w:rsid w:val="00447283"/>
    <w:rsid w:val="00447A3B"/>
    <w:rsid w:val="00452B55"/>
    <w:rsid w:val="0045405A"/>
    <w:rsid w:val="004542B5"/>
    <w:rsid w:val="004543BA"/>
    <w:rsid w:val="004546ED"/>
    <w:rsid w:val="004548C6"/>
    <w:rsid w:val="00455E84"/>
    <w:rsid w:val="00456A09"/>
    <w:rsid w:val="004600BD"/>
    <w:rsid w:val="00460CC4"/>
    <w:rsid w:val="00461073"/>
    <w:rsid w:val="0046133C"/>
    <w:rsid w:val="00462D74"/>
    <w:rsid w:val="00463BD4"/>
    <w:rsid w:val="00463CB0"/>
    <w:rsid w:val="00463D00"/>
    <w:rsid w:val="00463DCB"/>
    <w:rsid w:val="004675F3"/>
    <w:rsid w:val="004676FA"/>
    <w:rsid w:val="004678A4"/>
    <w:rsid w:val="004679DB"/>
    <w:rsid w:val="0047008D"/>
    <w:rsid w:val="00470FB0"/>
    <w:rsid w:val="00471464"/>
    <w:rsid w:val="0047245E"/>
    <w:rsid w:val="00472501"/>
    <w:rsid w:val="00472E11"/>
    <w:rsid w:val="004730F3"/>
    <w:rsid w:val="00474B48"/>
    <w:rsid w:val="004750F2"/>
    <w:rsid w:val="004752FB"/>
    <w:rsid w:val="004764A6"/>
    <w:rsid w:val="00476ABD"/>
    <w:rsid w:val="00476B90"/>
    <w:rsid w:val="00477914"/>
    <w:rsid w:val="00480623"/>
    <w:rsid w:val="00480717"/>
    <w:rsid w:val="00481AB6"/>
    <w:rsid w:val="0048279B"/>
    <w:rsid w:val="00482EAA"/>
    <w:rsid w:val="00483AEE"/>
    <w:rsid w:val="00484DFE"/>
    <w:rsid w:val="0048587A"/>
    <w:rsid w:val="00486AEF"/>
    <w:rsid w:val="00486DD3"/>
    <w:rsid w:val="0049009E"/>
    <w:rsid w:val="004905A4"/>
    <w:rsid w:val="004941A3"/>
    <w:rsid w:val="00494263"/>
    <w:rsid w:val="00494632"/>
    <w:rsid w:val="00494B39"/>
    <w:rsid w:val="004950EB"/>
    <w:rsid w:val="00495B4E"/>
    <w:rsid w:val="00495C88"/>
    <w:rsid w:val="00495EDF"/>
    <w:rsid w:val="00496077"/>
    <w:rsid w:val="00496985"/>
    <w:rsid w:val="004A01DD"/>
    <w:rsid w:val="004A1B17"/>
    <w:rsid w:val="004A1C1E"/>
    <w:rsid w:val="004A1D66"/>
    <w:rsid w:val="004A1D6B"/>
    <w:rsid w:val="004A31EC"/>
    <w:rsid w:val="004A3C3C"/>
    <w:rsid w:val="004A4054"/>
    <w:rsid w:val="004A42C0"/>
    <w:rsid w:val="004A4860"/>
    <w:rsid w:val="004A5100"/>
    <w:rsid w:val="004A54D4"/>
    <w:rsid w:val="004A57AC"/>
    <w:rsid w:val="004A5C8B"/>
    <w:rsid w:val="004A6444"/>
    <w:rsid w:val="004A6F2B"/>
    <w:rsid w:val="004A7E14"/>
    <w:rsid w:val="004B0D7E"/>
    <w:rsid w:val="004B285E"/>
    <w:rsid w:val="004B2C36"/>
    <w:rsid w:val="004B301D"/>
    <w:rsid w:val="004B3550"/>
    <w:rsid w:val="004B38BB"/>
    <w:rsid w:val="004B4842"/>
    <w:rsid w:val="004B4C20"/>
    <w:rsid w:val="004B528F"/>
    <w:rsid w:val="004B56FF"/>
    <w:rsid w:val="004B5EBC"/>
    <w:rsid w:val="004B61A4"/>
    <w:rsid w:val="004B68B4"/>
    <w:rsid w:val="004B788E"/>
    <w:rsid w:val="004C1B9F"/>
    <w:rsid w:val="004C276D"/>
    <w:rsid w:val="004C2F02"/>
    <w:rsid w:val="004C382C"/>
    <w:rsid w:val="004C3BA1"/>
    <w:rsid w:val="004C3C2C"/>
    <w:rsid w:val="004C4111"/>
    <w:rsid w:val="004C415B"/>
    <w:rsid w:val="004C5E35"/>
    <w:rsid w:val="004C61D6"/>
    <w:rsid w:val="004C62BF"/>
    <w:rsid w:val="004C6514"/>
    <w:rsid w:val="004C70E6"/>
    <w:rsid w:val="004C7492"/>
    <w:rsid w:val="004C7578"/>
    <w:rsid w:val="004D047C"/>
    <w:rsid w:val="004D0E0C"/>
    <w:rsid w:val="004D0ED0"/>
    <w:rsid w:val="004D15D8"/>
    <w:rsid w:val="004D33B6"/>
    <w:rsid w:val="004D4344"/>
    <w:rsid w:val="004D6F1B"/>
    <w:rsid w:val="004E03B4"/>
    <w:rsid w:val="004E072A"/>
    <w:rsid w:val="004E0A13"/>
    <w:rsid w:val="004E0E65"/>
    <w:rsid w:val="004E1089"/>
    <w:rsid w:val="004E1C2E"/>
    <w:rsid w:val="004E3E8F"/>
    <w:rsid w:val="004E59EE"/>
    <w:rsid w:val="004E60E7"/>
    <w:rsid w:val="004E6C2A"/>
    <w:rsid w:val="004E73BE"/>
    <w:rsid w:val="004F05D7"/>
    <w:rsid w:val="004F068E"/>
    <w:rsid w:val="004F0E1C"/>
    <w:rsid w:val="004F1DB3"/>
    <w:rsid w:val="004F22EA"/>
    <w:rsid w:val="004F29EB"/>
    <w:rsid w:val="004F2D65"/>
    <w:rsid w:val="004F4B21"/>
    <w:rsid w:val="004F59FE"/>
    <w:rsid w:val="004F5F2B"/>
    <w:rsid w:val="004F6035"/>
    <w:rsid w:val="004F6415"/>
    <w:rsid w:val="004F6633"/>
    <w:rsid w:val="005007F3"/>
    <w:rsid w:val="00502139"/>
    <w:rsid w:val="00502A1A"/>
    <w:rsid w:val="0050395C"/>
    <w:rsid w:val="00503F32"/>
    <w:rsid w:val="0050400D"/>
    <w:rsid w:val="0050483E"/>
    <w:rsid w:val="00504B2E"/>
    <w:rsid w:val="00505993"/>
    <w:rsid w:val="00505A58"/>
    <w:rsid w:val="00505FB8"/>
    <w:rsid w:val="005068BB"/>
    <w:rsid w:val="00506D25"/>
    <w:rsid w:val="00506D87"/>
    <w:rsid w:val="005072E6"/>
    <w:rsid w:val="00510044"/>
    <w:rsid w:val="00510906"/>
    <w:rsid w:val="00510BC8"/>
    <w:rsid w:val="005116CD"/>
    <w:rsid w:val="00512E7C"/>
    <w:rsid w:val="00513BA6"/>
    <w:rsid w:val="0051435C"/>
    <w:rsid w:val="005146A3"/>
    <w:rsid w:val="00515E64"/>
    <w:rsid w:val="00516099"/>
    <w:rsid w:val="00516426"/>
    <w:rsid w:val="005164F5"/>
    <w:rsid w:val="00516D17"/>
    <w:rsid w:val="00517C5F"/>
    <w:rsid w:val="0052065A"/>
    <w:rsid w:val="00521402"/>
    <w:rsid w:val="005231BC"/>
    <w:rsid w:val="005240F8"/>
    <w:rsid w:val="00524FDA"/>
    <w:rsid w:val="005263E2"/>
    <w:rsid w:val="00526462"/>
    <w:rsid w:val="00526577"/>
    <w:rsid w:val="00526B4C"/>
    <w:rsid w:val="00526C05"/>
    <w:rsid w:val="0052729A"/>
    <w:rsid w:val="00527A29"/>
    <w:rsid w:val="00530F90"/>
    <w:rsid w:val="005312F2"/>
    <w:rsid w:val="0053260C"/>
    <w:rsid w:val="005342DA"/>
    <w:rsid w:val="005349ED"/>
    <w:rsid w:val="00534F31"/>
    <w:rsid w:val="005365C7"/>
    <w:rsid w:val="00536D43"/>
    <w:rsid w:val="005374EB"/>
    <w:rsid w:val="0054055F"/>
    <w:rsid w:val="00540AB1"/>
    <w:rsid w:val="00540F79"/>
    <w:rsid w:val="00541490"/>
    <w:rsid w:val="00541F13"/>
    <w:rsid w:val="0054547B"/>
    <w:rsid w:val="005459DC"/>
    <w:rsid w:val="00545B7C"/>
    <w:rsid w:val="00547503"/>
    <w:rsid w:val="00550176"/>
    <w:rsid w:val="00551004"/>
    <w:rsid w:val="00551631"/>
    <w:rsid w:val="00552190"/>
    <w:rsid w:val="005522DE"/>
    <w:rsid w:val="0055308D"/>
    <w:rsid w:val="005549C1"/>
    <w:rsid w:val="00555C5D"/>
    <w:rsid w:val="00555C89"/>
    <w:rsid w:val="00556D0A"/>
    <w:rsid w:val="00556F84"/>
    <w:rsid w:val="0055702A"/>
    <w:rsid w:val="0055717B"/>
    <w:rsid w:val="0055757A"/>
    <w:rsid w:val="00557656"/>
    <w:rsid w:val="005577AC"/>
    <w:rsid w:val="00557C26"/>
    <w:rsid w:val="00557F3E"/>
    <w:rsid w:val="0056084B"/>
    <w:rsid w:val="00560E42"/>
    <w:rsid w:val="005613F8"/>
    <w:rsid w:val="005619DF"/>
    <w:rsid w:val="00561AB3"/>
    <w:rsid w:val="0056253F"/>
    <w:rsid w:val="0056279D"/>
    <w:rsid w:val="005643A2"/>
    <w:rsid w:val="005649CC"/>
    <w:rsid w:val="00565242"/>
    <w:rsid w:val="00565357"/>
    <w:rsid w:val="00566315"/>
    <w:rsid w:val="00566538"/>
    <w:rsid w:val="00566690"/>
    <w:rsid w:val="00566BC1"/>
    <w:rsid w:val="00566C7E"/>
    <w:rsid w:val="00566C88"/>
    <w:rsid w:val="005671C5"/>
    <w:rsid w:val="005673A8"/>
    <w:rsid w:val="005677C0"/>
    <w:rsid w:val="00567DB6"/>
    <w:rsid w:val="0057050D"/>
    <w:rsid w:val="005708A1"/>
    <w:rsid w:val="005716F7"/>
    <w:rsid w:val="00571CF4"/>
    <w:rsid w:val="005723C7"/>
    <w:rsid w:val="0057280C"/>
    <w:rsid w:val="00573248"/>
    <w:rsid w:val="00573A25"/>
    <w:rsid w:val="00574D63"/>
    <w:rsid w:val="005751E2"/>
    <w:rsid w:val="00575299"/>
    <w:rsid w:val="0057554C"/>
    <w:rsid w:val="00575787"/>
    <w:rsid w:val="00575A1A"/>
    <w:rsid w:val="00575DEE"/>
    <w:rsid w:val="00576F0E"/>
    <w:rsid w:val="00577CAB"/>
    <w:rsid w:val="00577F13"/>
    <w:rsid w:val="00580E6C"/>
    <w:rsid w:val="0058184F"/>
    <w:rsid w:val="00582CF9"/>
    <w:rsid w:val="00583AB0"/>
    <w:rsid w:val="00583C23"/>
    <w:rsid w:val="005848B7"/>
    <w:rsid w:val="00584CAD"/>
    <w:rsid w:val="005851F7"/>
    <w:rsid w:val="0058533F"/>
    <w:rsid w:val="00585855"/>
    <w:rsid w:val="00585858"/>
    <w:rsid w:val="005859A9"/>
    <w:rsid w:val="005872FD"/>
    <w:rsid w:val="005874FA"/>
    <w:rsid w:val="00587A9F"/>
    <w:rsid w:val="005901EA"/>
    <w:rsid w:val="005901FB"/>
    <w:rsid w:val="00590E11"/>
    <w:rsid w:val="00591B88"/>
    <w:rsid w:val="0059286E"/>
    <w:rsid w:val="00592C58"/>
    <w:rsid w:val="00592CE4"/>
    <w:rsid w:val="00592F22"/>
    <w:rsid w:val="0059370C"/>
    <w:rsid w:val="00593B72"/>
    <w:rsid w:val="00594B97"/>
    <w:rsid w:val="00594F07"/>
    <w:rsid w:val="0059604D"/>
    <w:rsid w:val="005960AC"/>
    <w:rsid w:val="00596884"/>
    <w:rsid w:val="00596FA5"/>
    <w:rsid w:val="00597DC4"/>
    <w:rsid w:val="005A13F4"/>
    <w:rsid w:val="005A1BD3"/>
    <w:rsid w:val="005A2D05"/>
    <w:rsid w:val="005A319C"/>
    <w:rsid w:val="005A6808"/>
    <w:rsid w:val="005A6E0E"/>
    <w:rsid w:val="005A7388"/>
    <w:rsid w:val="005A7A85"/>
    <w:rsid w:val="005A7C5A"/>
    <w:rsid w:val="005B0BA6"/>
    <w:rsid w:val="005B1BD1"/>
    <w:rsid w:val="005B2BE9"/>
    <w:rsid w:val="005B368F"/>
    <w:rsid w:val="005B3767"/>
    <w:rsid w:val="005B4187"/>
    <w:rsid w:val="005B4E9F"/>
    <w:rsid w:val="005B57A5"/>
    <w:rsid w:val="005B6B66"/>
    <w:rsid w:val="005B6C6F"/>
    <w:rsid w:val="005B6FDB"/>
    <w:rsid w:val="005B71C8"/>
    <w:rsid w:val="005C055F"/>
    <w:rsid w:val="005C0A7E"/>
    <w:rsid w:val="005C124F"/>
    <w:rsid w:val="005C145C"/>
    <w:rsid w:val="005C2E0A"/>
    <w:rsid w:val="005C3210"/>
    <w:rsid w:val="005C33C5"/>
    <w:rsid w:val="005C380C"/>
    <w:rsid w:val="005C4870"/>
    <w:rsid w:val="005C57AB"/>
    <w:rsid w:val="005C5DBF"/>
    <w:rsid w:val="005C6A7B"/>
    <w:rsid w:val="005C6E99"/>
    <w:rsid w:val="005C737B"/>
    <w:rsid w:val="005C7547"/>
    <w:rsid w:val="005C76A8"/>
    <w:rsid w:val="005C78AD"/>
    <w:rsid w:val="005D0FE1"/>
    <w:rsid w:val="005D157F"/>
    <w:rsid w:val="005D1919"/>
    <w:rsid w:val="005D3224"/>
    <w:rsid w:val="005D3FC4"/>
    <w:rsid w:val="005D4C7C"/>
    <w:rsid w:val="005D568C"/>
    <w:rsid w:val="005D6DA1"/>
    <w:rsid w:val="005D71D0"/>
    <w:rsid w:val="005D7366"/>
    <w:rsid w:val="005D7D32"/>
    <w:rsid w:val="005E155C"/>
    <w:rsid w:val="005E2451"/>
    <w:rsid w:val="005E2A1B"/>
    <w:rsid w:val="005E3EC0"/>
    <w:rsid w:val="005E4EC6"/>
    <w:rsid w:val="005E6339"/>
    <w:rsid w:val="005E6783"/>
    <w:rsid w:val="005E6ACF"/>
    <w:rsid w:val="005E7ED0"/>
    <w:rsid w:val="005F1E5E"/>
    <w:rsid w:val="005F2345"/>
    <w:rsid w:val="005F2787"/>
    <w:rsid w:val="005F2851"/>
    <w:rsid w:val="005F4BDB"/>
    <w:rsid w:val="005F4E6E"/>
    <w:rsid w:val="005F5D06"/>
    <w:rsid w:val="005F6173"/>
    <w:rsid w:val="005F6558"/>
    <w:rsid w:val="005F6588"/>
    <w:rsid w:val="005F65D4"/>
    <w:rsid w:val="005F6B94"/>
    <w:rsid w:val="005F7BE4"/>
    <w:rsid w:val="005F7DFE"/>
    <w:rsid w:val="005F7F5B"/>
    <w:rsid w:val="005F7FD1"/>
    <w:rsid w:val="00601DD2"/>
    <w:rsid w:val="006020B8"/>
    <w:rsid w:val="0060287E"/>
    <w:rsid w:val="00603378"/>
    <w:rsid w:val="006035CA"/>
    <w:rsid w:val="00603744"/>
    <w:rsid w:val="0060392B"/>
    <w:rsid w:val="00604D1F"/>
    <w:rsid w:val="00604EAF"/>
    <w:rsid w:val="00604F5D"/>
    <w:rsid w:val="006051A8"/>
    <w:rsid w:val="00605AC6"/>
    <w:rsid w:val="00606528"/>
    <w:rsid w:val="00607580"/>
    <w:rsid w:val="0060774C"/>
    <w:rsid w:val="0061016C"/>
    <w:rsid w:val="00610DBE"/>
    <w:rsid w:val="006117C3"/>
    <w:rsid w:val="00612AE5"/>
    <w:rsid w:val="00612C75"/>
    <w:rsid w:val="00613026"/>
    <w:rsid w:val="0061411F"/>
    <w:rsid w:val="00614214"/>
    <w:rsid w:val="00614642"/>
    <w:rsid w:val="00614C20"/>
    <w:rsid w:val="00616200"/>
    <w:rsid w:val="00616C45"/>
    <w:rsid w:val="00620B30"/>
    <w:rsid w:val="00620BB1"/>
    <w:rsid w:val="00622317"/>
    <w:rsid w:val="006226B8"/>
    <w:rsid w:val="0062557B"/>
    <w:rsid w:val="0062724D"/>
    <w:rsid w:val="00627E63"/>
    <w:rsid w:val="00630395"/>
    <w:rsid w:val="006303EB"/>
    <w:rsid w:val="0063050C"/>
    <w:rsid w:val="00630757"/>
    <w:rsid w:val="0063195A"/>
    <w:rsid w:val="00632888"/>
    <w:rsid w:val="00632DF4"/>
    <w:rsid w:val="00633CF5"/>
    <w:rsid w:val="00634BF9"/>
    <w:rsid w:val="00634FA7"/>
    <w:rsid w:val="006350C7"/>
    <w:rsid w:val="00635357"/>
    <w:rsid w:val="00636DE5"/>
    <w:rsid w:val="0064100B"/>
    <w:rsid w:val="00641457"/>
    <w:rsid w:val="0064180A"/>
    <w:rsid w:val="00643569"/>
    <w:rsid w:val="00643B30"/>
    <w:rsid w:val="0064450E"/>
    <w:rsid w:val="00645718"/>
    <w:rsid w:val="00646F23"/>
    <w:rsid w:val="00647075"/>
    <w:rsid w:val="00647AA7"/>
    <w:rsid w:val="00647CCD"/>
    <w:rsid w:val="00650231"/>
    <w:rsid w:val="00650514"/>
    <w:rsid w:val="00650E92"/>
    <w:rsid w:val="006512BF"/>
    <w:rsid w:val="00652101"/>
    <w:rsid w:val="00654031"/>
    <w:rsid w:val="0065509D"/>
    <w:rsid w:val="006562D7"/>
    <w:rsid w:val="0065703D"/>
    <w:rsid w:val="00660693"/>
    <w:rsid w:val="00660CF3"/>
    <w:rsid w:val="00660FC1"/>
    <w:rsid w:val="00661055"/>
    <w:rsid w:val="00661153"/>
    <w:rsid w:val="00663C98"/>
    <w:rsid w:val="006646A5"/>
    <w:rsid w:val="00664B22"/>
    <w:rsid w:val="00664C5F"/>
    <w:rsid w:val="00665164"/>
    <w:rsid w:val="00665B7E"/>
    <w:rsid w:val="00665FF1"/>
    <w:rsid w:val="00666F0C"/>
    <w:rsid w:val="00667DE7"/>
    <w:rsid w:val="00667FE4"/>
    <w:rsid w:val="00670FC6"/>
    <w:rsid w:val="0067150E"/>
    <w:rsid w:val="00672E86"/>
    <w:rsid w:val="00673158"/>
    <w:rsid w:val="00673712"/>
    <w:rsid w:val="00673917"/>
    <w:rsid w:val="006742F8"/>
    <w:rsid w:val="006748D1"/>
    <w:rsid w:val="00674B5D"/>
    <w:rsid w:val="00675717"/>
    <w:rsid w:val="00675F47"/>
    <w:rsid w:val="006767FF"/>
    <w:rsid w:val="006778EB"/>
    <w:rsid w:val="00680468"/>
    <w:rsid w:val="006808A5"/>
    <w:rsid w:val="00680C24"/>
    <w:rsid w:val="00681696"/>
    <w:rsid w:val="006818C4"/>
    <w:rsid w:val="00681ABB"/>
    <w:rsid w:val="00682322"/>
    <w:rsid w:val="00682C64"/>
    <w:rsid w:val="006834F9"/>
    <w:rsid w:val="00684FB9"/>
    <w:rsid w:val="00685B07"/>
    <w:rsid w:val="00686FFA"/>
    <w:rsid w:val="00687D65"/>
    <w:rsid w:val="006900CB"/>
    <w:rsid w:val="00691987"/>
    <w:rsid w:val="00691AE6"/>
    <w:rsid w:val="00691BE1"/>
    <w:rsid w:val="00691C28"/>
    <w:rsid w:val="006939E9"/>
    <w:rsid w:val="00693D8F"/>
    <w:rsid w:val="006947BF"/>
    <w:rsid w:val="006947EF"/>
    <w:rsid w:val="00694B5A"/>
    <w:rsid w:val="006952A1"/>
    <w:rsid w:val="0069558A"/>
    <w:rsid w:val="00696546"/>
    <w:rsid w:val="00696ECD"/>
    <w:rsid w:val="006973EE"/>
    <w:rsid w:val="00697AE3"/>
    <w:rsid w:val="00697CA6"/>
    <w:rsid w:val="006A0035"/>
    <w:rsid w:val="006A035C"/>
    <w:rsid w:val="006A061A"/>
    <w:rsid w:val="006A099D"/>
    <w:rsid w:val="006A0F1E"/>
    <w:rsid w:val="006A11A7"/>
    <w:rsid w:val="006A26C5"/>
    <w:rsid w:val="006A3667"/>
    <w:rsid w:val="006A3AE3"/>
    <w:rsid w:val="006A607A"/>
    <w:rsid w:val="006A74F0"/>
    <w:rsid w:val="006A783C"/>
    <w:rsid w:val="006A7C02"/>
    <w:rsid w:val="006B02C0"/>
    <w:rsid w:val="006B04B7"/>
    <w:rsid w:val="006B0568"/>
    <w:rsid w:val="006B0FD0"/>
    <w:rsid w:val="006B1072"/>
    <w:rsid w:val="006B117E"/>
    <w:rsid w:val="006B11E2"/>
    <w:rsid w:val="006B1B53"/>
    <w:rsid w:val="006B1BC9"/>
    <w:rsid w:val="006B1C68"/>
    <w:rsid w:val="006B1D46"/>
    <w:rsid w:val="006B1E76"/>
    <w:rsid w:val="006B2218"/>
    <w:rsid w:val="006B2556"/>
    <w:rsid w:val="006B3B4D"/>
    <w:rsid w:val="006B3E87"/>
    <w:rsid w:val="006B40AB"/>
    <w:rsid w:val="006B449A"/>
    <w:rsid w:val="006B45FA"/>
    <w:rsid w:val="006B476C"/>
    <w:rsid w:val="006B5F63"/>
    <w:rsid w:val="006B73BD"/>
    <w:rsid w:val="006B7669"/>
    <w:rsid w:val="006C0A2F"/>
    <w:rsid w:val="006C15BF"/>
    <w:rsid w:val="006C1DD2"/>
    <w:rsid w:val="006C1E91"/>
    <w:rsid w:val="006C2322"/>
    <w:rsid w:val="006C3414"/>
    <w:rsid w:val="006C3726"/>
    <w:rsid w:val="006C3B55"/>
    <w:rsid w:val="006C3F38"/>
    <w:rsid w:val="006C4A7F"/>
    <w:rsid w:val="006C4CC8"/>
    <w:rsid w:val="006C4FA2"/>
    <w:rsid w:val="006C7057"/>
    <w:rsid w:val="006C73C0"/>
    <w:rsid w:val="006C7A54"/>
    <w:rsid w:val="006D0350"/>
    <w:rsid w:val="006D0638"/>
    <w:rsid w:val="006D1AC1"/>
    <w:rsid w:val="006D2754"/>
    <w:rsid w:val="006D32A3"/>
    <w:rsid w:val="006D3F8C"/>
    <w:rsid w:val="006D48E9"/>
    <w:rsid w:val="006D4F9E"/>
    <w:rsid w:val="006D59A4"/>
    <w:rsid w:val="006D7577"/>
    <w:rsid w:val="006D77C4"/>
    <w:rsid w:val="006E1112"/>
    <w:rsid w:val="006E2321"/>
    <w:rsid w:val="006E2358"/>
    <w:rsid w:val="006E28E4"/>
    <w:rsid w:val="006E43B9"/>
    <w:rsid w:val="006E4917"/>
    <w:rsid w:val="006E49A4"/>
    <w:rsid w:val="006E4E6D"/>
    <w:rsid w:val="006E665F"/>
    <w:rsid w:val="006E699D"/>
    <w:rsid w:val="006E6DCC"/>
    <w:rsid w:val="006E7F24"/>
    <w:rsid w:val="006E7F51"/>
    <w:rsid w:val="006F2083"/>
    <w:rsid w:val="006F2488"/>
    <w:rsid w:val="006F2908"/>
    <w:rsid w:val="006F2BE2"/>
    <w:rsid w:val="006F4180"/>
    <w:rsid w:val="006F4867"/>
    <w:rsid w:val="006F4A9A"/>
    <w:rsid w:val="006F591D"/>
    <w:rsid w:val="006F6D61"/>
    <w:rsid w:val="0070003F"/>
    <w:rsid w:val="00701B55"/>
    <w:rsid w:val="00701D30"/>
    <w:rsid w:val="00701E99"/>
    <w:rsid w:val="00703472"/>
    <w:rsid w:val="00703A42"/>
    <w:rsid w:val="00703E40"/>
    <w:rsid w:val="00704AC1"/>
    <w:rsid w:val="0070516A"/>
    <w:rsid w:val="00705B51"/>
    <w:rsid w:val="00705EDA"/>
    <w:rsid w:val="00707367"/>
    <w:rsid w:val="00707523"/>
    <w:rsid w:val="00707563"/>
    <w:rsid w:val="0070781B"/>
    <w:rsid w:val="00712CA0"/>
    <w:rsid w:val="00713B09"/>
    <w:rsid w:val="00714AB7"/>
    <w:rsid w:val="00714BD5"/>
    <w:rsid w:val="00715A1B"/>
    <w:rsid w:val="00716542"/>
    <w:rsid w:val="00716749"/>
    <w:rsid w:val="00716F22"/>
    <w:rsid w:val="00717F66"/>
    <w:rsid w:val="00720308"/>
    <w:rsid w:val="00720BB9"/>
    <w:rsid w:val="00721339"/>
    <w:rsid w:val="00721561"/>
    <w:rsid w:val="00721AF5"/>
    <w:rsid w:val="00721BE0"/>
    <w:rsid w:val="0072248B"/>
    <w:rsid w:val="00722E36"/>
    <w:rsid w:val="0072347F"/>
    <w:rsid w:val="007236E4"/>
    <w:rsid w:val="007279EF"/>
    <w:rsid w:val="00727AE7"/>
    <w:rsid w:val="00727D4F"/>
    <w:rsid w:val="0073003D"/>
    <w:rsid w:val="007303EC"/>
    <w:rsid w:val="00731CC3"/>
    <w:rsid w:val="007321AA"/>
    <w:rsid w:val="00733C7F"/>
    <w:rsid w:val="00733DAC"/>
    <w:rsid w:val="00733F86"/>
    <w:rsid w:val="00734C5B"/>
    <w:rsid w:val="0073641A"/>
    <w:rsid w:val="007364A8"/>
    <w:rsid w:val="007366F5"/>
    <w:rsid w:val="00740BF7"/>
    <w:rsid w:val="00741EFB"/>
    <w:rsid w:val="0074215D"/>
    <w:rsid w:val="00742443"/>
    <w:rsid w:val="007428A0"/>
    <w:rsid w:val="00744EA4"/>
    <w:rsid w:val="00745F4D"/>
    <w:rsid w:val="00746B92"/>
    <w:rsid w:val="00746ED2"/>
    <w:rsid w:val="00747C9A"/>
    <w:rsid w:val="00750246"/>
    <w:rsid w:val="00750CC0"/>
    <w:rsid w:val="00751D5F"/>
    <w:rsid w:val="00751DB2"/>
    <w:rsid w:val="00752619"/>
    <w:rsid w:val="00754D36"/>
    <w:rsid w:val="0075521F"/>
    <w:rsid w:val="00755A57"/>
    <w:rsid w:val="00757D5F"/>
    <w:rsid w:val="0076095C"/>
    <w:rsid w:val="00760AF2"/>
    <w:rsid w:val="00760C57"/>
    <w:rsid w:val="007614E4"/>
    <w:rsid w:val="0076192C"/>
    <w:rsid w:val="00763008"/>
    <w:rsid w:val="0076311F"/>
    <w:rsid w:val="007633F0"/>
    <w:rsid w:val="007644CB"/>
    <w:rsid w:val="00764E13"/>
    <w:rsid w:val="00765AAF"/>
    <w:rsid w:val="00765F5D"/>
    <w:rsid w:val="00766E08"/>
    <w:rsid w:val="00767538"/>
    <w:rsid w:val="00767979"/>
    <w:rsid w:val="00767D54"/>
    <w:rsid w:val="00770391"/>
    <w:rsid w:val="00771399"/>
    <w:rsid w:val="0077200A"/>
    <w:rsid w:val="0077254B"/>
    <w:rsid w:val="00772B60"/>
    <w:rsid w:val="00772FEF"/>
    <w:rsid w:val="00773363"/>
    <w:rsid w:val="007742F0"/>
    <w:rsid w:val="007744D9"/>
    <w:rsid w:val="00774655"/>
    <w:rsid w:val="00775D6F"/>
    <w:rsid w:val="00776E79"/>
    <w:rsid w:val="00776E87"/>
    <w:rsid w:val="00776F1A"/>
    <w:rsid w:val="0077721D"/>
    <w:rsid w:val="007772D2"/>
    <w:rsid w:val="00777B83"/>
    <w:rsid w:val="00777DE7"/>
    <w:rsid w:val="00777E1E"/>
    <w:rsid w:val="00782834"/>
    <w:rsid w:val="00782AF3"/>
    <w:rsid w:val="00783720"/>
    <w:rsid w:val="00784582"/>
    <w:rsid w:val="00785D3C"/>
    <w:rsid w:val="00786A32"/>
    <w:rsid w:val="0078736E"/>
    <w:rsid w:val="007874B6"/>
    <w:rsid w:val="00787601"/>
    <w:rsid w:val="00787DDE"/>
    <w:rsid w:val="0079005B"/>
    <w:rsid w:val="00790FF3"/>
    <w:rsid w:val="007912BA"/>
    <w:rsid w:val="00791BB5"/>
    <w:rsid w:val="00792A09"/>
    <w:rsid w:val="00792BE3"/>
    <w:rsid w:val="00794861"/>
    <w:rsid w:val="00794A3D"/>
    <w:rsid w:val="00794CFE"/>
    <w:rsid w:val="00795D47"/>
    <w:rsid w:val="00796375"/>
    <w:rsid w:val="00796412"/>
    <w:rsid w:val="007964DB"/>
    <w:rsid w:val="00796F0F"/>
    <w:rsid w:val="00796FF0"/>
    <w:rsid w:val="00797653"/>
    <w:rsid w:val="00797E11"/>
    <w:rsid w:val="007A0201"/>
    <w:rsid w:val="007A1A4D"/>
    <w:rsid w:val="007A273B"/>
    <w:rsid w:val="007A37B1"/>
    <w:rsid w:val="007A3947"/>
    <w:rsid w:val="007A4D25"/>
    <w:rsid w:val="007A4F37"/>
    <w:rsid w:val="007A4F75"/>
    <w:rsid w:val="007A5069"/>
    <w:rsid w:val="007A6168"/>
    <w:rsid w:val="007A6263"/>
    <w:rsid w:val="007A66AD"/>
    <w:rsid w:val="007A7AF2"/>
    <w:rsid w:val="007B05B5"/>
    <w:rsid w:val="007B088B"/>
    <w:rsid w:val="007B1013"/>
    <w:rsid w:val="007B1440"/>
    <w:rsid w:val="007B1724"/>
    <w:rsid w:val="007B19C6"/>
    <w:rsid w:val="007B283A"/>
    <w:rsid w:val="007B2DF1"/>
    <w:rsid w:val="007B34B0"/>
    <w:rsid w:val="007B4E26"/>
    <w:rsid w:val="007B5156"/>
    <w:rsid w:val="007B63E6"/>
    <w:rsid w:val="007B6A97"/>
    <w:rsid w:val="007B6C13"/>
    <w:rsid w:val="007B7ADD"/>
    <w:rsid w:val="007C0CD9"/>
    <w:rsid w:val="007C1D85"/>
    <w:rsid w:val="007C2BBF"/>
    <w:rsid w:val="007C5390"/>
    <w:rsid w:val="007C6BE2"/>
    <w:rsid w:val="007C77FC"/>
    <w:rsid w:val="007C7FD7"/>
    <w:rsid w:val="007D0F49"/>
    <w:rsid w:val="007D1E6D"/>
    <w:rsid w:val="007D3924"/>
    <w:rsid w:val="007D4093"/>
    <w:rsid w:val="007D53F0"/>
    <w:rsid w:val="007D5794"/>
    <w:rsid w:val="007D5811"/>
    <w:rsid w:val="007D5956"/>
    <w:rsid w:val="007D5E1C"/>
    <w:rsid w:val="007D68EA"/>
    <w:rsid w:val="007E44DA"/>
    <w:rsid w:val="007E5304"/>
    <w:rsid w:val="007E6466"/>
    <w:rsid w:val="007E6799"/>
    <w:rsid w:val="007E6FC2"/>
    <w:rsid w:val="007E7333"/>
    <w:rsid w:val="007E79A3"/>
    <w:rsid w:val="007F029F"/>
    <w:rsid w:val="007F1530"/>
    <w:rsid w:val="007F1CF5"/>
    <w:rsid w:val="007F3AA0"/>
    <w:rsid w:val="007F48C1"/>
    <w:rsid w:val="007F5FDD"/>
    <w:rsid w:val="007F70E0"/>
    <w:rsid w:val="008005C3"/>
    <w:rsid w:val="008007E0"/>
    <w:rsid w:val="00800862"/>
    <w:rsid w:val="008032B5"/>
    <w:rsid w:val="00804076"/>
    <w:rsid w:val="00805C84"/>
    <w:rsid w:val="00805CA9"/>
    <w:rsid w:val="00805E01"/>
    <w:rsid w:val="0080650C"/>
    <w:rsid w:val="00807A53"/>
    <w:rsid w:val="00807FB0"/>
    <w:rsid w:val="008100BE"/>
    <w:rsid w:val="0081030E"/>
    <w:rsid w:val="00811773"/>
    <w:rsid w:val="008128B5"/>
    <w:rsid w:val="00812946"/>
    <w:rsid w:val="008129B5"/>
    <w:rsid w:val="008138E0"/>
    <w:rsid w:val="00813912"/>
    <w:rsid w:val="00813F0B"/>
    <w:rsid w:val="008141DB"/>
    <w:rsid w:val="00814AFE"/>
    <w:rsid w:val="00814FA4"/>
    <w:rsid w:val="00815B4D"/>
    <w:rsid w:val="00815E4F"/>
    <w:rsid w:val="00816380"/>
    <w:rsid w:val="008172BB"/>
    <w:rsid w:val="0082202F"/>
    <w:rsid w:val="00822DCD"/>
    <w:rsid w:val="0082381A"/>
    <w:rsid w:val="00823D9C"/>
    <w:rsid w:val="0082517A"/>
    <w:rsid w:val="00825A18"/>
    <w:rsid w:val="0082667B"/>
    <w:rsid w:val="0082675B"/>
    <w:rsid w:val="00827276"/>
    <w:rsid w:val="00827BB7"/>
    <w:rsid w:val="00830A3C"/>
    <w:rsid w:val="00830F86"/>
    <w:rsid w:val="00831B39"/>
    <w:rsid w:val="00831D07"/>
    <w:rsid w:val="00832090"/>
    <w:rsid w:val="00832230"/>
    <w:rsid w:val="0083399F"/>
    <w:rsid w:val="00834D82"/>
    <w:rsid w:val="00835423"/>
    <w:rsid w:val="00836E74"/>
    <w:rsid w:val="00836ECB"/>
    <w:rsid w:val="00837008"/>
    <w:rsid w:val="00837AC3"/>
    <w:rsid w:val="00840124"/>
    <w:rsid w:val="00840730"/>
    <w:rsid w:val="00840B0D"/>
    <w:rsid w:val="008414A8"/>
    <w:rsid w:val="00842079"/>
    <w:rsid w:val="00842127"/>
    <w:rsid w:val="00842A51"/>
    <w:rsid w:val="008434C7"/>
    <w:rsid w:val="008442A8"/>
    <w:rsid w:val="0084615F"/>
    <w:rsid w:val="008502E8"/>
    <w:rsid w:val="0085219B"/>
    <w:rsid w:val="00852B43"/>
    <w:rsid w:val="00852B9B"/>
    <w:rsid w:val="008532AA"/>
    <w:rsid w:val="0085404C"/>
    <w:rsid w:val="00854799"/>
    <w:rsid w:val="00855073"/>
    <w:rsid w:val="008552CB"/>
    <w:rsid w:val="00855447"/>
    <w:rsid w:val="0085733A"/>
    <w:rsid w:val="0085749B"/>
    <w:rsid w:val="008577D4"/>
    <w:rsid w:val="00857D5F"/>
    <w:rsid w:val="0086007E"/>
    <w:rsid w:val="00860318"/>
    <w:rsid w:val="00860C10"/>
    <w:rsid w:val="00861CFB"/>
    <w:rsid w:val="008649B3"/>
    <w:rsid w:val="00866310"/>
    <w:rsid w:val="00867313"/>
    <w:rsid w:val="008705A0"/>
    <w:rsid w:val="00870EA4"/>
    <w:rsid w:val="008712BB"/>
    <w:rsid w:val="00871357"/>
    <w:rsid w:val="00871360"/>
    <w:rsid w:val="00871860"/>
    <w:rsid w:val="008718F0"/>
    <w:rsid w:val="00871C5C"/>
    <w:rsid w:val="0087211B"/>
    <w:rsid w:val="00872264"/>
    <w:rsid w:val="00872F46"/>
    <w:rsid w:val="008737E2"/>
    <w:rsid w:val="00876281"/>
    <w:rsid w:val="00876472"/>
    <w:rsid w:val="00876B9B"/>
    <w:rsid w:val="00877045"/>
    <w:rsid w:val="00877CB2"/>
    <w:rsid w:val="0088061A"/>
    <w:rsid w:val="00880BCF"/>
    <w:rsid w:val="00881CF6"/>
    <w:rsid w:val="00883BE5"/>
    <w:rsid w:val="00883FE5"/>
    <w:rsid w:val="00884393"/>
    <w:rsid w:val="00885399"/>
    <w:rsid w:val="00885786"/>
    <w:rsid w:val="00885E0B"/>
    <w:rsid w:val="00886328"/>
    <w:rsid w:val="00886404"/>
    <w:rsid w:val="008867DE"/>
    <w:rsid w:val="00887AE5"/>
    <w:rsid w:val="00887CB5"/>
    <w:rsid w:val="008907E1"/>
    <w:rsid w:val="00890A93"/>
    <w:rsid w:val="00890C7D"/>
    <w:rsid w:val="00891C5A"/>
    <w:rsid w:val="008920A3"/>
    <w:rsid w:val="0089307C"/>
    <w:rsid w:val="00893D3D"/>
    <w:rsid w:val="008940F6"/>
    <w:rsid w:val="00894D0F"/>
    <w:rsid w:val="00896831"/>
    <w:rsid w:val="00896D96"/>
    <w:rsid w:val="0089756E"/>
    <w:rsid w:val="008A155E"/>
    <w:rsid w:val="008A1D5E"/>
    <w:rsid w:val="008A2714"/>
    <w:rsid w:val="008A35E1"/>
    <w:rsid w:val="008A3DE9"/>
    <w:rsid w:val="008A4CEF"/>
    <w:rsid w:val="008A4CF2"/>
    <w:rsid w:val="008A51B1"/>
    <w:rsid w:val="008A5202"/>
    <w:rsid w:val="008A56DC"/>
    <w:rsid w:val="008A5715"/>
    <w:rsid w:val="008A5D50"/>
    <w:rsid w:val="008A5FDC"/>
    <w:rsid w:val="008A6783"/>
    <w:rsid w:val="008A68DF"/>
    <w:rsid w:val="008A7415"/>
    <w:rsid w:val="008A7F76"/>
    <w:rsid w:val="008B0775"/>
    <w:rsid w:val="008B1059"/>
    <w:rsid w:val="008B1269"/>
    <w:rsid w:val="008B14F7"/>
    <w:rsid w:val="008B173D"/>
    <w:rsid w:val="008B1DC7"/>
    <w:rsid w:val="008B2658"/>
    <w:rsid w:val="008B2A10"/>
    <w:rsid w:val="008B2E01"/>
    <w:rsid w:val="008B4E1B"/>
    <w:rsid w:val="008B60BB"/>
    <w:rsid w:val="008B63CA"/>
    <w:rsid w:val="008B64EE"/>
    <w:rsid w:val="008B6E48"/>
    <w:rsid w:val="008C27E2"/>
    <w:rsid w:val="008C2EFE"/>
    <w:rsid w:val="008C2F7B"/>
    <w:rsid w:val="008C317F"/>
    <w:rsid w:val="008C352B"/>
    <w:rsid w:val="008C3ED2"/>
    <w:rsid w:val="008C543A"/>
    <w:rsid w:val="008C633C"/>
    <w:rsid w:val="008C642C"/>
    <w:rsid w:val="008C6756"/>
    <w:rsid w:val="008C7433"/>
    <w:rsid w:val="008C7A29"/>
    <w:rsid w:val="008C7BC4"/>
    <w:rsid w:val="008C7E11"/>
    <w:rsid w:val="008D0B06"/>
    <w:rsid w:val="008D1285"/>
    <w:rsid w:val="008D1884"/>
    <w:rsid w:val="008D22EB"/>
    <w:rsid w:val="008D2B6B"/>
    <w:rsid w:val="008D3445"/>
    <w:rsid w:val="008D374B"/>
    <w:rsid w:val="008D39BD"/>
    <w:rsid w:val="008D3AF8"/>
    <w:rsid w:val="008D4172"/>
    <w:rsid w:val="008D445E"/>
    <w:rsid w:val="008D44F5"/>
    <w:rsid w:val="008D4F6C"/>
    <w:rsid w:val="008D579E"/>
    <w:rsid w:val="008D61B5"/>
    <w:rsid w:val="008D63DD"/>
    <w:rsid w:val="008D6A28"/>
    <w:rsid w:val="008D73DA"/>
    <w:rsid w:val="008E188B"/>
    <w:rsid w:val="008E18E2"/>
    <w:rsid w:val="008E1ED4"/>
    <w:rsid w:val="008E2223"/>
    <w:rsid w:val="008E2296"/>
    <w:rsid w:val="008E37A1"/>
    <w:rsid w:val="008E3E20"/>
    <w:rsid w:val="008E43E4"/>
    <w:rsid w:val="008E4BC3"/>
    <w:rsid w:val="008E4D27"/>
    <w:rsid w:val="008E5127"/>
    <w:rsid w:val="008E6B83"/>
    <w:rsid w:val="008E7019"/>
    <w:rsid w:val="008E7D4A"/>
    <w:rsid w:val="008F00BF"/>
    <w:rsid w:val="008F01B6"/>
    <w:rsid w:val="008F1708"/>
    <w:rsid w:val="008F1D07"/>
    <w:rsid w:val="008F204A"/>
    <w:rsid w:val="008F208F"/>
    <w:rsid w:val="008F2215"/>
    <w:rsid w:val="008F3833"/>
    <w:rsid w:val="008F4668"/>
    <w:rsid w:val="008F5A9E"/>
    <w:rsid w:val="008F5BB3"/>
    <w:rsid w:val="008F6B41"/>
    <w:rsid w:val="008F78A0"/>
    <w:rsid w:val="00901735"/>
    <w:rsid w:val="00901847"/>
    <w:rsid w:val="00901B57"/>
    <w:rsid w:val="00902AED"/>
    <w:rsid w:val="00902E06"/>
    <w:rsid w:val="0090317C"/>
    <w:rsid w:val="00903816"/>
    <w:rsid w:val="00904EFF"/>
    <w:rsid w:val="00905279"/>
    <w:rsid w:val="00905441"/>
    <w:rsid w:val="00905774"/>
    <w:rsid w:val="00905921"/>
    <w:rsid w:val="00905D4E"/>
    <w:rsid w:val="00911F9A"/>
    <w:rsid w:val="00912077"/>
    <w:rsid w:val="00912DC1"/>
    <w:rsid w:val="009143B8"/>
    <w:rsid w:val="00914678"/>
    <w:rsid w:val="00914788"/>
    <w:rsid w:val="00914CD1"/>
    <w:rsid w:val="00915A82"/>
    <w:rsid w:val="00915AF6"/>
    <w:rsid w:val="00916299"/>
    <w:rsid w:val="009163A6"/>
    <w:rsid w:val="0091764B"/>
    <w:rsid w:val="00917E39"/>
    <w:rsid w:val="00920640"/>
    <w:rsid w:val="00920A98"/>
    <w:rsid w:val="00920E1D"/>
    <w:rsid w:val="00920E37"/>
    <w:rsid w:val="00922B42"/>
    <w:rsid w:val="00923797"/>
    <w:rsid w:val="00924B73"/>
    <w:rsid w:val="0092566C"/>
    <w:rsid w:val="009256B0"/>
    <w:rsid w:val="00930194"/>
    <w:rsid w:val="00931434"/>
    <w:rsid w:val="0093219D"/>
    <w:rsid w:val="00932904"/>
    <w:rsid w:val="00932BE7"/>
    <w:rsid w:val="009333E6"/>
    <w:rsid w:val="009335D1"/>
    <w:rsid w:val="00933CE9"/>
    <w:rsid w:val="00934325"/>
    <w:rsid w:val="00934639"/>
    <w:rsid w:val="0093468F"/>
    <w:rsid w:val="00935FC5"/>
    <w:rsid w:val="009361AC"/>
    <w:rsid w:val="009361E8"/>
    <w:rsid w:val="00937338"/>
    <w:rsid w:val="00937741"/>
    <w:rsid w:val="00940031"/>
    <w:rsid w:val="009406A0"/>
    <w:rsid w:val="00940C47"/>
    <w:rsid w:val="009410DB"/>
    <w:rsid w:val="0094128A"/>
    <w:rsid w:val="00942AD7"/>
    <w:rsid w:val="00942C07"/>
    <w:rsid w:val="0094317D"/>
    <w:rsid w:val="00943DC7"/>
    <w:rsid w:val="00945B48"/>
    <w:rsid w:val="00946A7D"/>
    <w:rsid w:val="00946CA7"/>
    <w:rsid w:val="00947538"/>
    <w:rsid w:val="009477CB"/>
    <w:rsid w:val="00947DEE"/>
    <w:rsid w:val="00950CAC"/>
    <w:rsid w:val="00951DC8"/>
    <w:rsid w:val="00952300"/>
    <w:rsid w:val="00954959"/>
    <w:rsid w:val="009549B0"/>
    <w:rsid w:val="00955898"/>
    <w:rsid w:val="009559A4"/>
    <w:rsid w:val="00955B06"/>
    <w:rsid w:val="00956131"/>
    <w:rsid w:val="009568CB"/>
    <w:rsid w:val="00956A48"/>
    <w:rsid w:val="009606D1"/>
    <w:rsid w:val="009611A1"/>
    <w:rsid w:val="00962D7F"/>
    <w:rsid w:val="009632C5"/>
    <w:rsid w:val="00963C14"/>
    <w:rsid w:val="009640A9"/>
    <w:rsid w:val="00965691"/>
    <w:rsid w:val="00966317"/>
    <w:rsid w:val="00966484"/>
    <w:rsid w:val="00966863"/>
    <w:rsid w:val="009670F5"/>
    <w:rsid w:val="00967289"/>
    <w:rsid w:val="00970AD4"/>
    <w:rsid w:val="00970D5A"/>
    <w:rsid w:val="00970FA8"/>
    <w:rsid w:val="009710A2"/>
    <w:rsid w:val="00971AB2"/>
    <w:rsid w:val="0097314A"/>
    <w:rsid w:val="0097382B"/>
    <w:rsid w:val="0097390B"/>
    <w:rsid w:val="00973913"/>
    <w:rsid w:val="00974659"/>
    <w:rsid w:val="0097598A"/>
    <w:rsid w:val="00975B8B"/>
    <w:rsid w:val="00975F66"/>
    <w:rsid w:val="009766BE"/>
    <w:rsid w:val="009776B8"/>
    <w:rsid w:val="009814EE"/>
    <w:rsid w:val="0098153D"/>
    <w:rsid w:val="00981767"/>
    <w:rsid w:val="00981915"/>
    <w:rsid w:val="009830BD"/>
    <w:rsid w:val="009832EB"/>
    <w:rsid w:val="00983408"/>
    <w:rsid w:val="0098399D"/>
    <w:rsid w:val="009847F3"/>
    <w:rsid w:val="009864DD"/>
    <w:rsid w:val="00986637"/>
    <w:rsid w:val="00986978"/>
    <w:rsid w:val="00986C91"/>
    <w:rsid w:val="00987AF3"/>
    <w:rsid w:val="00990637"/>
    <w:rsid w:val="00990A0B"/>
    <w:rsid w:val="00990ACA"/>
    <w:rsid w:val="00991CAD"/>
    <w:rsid w:val="00991CB4"/>
    <w:rsid w:val="009920D7"/>
    <w:rsid w:val="00992346"/>
    <w:rsid w:val="00992B03"/>
    <w:rsid w:val="00992C2D"/>
    <w:rsid w:val="00993548"/>
    <w:rsid w:val="009940FC"/>
    <w:rsid w:val="00994197"/>
    <w:rsid w:val="00995353"/>
    <w:rsid w:val="00995506"/>
    <w:rsid w:val="00995631"/>
    <w:rsid w:val="00995FD3"/>
    <w:rsid w:val="009A036B"/>
    <w:rsid w:val="009A0393"/>
    <w:rsid w:val="009A13C7"/>
    <w:rsid w:val="009A1616"/>
    <w:rsid w:val="009A1B98"/>
    <w:rsid w:val="009A3945"/>
    <w:rsid w:val="009A3BAD"/>
    <w:rsid w:val="009A3F65"/>
    <w:rsid w:val="009A43A2"/>
    <w:rsid w:val="009A48DF"/>
    <w:rsid w:val="009A4BA9"/>
    <w:rsid w:val="009A5CBC"/>
    <w:rsid w:val="009A68D3"/>
    <w:rsid w:val="009A6D65"/>
    <w:rsid w:val="009A7311"/>
    <w:rsid w:val="009B01BC"/>
    <w:rsid w:val="009B0329"/>
    <w:rsid w:val="009B09C8"/>
    <w:rsid w:val="009B0F6B"/>
    <w:rsid w:val="009B2212"/>
    <w:rsid w:val="009B2543"/>
    <w:rsid w:val="009B3640"/>
    <w:rsid w:val="009B4421"/>
    <w:rsid w:val="009B4D6C"/>
    <w:rsid w:val="009B5363"/>
    <w:rsid w:val="009B57AB"/>
    <w:rsid w:val="009C067B"/>
    <w:rsid w:val="009C0871"/>
    <w:rsid w:val="009C2772"/>
    <w:rsid w:val="009C2C7F"/>
    <w:rsid w:val="009C34AC"/>
    <w:rsid w:val="009C4EED"/>
    <w:rsid w:val="009C53EA"/>
    <w:rsid w:val="009C5614"/>
    <w:rsid w:val="009C58BE"/>
    <w:rsid w:val="009C5BCB"/>
    <w:rsid w:val="009C6764"/>
    <w:rsid w:val="009C697F"/>
    <w:rsid w:val="009C7738"/>
    <w:rsid w:val="009D0A2D"/>
    <w:rsid w:val="009D11DA"/>
    <w:rsid w:val="009D15DF"/>
    <w:rsid w:val="009D37BC"/>
    <w:rsid w:val="009D5FC4"/>
    <w:rsid w:val="009D6053"/>
    <w:rsid w:val="009D76D0"/>
    <w:rsid w:val="009E203A"/>
    <w:rsid w:val="009E389C"/>
    <w:rsid w:val="009E3A94"/>
    <w:rsid w:val="009E3C27"/>
    <w:rsid w:val="009E3EFD"/>
    <w:rsid w:val="009E4516"/>
    <w:rsid w:val="009E61EB"/>
    <w:rsid w:val="009E7D28"/>
    <w:rsid w:val="009F0CC2"/>
    <w:rsid w:val="009F153E"/>
    <w:rsid w:val="009F177E"/>
    <w:rsid w:val="009F18D6"/>
    <w:rsid w:val="009F294A"/>
    <w:rsid w:val="009F2C7C"/>
    <w:rsid w:val="009F51F6"/>
    <w:rsid w:val="009F5596"/>
    <w:rsid w:val="009F6D4B"/>
    <w:rsid w:val="00A00553"/>
    <w:rsid w:val="00A01427"/>
    <w:rsid w:val="00A01568"/>
    <w:rsid w:val="00A015C0"/>
    <w:rsid w:val="00A026EE"/>
    <w:rsid w:val="00A0344D"/>
    <w:rsid w:val="00A034E8"/>
    <w:rsid w:val="00A03C76"/>
    <w:rsid w:val="00A04427"/>
    <w:rsid w:val="00A0468A"/>
    <w:rsid w:val="00A04FCD"/>
    <w:rsid w:val="00A05287"/>
    <w:rsid w:val="00A05B2B"/>
    <w:rsid w:val="00A05FE0"/>
    <w:rsid w:val="00A065BB"/>
    <w:rsid w:val="00A06AB7"/>
    <w:rsid w:val="00A114A6"/>
    <w:rsid w:val="00A11DA2"/>
    <w:rsid w:val="00A11E6F"/>
    <w:rsid w:val="00A1226E"/>
    <w:rsid w:val="00A130FD"/>
    <w:rsid w:val="00A13275"/>
    <w:rsid w:val="00A136D8"/>
    <w:rsid w:val="00A13DD7"/>
    <w:rsid w:val="00A16453"/>
    <w:rsid w:val="00A16824"/>
    <w:rsid w:val="00A16B05"/>
    <w:rsid w:val="00A17E9D"/>
    <w:rsid w:val="00A201CA"/>
    <w:rsid w:val="00A21128"/>
    <w:rsid w:val="00A21190"/>
    <w:rsid w:val="00A2207B"/>
    <w:rsid w:val="00A22113"/>
    <w:rsid w:val="00A22C7E"/>
    <w:rsid w:val="00A235E9"/>
    <w:rsid w:val="00A23A89"/>
    <w:rsid w:val="00A24D48"/>
    <w:rsid w:val="00A256B5"/>
    <w:rsid w:val="00A25A0B"/>
    <w:rsid w:val="00A27C01"/>
    <w:rsid w:val="00A30301"/>
    <w:rsid w:val="00A30402"/>
    <w:rsid w:val="00A30498"/>
    <w:rsid w:val="00A310CA"/>
    <w:rsid w:val="00A317DA"/>
    <w:rsid w:val="00A31950"/>
    <w:rsid w:val="00A31AFA"/>
    <w:rsid w:val="00A31CCA"/>
    <w:rsid w:val="00A31E8C"/>
    <w:rsid w:val="00A32A0A"/>
    <w:rsid w:val="00A33227"/>
    <w:rsid w:val="00A34A87"/>
    <w:rsid w:val="00A34EB4"/>
    <w:rsid w:val="00A35A67"/>
    <w:rsid w:val="00A365F9"/>
    <w:rsid w:val="00A3730F"/>
    <w:rsid w:val="00A37329"/>
    <w:rsid w:val="00A37FAE"/>
    <w:rsid w:val="00A40C11"/>
    <w:rsid w:val="00A4171A"/>
    <w:rsid w:val="00A4248B"/>
    <w:rsid w:val="00A42565"/>
    <w:rsid w:val="00A43401"/>
    <w:rsid w:val="00A4341B"/>
    <w:rsid w:val="00A43B81"/>
    <w:rsid w:val="00A44495"/>
    <w:rsid w:val="00A45D83"/>
    <w:rsid w:val="00A46769"/>
    <w:rsid w:val="00A46A36"/>
    <w:rsid w:val="00A479C6"/>
    <w:rsid w:val="00A504E7"/>
    <w:rsid w:val="00A511BF"/>
    <w:rsid w:val="00A51747"/>
    <w:rsid w:val="00A5310C"/>
    <w:rsid w:val="00A53411"/>
    <w:rsid w:val="00A534E0"/>
    <w:rsid w:val="00A54097"/>
    <w:rsid w:val="00A549AF"/>
    <w:rsid w:val="00A57286"/>
    <w:rsid w:val="00A57699"/>
    <w:rsid w:val="00A604BC"/>
    <w:rsid w:val="00A605AC"/>
    <w:rsid w:val="00A60899"/>
    <w:rsid w:val="00A61D87"/>
    <w:rsid w:val="00A62B76"/>
    <w:rsid w:val="00A62D3C"/>
    <w:rsid w:val="00A632BE"/>
    <w:rsid w:val="00A633D8"/>
    <w:rsid w:val="00A63678"/>
    <w:rsid w:val="00A63765"/>
    <w:rsid w:val="00A63C56"/>
    <w:rsid w:val="00A641AB"/>
    <w:rsid w:val="00A668A0"/>
    <w:rsid w:val="00A66929"/>
    <w:rsid w:val="00A66E57"/>
    <w:rsid w:val="00A6730C"/>
    <w:rsid w:val="00A70261"/>
    <w:rsid w:val="00A71063"/>
    <w:rsid w:val="00A7272F"/>
    <w:rsid w:val="00A72825"/>
    <w:rsid w:val="00A73895"/>
    <w:rsid w:val="00A7506D"/>
    <w:rsid w:val="00A754C8"/>
    <w:rsid w:val="00A7552E"/>
    <w:rsid w:val="00A76D3A"/>
    <w:rsid w:val="00A77455"/>
    <w:rsid w:val="00A80350"/>
    <w:rsid w:val="00A80E6F"/>
    <w:rsid w:val="00A829F0"/>
    <w:rsid w:val="00A84CCC"/>
    <w:rsid w:val="00A854BC"/>
    <w:rsid w:val="00A8577C"/>
    <w:rsid w:val="00A860DB"/>
    <w:rsid w:val="00A866B7"/>
    <w:rsid w:val="00A868C7"/>
    <w:rsid w:val="00A879C7"/>
    <w:rsid w:val="00A87FC1"/>
    <w:rsid w:val="00A9077A"/>
    <w:rsid w:val="00A91265"/>
    <w:rsid w:val="00A91631"/>
    <w:rsid w:val="00A928BF"/>
    <w:rsid w:val="00A92915"/>
    <w:rsid w:val="00A92A44"/>
    <w:rsid w:val="00A939EE"/>
    <w:rsid w:val="00A93F32"/>
    <w:rsid w:val="00A94966"/>
    <w:rsid w:val="00A94BA8"/>
    <w:rsid w:val="00A95374"/>
    <w:rsid w:val="00A961DB"/>
    <w:rsid w:val="00A96A8F"/>
    <w:rsid w:val="00AA0A0A"/>
    <w:rsid w:val="00AA132B"/>
    <w:rsid w:val="00AA2DD7"/>
    <w:rsid w:val="00AA344C"/>
    <w:rsid w:val="00AA415D"/>
    <w:rsid w:val="00AA4713"/>
    <w:rsid w:val="00AA4C2A"/>
    <w:rsid w:val="00AA4D64"/>
    <w:rsid w:val="00AA4F57"/>
    <w:rsid w:val="00AA51C3"/>
    <w:rsid w:val="00AA6AFE"/>
    <w:rsid w:val="00AA7704"/>
    <w:rsid w:val="00AB13FA"/>
    <w:rsid w:val="00AB14EA"/>
    <w:rsid w:val="00AB193F"/>
    <w:rsid w:val="00AB232F"/>
    <w:rsid w:val="00AB2A1B"/>
    <w:rsid w:val="00AB4A4B"/>
    <w:rsid w:val="00AB4C69"/>
    <w:rsid w:val="00AB64D4"/>
    <w:rsid w:val="00AB79F1"/>
    <w:rsid w:val="00AC1C22"/>
    <w:rsid w:val="00AC20BA"/>
    <w:rsid w:val="00AC23CE"/>
    <w:rsid w:val="00AC267F"/>
    <w:rsid w:val="00AC302D"/>
    <w:rsid w:val="00AC339B"/>
    <w:rsid w:val="00AC38EE"/>
    <w:rsid w:val="00AC3ED3"/>
    <w:rsid w:val="00AC45A8"/>
    <w:rsid w:val="00AC4653"/>
    <w:rsid w:val="00AC6390"/>
    <w:rsid w:val="00AC6C33"/>
    <w:rsid w:val="00AC7790"/>
    <w:rsid w:val="00AC7EAC"/>
    <w:rsid w:val="00AD0656"/>
    <w:rsid w:val="00AD2806"/>
    <w:rsid w:val="00AD316B"/>
    <w:rsid w:val="00AD3B6D"/>
    <w:rsid w:val="00AD5952"/>
    <w:rsid w:val="00AD6992"/>
    <w:rsid w:val="00AD7388"/>
    <w:rsid w:val="00AD7F34"/>
    <w:rsid w:val="00AE02A5"/>
    <w:rsid w:val="00AE0518"/>
    <w:rsid w:val="00AE1388"/>
    <w:rsid w:val="00AE3558"/>
    <w:rsid w:val="00AE3729"/>
    <w:rsid w:val="00AE3DA4"/>
    <w:rsid w:val="00AE3DD3"/>
    <w:rsid w:val="00AE4A2F"/>
    <w:rsid w:val="00AE4BE9"/>
    <w:rsid w:val="00AE4E37"/>
    <w:rsid w:val="00AE50B5"/>
    <w:rsid w:val="00AE6820"/>
    <w:rsid w:val="00AE74C8"/>
    <w:rsid w:val="00AF14D8"/>
    <w:rsid w:val="00AF1D63"/>
    <w:rsid w:val="00AF1D7B"/>
    <w:rsid w:val="00AF378E"/>
    <w:rsid w:val="00AF45AA"/>
    <w:rsid w:val="00AF4615"/>
    <w:rsid w:val="00AF785B"/>
    <w:rsid w:val="00AF7C1F"/>
    <w:rsid w:val="00AF7E9F"/>
    <w:rsid w:val="00B01765"/>
    <w:rsid w:val="00B01F9F"/>
    <w:rsid w:val="00B02032"/>
    <w:rsid w:val="00B0223E"/>
    <w:rsid w:val="00B0399D"/>
    <w:rsid w:val="00B041D7"/>
    <w:rsid w:val="00B04C47"/>
    <w:rsid w:val="00B05C62"/>
    <w:rsid w:val="00B05DB5"/>
    <w:rsid w:val="00B06357"/>
    <w:rsid w:val="00B077E0"/>
    <w:rsid w:val="00B10921"/>
    <w:rsid w:val="00B11766"/>
    <w:rsid w:val="00B11B14"/>
    <w:rsid w:val="00B12002"/>
    <w:rsid w:val="00B12B84"/>
    <w:rsid w:val="00B13BE0"/>
    <w:rsid w:val="00B14A04"/>
    <w:rsid w:val="00B14FFC"/>
    <w:rsid w:val="00B15B6B"/>
    <w:rsid w:val="00B15F69"/>
    <w:rsid w:val="00B1617E"/>
    <w:rsid w:val="00B1662A"/>
    <w:rsid w:val="00B16A84"/>
    <w:rsid w:val="00B173C8"/>
    <w:rsid w:val="00B17BE0"/>
    <w:rsid w:val="00B201A4"/>
    <w:rsid w:val="00B2039D"/>
    <w:rsid w:val="00B20AC4"/>
    <w:rsid w:val="00B20AFC"/>
    <w:rsid w:val="00B213D4"/>
    <w:rsid w:val="00B21751"/>
    <w:rsid w:val="00B2215B"/>
    <w:rsid w:val="00B226C1"/>
    <w:rsid w:val="00B22DE6"/>
    <w:rsid w:val="00B234F2"/>
    <w:rsid w:val="00B2353C"/>
    <w:rsid w:val="00B238B6"/>
    <w:rsid w:val="00B2402B"/>
    <w:rsid w:val="00B24197"/>
    <w:rsid w:val="00B24356"/>
    <w:rsid w:val="00B2501E"/>
    <w:rsid w:val="00B268E2"/>
    <w:rsid w:val="00B27C62"/>
    <w:rsid w:val="00B30581"/>
    <w:rsid w:val="00B3070D"/>
    <w:rsid w:val="00B30958"/>
    <w:rsid w:val="00B31CC4"/>
    <w:rsid w:val="00B321D1"/>
    <w:rsid w:val="00B3231A"/>
    <w:rsid w:val="00B32AFB"/>
    <w:rsid w:val="00B3418D"/>
    <w:rsid w:val="00B3513B"/>
    <w:rsid w:val="00B35681"/>
    <w:rsid w:val="00B36407"/>
    <w:rsid w:val="00B3738E"/>
    <w:rsid w:val="00B373D1"/>
    <w:rsid w:val="00B373DB"/>
    <w:rsid w:val="00B376BD"/>
    <w:rsid w:val="00B37D1B"/>
    <w:rsid w:val="00B415AC"/>
    <w:rsid w:val="00B4187F"/>
    <w:rsid w:val="00B41EBB"/>
    <w:rsid w:val="00B427D6"/>
    <w:rsid w:val="00B44672"/>
    <w:rsid w:val="00B46A5C"/>
    <w:rsid w:val="00B47B64"/>
    <w:rsid w:val="00B47E1C"/>
    <w:rsid w:val="00B47F44"/>
    <w:rsid w:val="00B526F9"/>
    <w:rsid w:val="00B53081"/>
    <w:rsid w:val="00B53518"/>
    <w:rsid w:val="00B546E3"/>
    <w:rsid w:val="00B54F41"/>
    <w:rsid w:val="00B57A3E"/>
    <w:rsid w:val="00B57FBF"/>
    <w:rsid w:val="00B603DA"/>
    <w:rsid w:val="00B61A22"/>
    <w:rsid w:val="00B62789"/>
    <w:rsid w:val="00B62BA9"/>
    <w:rsid w:val="00B64093"/>
    <w:rsid w:val="00B64A85"/>
    <w:rsid w:val="00B64D74"/>
    <w:rsid w:val="00B64F14"/>
    <w:rsid w:val="00B651A9"/>
    <w:rsid w:val="00B72278"/>
    <w:rsid w:val="00B72601"/>
    <w:rsid w:val="00B755EF"/>
    <w:rsid w:val="00B76083"/>
    <w:rsid w:val="00B8067B"/>
    <w:rsid w:val="00B8200B"/>
    <w:rsid w:val="00B82D4C"/>
    <w:rsid w:val="00B82FF1"/>
    <w:rsid w:val="00B83DC4"/>
    <w:rsid w:val="00B853CB"/>
    <w:rsid w:val="00B85B9B"/>
    <w:rsid w:val="00B85C25"/>
    <w:rsid w:val="00B87123"/>
    <w:rsid w:val="00B8744B"/>
    <w:rsid w:val="00B87754"/>
    <w:rsid w:val="00B8777E"/>
    <w:rsid w:val="00B87DFD"/>
    <w:rsid w:val="00B87F2B"/>
    <w:rsid w:val="00B87F34"/>
    <w:rsid w:val="00B904CD"/>
    <w:rsid w:val="00B90836"/>
    <w:rsid w:val="00B911EC"/>
    <w:rsid w:val="00B91787"/>
    <w:rsid w:val="00B91C90"/>
    <w:rsid w:val="00B92466"/>
    <w:rsid w:val="00B92551"/>
    <w:rsid w:val="00B93365"/>
    <w:rsid w:val="00B939CC"/>
    <w:rsid w:val="00B93EF2"/>
    <w:rsid w:val="00B93F38"/>
    <w:rsid w:val="00B94D43"/>
    <w:rsid w:val="00B94D7A"/>
    <w:rsid w:val="00B94ED4"/>
    <w:rsid w:val="00B95170"/>
    <w:rsid w:val="00B955A5"/>
    <w:rsid w:val="00B963D4"/>
    <w:rsid w:val="00B9684F"/>
    <w:rsid w:val="00B97271"/>
    <w:rsid w:val="00B9750F"/>
    <w:rsid w:val="00B97534"/>
    <w:rsid w:val="00B97D57"/>
    <w:rsid w:val="00BA0589"/>
    <w:rsid w:val="00BA1615"/>
    <w:rsid w:val="00BA19BF"/>
    <w:rsid w:val="00BA277D"/>
    <w:rsid w:val="00BA2CE9"/>
    <w:rsid w:val="00BA2E67"/>
    <w:rsid w:val="00BA313D"/>
    <w:rsid w:val="00BA3621"/>
    <w:rsid w:val="00BA3BE1"/>
    <w:rsid w:val="00BA3CD3"/>
    <w:rsid w:val="00BA3DB5"/>
    <w:rsid w:val="00BA3E5D"/>
    <w:rsid w:val="00BA406F"/>
    <w:rsid w:val="00BA59B8"/>
    <w:rsid w:val="00BA6DCC"/>
    <w:rsid w:val="00BA6FE7"/>
    <w:rsid w:val="00BA7133"/>
    <w:rsid w:val="00BA751F"/>
    <w:rsid w:val="00BA7E46"/>
    <w:rsid w:val="00BB006D"/>
    <w:rsid w:val="00BB0AD9"/>
    <w:rsid w:val="00BB2A43"/>
    <w:rsid w:val="00BB2F62"/>
    <w:rsid w:val="00BB37EB"/>
    <w:rsid w:val="00BB3DAB"/>
    <w:rsid w:val="00BB44DD"/>
    <w:rsid w:val="00BB5972"/>
    <w:rsid w:val="00BB6289"/>
    <w:rsid w:val="00BB755B"/>
    <w:rsid w:val="00BB7AFC"/>
    <w:rsid w:val="00BC087D"/>
    <w:rsid w:val="00BC0C2D"/>
    <w:rsid w:val="00BC36FE"/>
    <w:rsid w:val="00BC3D36"/>
    <w:rsid w:val="00BC4822"/>
    <w:rsid w:val="00BC4BCE"/>
    <w:rsid w:val="00BC4DB3"/>
    <w:rsid w:val="00BC5268"/>
    <w:rsid w:val="00BC58BA"/>
    <w:rsid w:val="00BC5F0D"/>
    <w:rsid w:val="00BC7694"/>
    <w:rsid w:val="00BC7F4B"/>
    <w:rsid w:val="00BD0138"/>
    <w:rsid w:val="00BD1CA2"/>
    <w:rsid w:val="00BD2D3E"/>
    <w:rsid w:val="00BD3AB3"/>
    <w:rsid w:val="00BD4334"/>
    <w:rsid w:val="00BD4A58"/>
    <w:rsid w:val="00BD55A4"/>
    <w:rsid w:val="00BD6060"/>
    <w:rsid w:val="00BD689D"/>
    <w:rsid w:val="00BD6F2F"/>
    <w:rsid w:val="00BD6F92"/>
    <w:rsid w:val="00BD7596"/>
    <w:rsid w:val="00BD78B2"/>
    <w:rsid w:val="00BD7FE5"/>
    <w:rsid w:val="00BE1312"/>
    <w:rsid w:val="00BE1569"/>
    <w:rsid w:val="00BE1861"/>
    <w:rsid w:val="00BE1891"/>
    <w:rsid w:val="00BE1979"/>
    <w:rsid w:val="00BE1F95"/>
    <w:rsid w:val="00BE3F65"/>
    <w:rsid w:val="00BE4C76"/>
    <w:rsid w:val="00BE5B7D"/>
    <w:rsid w:val="00BE5E2A"/>
    <w:rsid w:val="00BE6352"/>
    <w:rsid w:val="00BE7076"/>
    <w:rsid w:val="00BE7704"/>
    <w:rsid w:val="00BF0182"/>
    <w:rsid w:val="00BF15B7"/>
    <w:rsid w:val="00BF16D4"/>
    <w:rsid w:val="00BF1C81"/>
    <w:rsid w:val="00BF203E"/>
    <w:rsid w:val="00BF21B9"/>
    <w:rsid w:val="00BF24C4"/>
    <w:rsid w:val="00BF2D95"/>
    <w:rsid w:val="00BF2ECF"/>
    <w:rsid w:val="00BF3800"/>
    <w:rsid w:val="00BF481B"/>
    <w:rsid w:val="00BF5632"/>
    <w:rsid w:val="00BF56D7"/>
    <w:rsid w:val="00BF5894"/>
    <w:rsid w:val="00BF6B67"/>
    <w:rsid w:val="00BF6EBC"/>
    <w:rsid w:val="00BF6EE2"/>
    <w:rsid w:val="00BF7E86"/>
    <w:rsid w:val="00C000D5"/>
    <w:rsid w:val="00C00CCC"/>
    <w:rsid w:val="00C0215F"/>
    <w:rsid w:val="00C02670"/>
    <w:rsid w:val="00C026F5"/>
    <w:rsid w:val="00C02A63"/>
    <w:rsid w:val="00C03627"/>
    <w:rsid w:val="00C03827"/>
    <w:rsid w:val="00C03D9F"/>
    <w:rsid w:val="00C04593"/>
    <w:rsid w:val="00C04D88"/>
    <w:rsid w:val="00C0609B"/>
    <w:rsid w:val="00C06745"/>
    <w:rsid w:val="00C06FC1"/>
    <w:rsid w:val="00C070D4"/>
    <w:rsid w:val="00C0743B"/>
    <w:rsid w:val="00C077A7"/>
    <w:rsid w:val="00C07E14"/>
    <w:rsid w:val="00C10EBC"/>
    <w:rsid w:val="00C131DC"/>
    <w:rsid w:val="00C132A6"/>
    <w:rsid w:val="00C14DBF"/>
    <w:rsid w:val="00C16532"/>
    <w:rsid w:val="00C1676A"/>
    <w:rsid w:val="00C16FCA"/>
    <w:rsid w:val="00C20771"/>
    <w:rsid w:val="00C21D86"/>
    <w:rsid w:val="00C22396"/>
    <w:rsid w:val="00C22827"/>
    <w:rsid w:val="00C23384"/>
    <w:rsid w:val="00C23422"/>
    <w:rsid w:val="00C23C91"/>
    <w:rsid w:val="00C241DC"/>
    <w:rsid w:val="00C254FC"/>
    <w:rsid w:val="00C25861"/>
    <w:rsid w:val="00C26ED2"/>
    <w:rsid w:val="00C31D56"/>
    <w:rsid w:val="00C33067"/>
    <w:rsid w:val="00C33FE6"/>
    <w:rsid w:val="00C349D6"/>
    <w:rsid w:val="00C34FCA"/>
    <w:rsid w:val="00C35223"/>
    <w:rsid w:val="00C35593"/>
    <w:rsid w:val="00C35716"/>
    <w:rsid w:val="00C35C2D"/>
    <w:rsid w:val="00C36106"/>
    <w:rsid w:val="00C36FE0"/>
    <w:rsid w:val="00C37364"/>
    <w:rsid w:val="00C376BF"/>
    <w:rsid w:val="00C40158"/>
    <w:rsid w:val="00C4091C"/>
    <w:rsid w:val="00C40AA5"/>
    <w:rsid w:val="00C411DA"/>
    <w:rsid w:val="00C41873"/>
    <w:rsid w:val="00C418FA"/>
    <w:rsid w:val="00C41CD3"/>
    <w:rsid w:val="00C439E6"/>
    <w:rsid w:val="00C44D4C"/>
    <w:rsid w:val="00C44F4B"/>
    <w:rsid w:val="00C452B2"/>
    <w:rsid w:val="00C46163"/>
    <w:rsid w:val="00C47FC5"/>
    <w:rsid w:val="00C50509"/>
    <w:rsid w:val="00C50775"/>
    <w:rsid w:val="00C50EBB"/>
    <w:rsid w:val="00C511D3"/>
    <w:rsid w:val="00C51780"/>
    <w:rsid w:val="00C519B8"/>
    <w:rsid w:val="00C5245E"/>
    <w:rsid w:val="00C53371"/>
    <w:rsid w:val="00C54D3C"/>
    <w:rsid w:val="00C55700"/>
    <w:rsid w:val="00C56A62"/>
    <w:rsid w:val="00C57423"/>
    <w:rsid w:val="00C57988"/>
    <w:rsid w:val="00C600D4"/>
    <w:rsid w:val="00C6250E"/>
    <w:rsid w:val="00C627A0"/>
    <w:rsid w:val="00C6307D"/>
    <w:rsid w:val="00C6330C"/>
    <w:rsid w:val="00C63330"/>
    <w:rsid w:val="00C644D8"/>
    <w:rsid w:val="00C64A46"/>
    <w:rsid w:val="00C665AF"/>
    <w:rsid w:val="00C668F9"/>
    <w:rsid w:val="00C67291"/>
    <w:rsid w:val="00C674FC"/>
    <w:rsid w:val="00C71F92"/>
    <w:rsid w:val="00C72ECD"/>
    <w:rsid w:val="00C748AA"/>
    <w:rsid w:val="00C74F33"/>
    <w:rsid w:val="00C75F35"/>
    <w:rsid w:val="00C7634A"/>
    <w:rsid w:val="00C76722"/>
    <w:rsid w:val="00C77EEE"/>
    <w:rsid w:val="00C77F56"/>
    <w:rsid w:val="00C80AE3"/>
    <w:rsid w:val="00C815D0"/>
    <w:rsid w:val="00C81696"/>
    <w:rsid w:val="00C82294"/>
    <w:rsid w:val="00C82923"/>
    <w:rsid w:val="00C845BF"/>
    <w:rsid w:val="00C848DF"/>
    <w:rsid w:val="00C85F58"/>
    <w:rsid w:val="00C86659"/>
    <w:rsid w:val="00C8741D"/>
    <w:rsid w:val="00C878A1"/>
    <w:rsid w:val="00C8792C"/>
    <w:rsid w:val="00C87D03"/>
    <w:rsid w:val="00C9047C"/>
    <w:rsid w:val="00C90AB5"/>
    <w:rsid w:val="00C90C95"/>
    <w:rsid w:val="00C90D65"/>
    <w:rsid w:val="00C91CC2"/>
    <w:rsid w:val="00C939CB"/>
    <w:rsid w:val="00C9418E"/>
    <w:rsid w:val="00C9637A"/>
    <w:rsid w:val="00C96685"/>
    <w:rsid w:val="00C96C5F"/>
    <w:rsid w:val="00C96C9A"/>
    <w:rsid w:val="00C97321"/>
    <w:rsid w:val="00C9753D"/>
    <w:rsid w:val="00C97DE8"/>
    <w:rsid w:val="00CA05FD"/>
    <w:rsid w:val="00CA0AE6"/>
    <w:rsid w:val="00CA1614"/>
    <w:rsid w:val="00CA25CF"/>
    <w:rsid w:val="00CA2744"/>
    <w:rsid w:val="00CA284A"/>
    <w:rsid w:val="00CA2BCA"/>
    <w:rsid w:val="00CA31A2"/>
    <w:rsid w:val="00CA4455"/>
    <w:rsid w:val="00CA4ADC"/>
    <w:rsid w:val="00CA4FF1"/>
    <w:rsid w:val="00CA56A7"/>
    <w:rsid w:val="00CA5DD3"/>
    <w:rsid w:val="00CB2B27"/>
    <w:rsid w:val="00CB340F"/>
    <w:rsid w:val="00CB3493"/>
    <w:rsid w:val="00CB4144"/>
    <w:rsid w:val="00CB44AF"/>
    <w:rsid w:val="00CB4F60"/>
    <w:rsid w:val="00CB54AC"/>
    <w:rsid w:val="00CB55EF"/>
    <w:rsid w:val="00CB74C8"/>
    <w:rsid w:val="00CC01A1"/>
    <w:rsid w:val="00CC07C4"/>
    <w:rsid w:val="00CC14EA"/>
    <w:rsid w:val="00CC338B"/>
    <w:rsid w:val="00CC36CE"/>
    <w:rsid w:val="00CC399A"/>
    <w:rsid w:val="00CC3F30"/>
    <w:rsid w:val="00CC46BF"/>
    <w:rsid w:val="00CC4B82"/>
    <w:rsid w:val="00CC4E5C"/>
    <w:rsid w:val="00CC580A"/>
    <w:rsid w:val="00CC643F"/>
    <w:rsid w:val="00CC6C8E"/>
    <w:rsid w:val="00CD035C"/>
    <w:rsid w:val="00CD0818"/>
    <w:rsid w:val="00CD105D"/>
    <w:rsid w:val="00CD1833"/>
    <w:rsid w:val="00CD1C60"/>
    <w:rsid w:val="00CD3AB1"/>
    <w:rsid w:val="00CD456B"/>
    <w:rsid w:val="00CD4F57"/>
    <w:rsid w:val="00CD5131"/>
    <w:rsid w:val="00CD65C3"/>
    <w:rsid w:val="00CD6738"/>
    <w:rsid w:val="00CD79E6"/>
    <w:rsid w:val="00CD7AB3"/>
    <w:rsid w:val="00CE1CF3"/>
    <w:rsid w:val="00CE1D51"/>
    <w:rsid w:val="00CE1E00"/>
    <w:rsid w:val="00CE1EFF"/>
    <w:rsid w:val="00CE2020"/>
    <w:rsid w:val="00CE2B86"/>
    <w:rsid w:val="00CE3F68"/>
    <w:rsid w:val="00CE47B8"/>
    <w:rsid w:val="00CE4ED7"/>
    <w:rsid w:val="00CE582F"/>
    <w:rsid w:val="00CE60DE"/>
    <w:rsid w:val="00CE668C"/>
    <w:rsid w:val="00CE719D"/>
    <w:rsid w:val="00CE76B0"/>
    <w:rsid w:val="00CE7AB4"/>
    <w:rsid w:val="00CE7CF5"/>
    <w:rsid w:val="00CF001D"/>
    <w:rsid w:val="00CF201D"/>
    <w:rsid w:val="00CF2644"/>
    <w:rsid w:val="00CF2723"/>
    <w:rsid w:val="00CF478E"/>
    <w:rsid w:val="00CF4FB3"/>
    <w:rsid w:val="00CF5837"/>
    <w:rsid w:val="00CF688B"/>
    <w:rsid w:val="00D0105A"/>
    <w:rsid w:val="00D01244"/>
    <w:rsid w:val="00D0178B"/>
    <w:rsid w:val="00D02105"/>
    <w:rsid w:val="00D0312F"/>
    <w:rsid w:val="00D03298"/>
    <w:rsid w:val="00D039DD"/>
    <w:rsid w:val="00D04613"/>
    <w:rsid w:val="00D04F53"/>
    <w:rsid w:val="00D05458"/>
    <w:rsid w:val="00D0634E"/>
    <w:rsid w:val="00D075E6"/>
    <w:rsid w:val="00D109E5"/>
    <w:rsid w:val="00D110C2"/>
    <w:rsid w:val="00D119F3"/>
    <w:rsid w:val="00D11EFA"/>
    <w:rsid w:val="00D12692"/>
    <w:rsid w:val="00D12BFE"/>
    <w:rsid w:val="00D146CC"/>
    <w:rsid w:val="00D14A0B"/>
    <w:rsid w:val="00D15043"/>
    <w:rsid w:val="00D153E0"/>
    <w:rsid w:val="00D154C0"/>
    <w:rsid w:val="00D154CD"/>
    <w:rsid w:val="00D16797"/>
    <w:rsid w:val="00D168EC"/>
    <w:rsid w:val="00D169F4"/>
    <w:rsid w:val="00D170D2"/>
    <w:rsid w:val="00D173A3"/>
    <w:rsid w:val="00D17AD9"/>
    <w:rsid w:val="00D209C9"/>
    <w:rsid w:val="00D21816"/>
    <w:rsid w:val="00D21DF6"/>
    <w:rsid w:val="00D21EB1"/>
    <w:rsid w:val="00D22375"/>
    <w:rsid w:val="00D2257B"/>
    <w:rsid w:val="00D22A62"/>
    <w:rsid w:val="00D2385F"/>
    <w:rsid w:val="00D2626A"/>
    <w:rsid w:val="00D26E68"/>
    <w:rsid w:val="00D26FB7"/>
    <w:rsid w:val="00D27244"/>
    <w:rsid w:val="00D31110"/>
    <w:rsid w:val="00D3191A"/>
    <w:rsid w:val="00D319A7"/>
    <w:rsid w:val="00D31C99"/>
    <w:rsid w:val="00D3264E"/>
    <w:rsid w:val="00D368E5"/>
    <w:rsid w:val="00D37F0C"/>
    <w:rsid w:val="00D40483"/>
    <w:rsid w:val="00D40A55"/>
    <w:rsid w:val="00D40BCD"/>
    <w:rsid w:val="00D4237F"/>
    <w:rsid w:val="00D42C88"/>
    <w:rsid w:val="00D43826"/>
    <w:rsid w:val="00D44A5A"/>
    <w:rsid w:val="00D47C66"/>
    <w:rsid w:val="00D52A51"/>
    <w:rsid w:val="00D53C72"/>
    <w:rsid w:val="00D55CA9"/>
    <w:rsid w:val="00D56AB0"/>
    <w:rsid w:val="00D56D40"/>
    <w:rsid w:val="00D57B8F"/>
    <w:rsid w:val="00D57D58"/>
    <w:rsid w:val="00D60283"/>
    <w:rsid w:val="00D60757"/>
    <w:rsid w:val="00D607F2"/>
    <w:rsid w:val="00D60DEF"/>
    <w:rsid w:val="00D61059"/>
    <w:rsid w:val="00D6169E"/>
    <w:rsid w:val="00D61753"/>
    <w:rsid w:val="00D62FCD"/>
    <w:rsid w:val="00D63258"/>
    <w:rsid w:val="00D63C5A"/>
    <w:rsid w:val="00D63C7A"/>
    <w:rsid w:val="00D6405A"/>
    <w:rsid w:val="00D64BCA"/>
    <w:rsid w:val="00D64FCE"/>
    <w:rsid w:val="00D655B4"/>
    <w:rsid w:val="00D65E7E"/>
    <w:rsid w:val="00D67343"/>
    <w:rsid w:val="00D67950"/>
    <w:rsid w:val="00D67CD1"/>
    <w:rsid w:val="00D741CE"/>
    <w:rsid w:val="00D744F7"/>
    <w:rsid w:val="00D74866"/>
    <w:rsid w:val="00D75139"/>
    <w:rsid w:val="00D7643F"/>
    <w:rsid w:val="00D76C27"/>
    <w:rsid w:val="00D76E7F"/>
    <w:rsid w:val="00D774ED"/>
    <w:rsid w:val="00D81C2F"/>
    <w:rsid w:val="00D82720"/>
    <w:rsid w:val="00D82C06"/>
    <w:rsid w:val="00D82C6D"/>
    <w:rsid w:val="00D835AA"/>
    <w:rsid w:val="00D83A74"/>
    <w:rsid w:val="00D83B24"/>
    <w:rsid w:val="00D83E77"/>
    <w:rsid w:val="00D84145"/>
    <w:rsid w:val="00D856B1"/>
    <w:rsid w:val="00D85D0B"/>
    <w:rsid w:val="00D868DD"/>
    <w:rsid w:val="00D87D17"/>
    <w:rsid w:val="00D90D7E"/>
    <w:rsid w:val="00D9171A"/>
    <w:rsid w:val="00D91E7A"/>
    <w:rsid w:val="00D91F52"/>
    <w:rsid w:val="00D9257C"/>
    <w:rsid w:val="00D931AB"/>
    <w:rsid w:val="00D93230"/>
    <w:rsid w:val="00D978F2"/>
    <w:rsid w:val="00DA0CA5"/>
    <w:rsid w:val="00DA16B9"/>
    <w:rsid w:val="00DA1E92"/>
    <w:rsid w:val="00DA2865"/>
    <w:rsid w:val="00DA3570"/>
    <w:rsid w:val="00DA4100"/>
    <w:rsid w:val="00DA5083"/>
    <w:rsid w:val="00DA53CD"/>
    <w:rsid w:val="00DA5A85"/>
    <w:rsid w:val="00DA689D"/>
    <w:rsid w:val="00DA7138"/>
    <w:rsid w:val="00DA76E8"/>
    <w:rsid w:val="00DB0009"/>
    <w:rsid w:val="00DB0F1F"/>
    <w:rsid w:val="00DB1693"/>
    <w:rsid w:val="00DB2422"/>
    <w:rsid w:val="00DB273B"/>
    <w:rsid w:val="00DB33BE"/>
    <w:rsid w:val="00DB3A7D"/>
    <w:rsid w:val="00DB3C35"/>
    <w:rsid w:val="00DB4205"/>
    <w:rsid w:val="00DB4222"/>
    <w:rsid w:val="00DB43E9"/>
    <w:rsid w:val="00DB4910"/>
    <w:rsid w:val="00DB49CB"/>
    <w:rsid w:val="00DB516B"/>
    <w:rsid w:val="00DB55B7"/>
    <w:rsid w:val="00DB5CBA"/>
    <w:rsid w:val="00DB6C0F"/>
    <w:rsid w:val="00DB6E91"/>
    <w:rsid w:val="00DB78BF"/>
    <w:rsid w:val="00DC0365"/>
    <w:rsid w:val="00DC18E3"/>
    <w:rsid w:val="00DC2574"/>
    <w:rsid w:val="00DC348D"/>
    <w:rsid w:val="00DC35E6"/>
    <w:rsid w:val="00DC36C0"/>
    <w:rsid w:val="00DC53B2"/>
    <w:rsid w:val="00DC6636"/>
    <w:rsid w:val="00DD0550"/>
    <w:rsid w:val="00DD0B63"/>
    <w:rsid w:val="00DD17C3"/>
    <w:rsid w:val="00DD187A"/>
    <w:rsid w:val="00DD1C7E"/>
    <w:rsid w:val="00DD2F18"/>
    <w:rsid w:val="00DD2F2D"/>
    <w:rsid w:val="00DD3BBB"/>
    <w:rsid w:val="00DD3E6F"/>
    <w:rsid w:val="00DD4020"/>
    <w:rsid w:val="00DD5447"/>
    <w:rsid w:val="00DD57BC"/>
    <w:rsid w:val="00DD6008"/>
    <w:rsid w:val="00DD7093"/>
    <w:rsid w:val="00DD7F9A"/>
    <w:rsid w:val="00DE04B5"/>
    <w:rsid w:val="00DE08F9"/>
    <w:rsid w:val="00DE143C"/>
    <w:rsid w:val="00DE22B1"/>
    <w:rsid w:val="00DE2AF2"/>
    <w:rsid w:val="00DE3301"/>
    <w:rsid w:val="00DE36AF"/>
    <w:rsid w:val="00DE4739"/>
    <w:rsid w:val="00DE4D17"/>
    <w:rsid w:val="00DE59BA"/>
    <w:rsid w:val="00DE5AB4"/>
    <w:rsid w:val="00DE5BDC"/>
    <w:rsid w:val="00DE5C9B"/>
    <w:rsid w:val="00DE6913"/>
    <w:rsid w:val="00DE70CB"/>
    <w:rsid w:val="00DF17F0"/>
    <w:rsid w:val="00DF1B9F"/>
    <w:rsid w:val="00DF34D8"/>
    <w:rsid w:val="00DF38E0"/>
    <w:rsid w:val="00DF3AD9"/>
    <w:rsid w:val="00DF4B46"/>
    <w:rsid w:val="00DF5023"/>
    <w:rsid w:val="00DF5910"/>
    <w:rsid w:val="00DF6127"/>
    <w:rsid w:val="00DF6530"/>
    <w:rsid w:val="00DF6EAA"/>
    <w:rsid w:val="00DF7023"/>
    <w:rsid w:val="00DF7BE2"/>
    <w:rsid w:val="00E0022A"/>
    <w:rsid w:val="00E01418"/>
    <w:rsid w:val="00E01AB2"/>
    <w:rsid w:val="00E02D4E"/>
    <w:rsid w:val="00E02FCF"/>
    <w:rsid w:val="00E038BB"/>
    <w:rsid w:val="00E04BE4"/>
    <w:rsid w:val="00E04F90"/>
    <w:rsid w:val="00E05FAA"/>
    <w:rsid w:val="00E069C7"/>
    <w:rsid w:val="00E076B1"/>
    <w:rsid w:val="00E10415"/>
    <w:rsid w:val="00E107D3"/>
    <w:rsid w:val="00E10EE3"/>
    <w:rsid w:val="00E114BC"/>
    <w:rsid w:val="00E1156A"/>
    <w:rsid w:val="00E1162B"/>
    <w:rsid w:val="00E1197F"/>
    <w:rsid w:val="00E11E7A"/>
    <w:rsid w:val="00E13550"/>
    <w:rsid w:val="00E13C8F"/>
    <w:rsid w:val="00E142F4"/>
    <w:rsid w:val="00E1456F"/>
    <w:rsid w:val="00E145FF"/>
    <w:rsid w:val="00E14F2A"/>
    <w:rsid w:val="00E15B02"/>
    <w:rsid w:val="00E1605B"/>
    <w:rsid w:val="00E1613F"/>
    <w:rsid w:val="00E16BBA"/>
    <w:rsid w:val="00E16EF6"/>
    <w:rsid w:val="00E21AD5"/>
    <w:rsid w:val="00E21B1A"/>
    <w:rsid w:val="00E21EB6"/>
    <w:rsid w:val="00E22641"/>
    <w:rsid w:val="00E226F5"/>
    <w:rsid w:val="00E22B46"/>
    <w:rsid w:val="00E23E40"/>
    <w:rsid w:val="00E24A7F"/>
    <w:rsid w:val="00E250DF"/>
    <w:rsid w:val="00E2630E"/>
    <w:rsid w:val="00E2679E"/>
    <w:rsid w:val="00E267B2"/>
    <w:rsid w:val="00E27325"/>
    <w:rsid w:val="00E279F2"/>
    <w:rsid w:val="00E3035D"/>
    <w:rsid w:val="00E32A37"/>
    <w:rsid w:val="00E33649"/>
    <w:rsid w:val="00E340F5"/>
    <w:rsid w:val="00E34DBB"/>
    <w:rsid w:val="00E34F2C"/>
    <w:rsid w:val="00E35BA2"/>
    <w:rsid w:val="00E37220"/>
    <w:rsid w:val="00E37AF9"/>
    <w:rsid w:val="00E37BB8"/>
    <w:rsid w:val="00E37BF4"/>
    <w:rsid w:val="00E40BFC"/>
    <w:rsid w:val="00E4132C"/>
    <w:rsid w:val="00E420EE"/>
    <w:rsid w:val="00E429EB"/>
    <w:rsid w:val="00E4320B"/>
    <w:rsid w:val="00E43CD1"/>
    <w:rsid w:val="00E443FE"/>
    <w:rsid w:val="00E44F6E"/>
    <w:rsid w:val="00E45958"/>
    <w:rsid w:val="00E45CEA"/>
    <w:rsid w:val="00E4646F"/>
    <w:rsid w:val="00E464C6"/>
    <w:rsid w:val="00E47869"/>
    <w:rsid w:val="00E4790E"/>
    <w:rsid w:val="00E47BA9"/>
    <w:rsid w:val="00E47EE8"/>
    <w:rsid w:val="00E47F9A"/>
    <w:rsid w:val="00E50686"/>
    <w:rsid w:val="00E5391D"/>
    <w:rsid w:val="00E54240"/>
    <w:rsid w:val="00E5494F"/>
    <w:rsid w:val="00E55DFF"/>
    <w:rsid w:val="00E56FED"/>
    <w:rsid w:val="00E57798"/>
    <w:rsid w:val="00E6045F"/>
    <w:rsid w:val="00E60CE1"/>
    <w:rsid w:val="00E60D7D"/>
    <w:rsid w:val="00E6185A"/>
    <w:rsid w:val="00E61E50"/>
    <w:rsid w:val="00E6243D"/>
    <w:rsid w:val="00E62A2C"/>
    <w:rsid w:val="00E674CE"/>
    <w:rsid w:val="00E67747"/>
    <w:rsid w:val="00E70287"/>
    <w:rsid w:val="00E70777"/>
    <w:rsid w:val="00E711E0"/>
    <w:rsid w:val="00E71807"/>
    <w:rsid w:val="00E72150"/>
    <w:rsid w:val="00E7283F"/>
    <w:rsid w:val="00E73210"/>
    <w:rsid w:val="00E73294"/>
    <w:rsid w:val="00E7379E"/>
    <w:rsid w:val="00E74822"/>
    <w:rsid w:val="00E74C8F"/>
    <w:rsid w:val="00E75C34"/>
    <w:rsid w:val="00E75D70"/>
    <w:rsid w:val="00E7664B"/>
    <w:rsid w:val="00E76D60"/>
    <w:rsid w:val="00E771CE"/>
    <w:rsid w:val="00E771FB"/>
    <w:rsid w:val="00E77469"/>
    <w:rsid w:val="00E81E70"/>
    <w:rsid w:val="00E82429"/>
    <w:rsid w:val="00E827FD"/>
    <w:rsid w:val="00E828DA"/>
    <w:rsid w:val="00E828DC"/>
    <w:rsid w:val="00E828EC"/>
    <w:rsid w:val="00E82970"/>
    <w:rsid w:val="00E84443"/>
    <w:rsid w:val="00E84F07"/>
    <w:rsid w:val="00E85097"/>
    <w:rsid w:val="00E85AD1"/>
    <w:rsid w:val="00E869E2"/>
    <w:rsid w:val="00E86FAC"/>
    <w:rsid w:val="00E87987"/>
    <w:rsid w:val="00E9025F"/>
    <w:rsid w:val="00E908C4"/>
    <w:rsid w:val="00E91ADA"/>
    <w:rsid w:val="00E91E3D"/>
    <w:rsid w:val="00E926A6"/>
    <w:rsid w:val="00E93B63"/>
    <w:rsid w:val="00E93DF6"/>
    <w:rsid w:val="00E9533D"/>
    <w:rsid w:val="00E95940"/>
    <w:rsid w:val="00E96290"/>
    <w:rsid w:val="00E9685C"/>
    <w:rsid w:val="00E96A83"/>
    <w:rsid w:val="00E974F0"/>
    <w:rsid w:val="00E97726"/>
    <w:rsid w:val="00E97932"/>
    <w:rsid w:val="00E97960"/>
    <w:rsid w:val="00EA169A"/>
    <w:rsid w:val="00EA1B49"/>
    <w:rsid w:val="00EA1DFF"/>
    <w:rsid w:val="00EA1FF7"/>
    <w:rsid w:val="00EA2A1B"/>
    <w:rsid w:val="00EA2B6F"/>
    <w:rsid w:val="00EA31AD"/>
    <w:rsid w:val="00EA37BA"/>
    <w:rsid w:val="00EA39C4"/>
    <w:rsid w:val="00EA3D98"/>
    <w:rsid w:val="00EA4630"/>
    <w:rsid w:val="00EA49FD"/>
    <w:rsid w:val="00EA4B1D"/>
    <w:rsid w:val="00EA4B2D"/>
    <w:rsid w:val="00EA4E6E"/>
    <w:rsid w:val="00EA517D"/>
    <w:rsid w:val="00EA57F1"/>
    <w:rsid w:val="00EA6B7D"/>
    <w:rsid w:val="00EA6FC5"/>
    <w:rsid w:val="00EA709F"/>
    <w:rsid w:val="00EA73B0"/>
    <w:rsid w:val="00EA7F5B"/>
    <w:rsid w:val="00EB1DB8"/>
    <w:rsid w:val="00EB2D33"/>
    <w:rsid w:val="00EB3402"/>
    <w:rsid w:val="00EB39F6"/>
    <w:rsid w:val="00EB3B75"/>
    <w:rsid w:val="00EB42B0"/>
    <w:rsid w:val="00EB4B29"/>
    <w:rsid w:val="00EB57EB"/>
    <w:rsid w:val="00EB5BF3"/>
    <w:rsid w:val="00EB7561"/>
    <w:rsid w:val="00EB75BB"/>
    <w:rsid w:val="00EB7843"/>
    <w:rsid w:val="00EC050A"/>
    <w:rsid w:val="00EC0891"/>
    <w:rsid w:val="00EC105B"/>
    <w:rsid w:val="00EC2E50"/>
    <w:rsid w:val="00EC436D"/>
    <w:rsid w:val="00EC4C1E"/>
    <w:rsid w:val="00EC6131"/>
    <w:rsid w:val="00EC6256"/>
    <w:rsid w:val="00EC667D"/>
    <w:rsid w:val="00EC7CDD"/>
    <w:rsid w:val="00ED278A"/>
    <w:rsid w:val="00ED2879"/>
    <w:rsid w:val="00ED28DF"/>
    <w:rsid w:val="00ED3AF1"/>
    <w:rsid w:val="00ED4154"/>
    <w:rsid w:val="00ED4913"/>
    <w:rsid w:val="00ED5B2C"/>
    <w:rsid w:val="00ED63C3"/>
    <w:rsid w:val="00ED6684"/>
    <w:rsid w:val="00ED67E3"/>
    <w:rsid w:val="00ED6E05"/>
    <w:rsid w:val="00ED77ED"/>
    <w:rsid w:val="00ED78F9"/>
    <w:rsid w:val="00ED7CAE"/>
    <w:rsid w:val="00ED7E9D"/>
    <w:rsid w:val="00EE042C"/>
    <w:rsid w:val="00EE0DEB"/>
    <w:rsid w:val="00EE1788"/>
    <w:rsid w:val="00EE1E0B"/>
    <w:rsid w:val="00EE1E0D"/>
    <w:rsid w:val="00EE271E"/>
    <w:rsid w:val="00EE39DB"/>
    <w:rsid w:val="00EE426E"/>
    <w:rsid w:val="00EE44AF"/>
    <w:rsid w:val="00EE54AE"/>
    <w:rsid w:val="00EE6E71"/>
    <w:rsid w:val="00EE720E"/>
    <w:rsid w:val="00EE7526"/>
    <w:rsid w:val="00EF1712"/>
    <w:rsid w:val="00EF1A4F"/>
    <w:rsid w:val="00EF24AD"/>
    <w:rsid w:val="00EF2C37"/>
    <w:rsid w:val="00EF427A"/>
    <w:rsid w:val="00EF453E"/>
    <w:rsid w:val="00EF4C59"/>
    <w:rsid w:val="00EF5075"/>
    <w:rsid w:val="00EF689A"/>
    <w:rsid w:val="00EF7A57"/>
    <w:rsid w:val="00EF7C9B"/>
    <w:rsid w:val="00F00030"/>
    <w:rsid w:val="00F00062"/>
    <w:rsid w:val="00F00351"/>
    <w:rsid w:val="00F0076A"/>
    <w:rsid w:val="00F0083C"/>
    <w:rsid w:val="00F008AE"/>
    <w:rsid w:val="00F017FC"/>
    <w:rsid w:val="00F02154"/>
    <w:rsid w:val="00F02B72"/>
    <w:rsid w:val="00F04585"/>
    <w:rsid w:val="00F04B52"/>
    <w:rsid w:val="00F053D2"/>
    <w:rsid w:val="00F05F27"/>
    <w:rsid w:val="00F07468"/>
    <w:rsid w:val="00F07740"/>
    <w:rsid w:val="00F10448"/>
    <w:rsid w:val="00F125DD"/>
    <w:rsid w:val="00F13AA4"/>
    <w:rsid w:val="00F149C9"/>
    <w:rsid w:val="00F14A27"/>
    <w:rsid w:val="00F15520"/>
    <w:rsid w:val="00F20A30"/>
    <w:rsid w:val="00F21201"/>
    <w:rsid w:val="00F21C99"/>
    <w:rsid w:val="00F236B8"/>
    <w:rsid w:val="00F23AD4"/>
    <w:rsid w:val="00F23EF2"/>
    <w:rsid w:val="00F23EF3"/>
    <w:rsid w:val="00F2403B"/>
    <w:rsid w:val="00F25D52"/>
    <w:rsid w:val="00F268EC"/>
    <w:rsid w:val="00F26DCF"/>
    <w:rsid w:val="00F273AA"/>
    <w:rsid w:val="00F30046"/>
    <w:rsid w:val="00F300F6"/>
    <w:rsid w:val="00F3049E"/>
    <w:rsid w:val="00F3156B"/>
    <w:rsid w:val="00F323E8"/>
    <w:rsid w:val="00F32677"/>
    <w:rsid w:val="00F32EE9"/>
    <w:rsid w:val="00F32FB4"/>
    <w:rsid w:val="00F33D46"/>
    <w:rsid w:val="00F33F72"/>
    <w:rsid w:val="00F3471A"/>
    <w:rsid w:val="00F354F4"/>
    <w:rsid w:val="00F37A55"/>
    <w:rsid w:val="00F412B8"/>
    <w:rsid w:val="00F42318"/>
    <w:rsid w:val="00F432FC"/>
    <w:rsid w:val="00F43D7A"/>
    <w:rsid w:val="00F44068"/>
    <w:rsid w:val="00F45B4A"/>
    <w:rsid w:val="00F50D8C"/>
    <w:rsid w:val="00F513E3"/>
    <w:rsid w:val="00F51DDC"/>
    <w:rsid w:val="00F523F2"/>
    <w:rsid w:val="00F52BEE"/>
    <w:rsid w:val="00F52E4E"/>
    <w:rsid w:val="00F52FD7"/>
    <w:rsid w:val="00F53296"/>
    <w:rsid w:val="00F54386"/>
    <w:rsid w:val="00F553E3"/>
    <w:rsid w:val="00F55EE8"/>
    <w:rsid w:val="00F56768"/>
    <w:rsid w:val="00F57057"/>
    <w:rsid w:val="00F57913"/>
    <w:rsid w:val="00F60E2E"/>
    <w:rsid w:val="00F610C4"/>
    <w:rsid w:val="00F618A9"/>
    <w:rsid w:val="00F61965"/>
    <w:rsid w:val="00F62808"/>
    <w:rsid w:val="00F62FD4"/>
    <w:rsid w:val="00F639A3"/>
    <w:rsid w:val="00F64173"/>
    <w:rsid w:val="00F643B6"/>
    <w:rsid w:val="00F64DED"/>
    <w:rsid w:val="00F64E7E"/>
    <w:rsid w:val="00F6521D"/>
    <w:rsid w:val="00F65E95"/>
    <w:rsid w:val="00F66074"/>
    <w:rsid w:val="00F66CC0"/>
    <w:rsid w:val="00F67101"/>
    <w:rsid w:val="00F67212"/>
    <w:rsid w:val="00F6749A"/>
    <w:rsid w:val="00F67770"/>
    <w:rsid w:val="00F679FA"/>
    <w:rsid w:val="00F67F69"/>
    <w:rsid w:val="00F71883"/>
    <w:rsid w:val="00F721D8"/>
    <w:rsid w:val="00F72708"/>
    <w:rsid w:val="00F72E61"/>
    <w:rsid w:val="00F75ABE"/>
    <w:rsid w:val="00F76966"/>
    <w:rsid w:val="00F808D7"/>
    <w:rsid w:val="00F810E6"/>
    <w:rsid w:val="00F82F6F"/>
    <w:rsid w:val="00F84942"/>
    <w:rsid w:val="00F85475"/>
    <w:rsid w:val="00F8718B"/>
    <w:rsid w:val="00F9005B"/>
    <w:rsid w:val="00F919F2"/>
    <w:rsid w:val="00F928DA"/>
    <w:rsid w:val="00F93115"/>
    <w:rsid w:val="00F934D4"/>
    <w:rsid w:val="00F935C9"/>
    <w:rsid w:val="00F93988"/>
    <w:rsid w:val="00F961BA"/>
    <w:rsid w:val="00F96357"/>
    <w:rsid w:val="00F972F4"/>
    <w:rsid w:val="00F97666"/>
    <w:rsid w:val="00F97CB5"/>
    <w:rsid w:val="00F97ED6"/>
    <w:rsid w:val="00FA1A17"/>
    <w:rsid w:val="00FA1D09"/>
    <w:rsid w:val="00FA242D"/>
    <w:rsid w:val="00FA3005"/>
    <w:rsid w:val="00FA496F"/>
    <w:rsid w:val="00FA6242"/>
    <w:rsid w:val="00FA752D"/>
    <w:rsid w:val="00FA764F"/>
    <w:rsid w:val="00FA7BBB"/>
    <w:rsid w:val="00FA7D95"/>
    <w:rsid w:val="00FB11CA"/>
    <w:rsid w:val="00FB2A93"/>
    <w:rsid w:val="00FB34C0"/>
    <w:rsid w:val="00FB47E6"/>
    <w:rsid w:val="00FB47FF"/>
    <w:rsid w:val="00FB4E6D"/>
    <w:rsid w:val="00FB4F35"/>
    <w:rsid w:val="00FB561F"/>
    <w:rsid w:val="00FB65FF"/>
    <w:rsid w:val="00FB67B8"/>
    <w:rsid w:val="00FB69EB"/>
    <w:rsid w:val="00FB6B4B"/>
    <w:rsid w:val="00FB6C79"/>
    <w:rsid w:val="00FB7A7B"/>
    <w:rsid w:val="00FB7C4F"/>
    <w:rsid w:val="00FB7E7D"/>
    <w:rsid w:val="00FC01C4"/>
    <w:rsid w:val="00FC04A2"/>
    <w:rsid w:val="00FC0F2A"/>
    <w:rsid w:val="00FC1AFE"/>
    <w:rsid w:val="00FC34CE"/>
    <w:rsid w:val="00FC380D"/>
    <w:rsid w:val="00FC4C03"/>
    <w:rsid w:val="00FC4E5C"/>
    <w:rsid w:val="00FC56FF"/>
    <w:rsid w:val="00FC66FF"/>
    <w:rsid w:val="00FC7888"/>
    <w:rsid w:val="00FD04FA"/>
    <w:rsid w:val="00FD1018"/>
    <w:rsid w:val="00FD19CE"/>
    <w:rsid w:val="00FD3210"/>
    <w:rsid w:val="00FD34B8"/>
    <w:rsid w:val="00FD3757"/>
    <w:rsid w:val="00FD3FFA"/>
    <w:rsid w:val="00FD53B0"/>
    <w:rsid w:val="00FD5D7B"/>
    <w:rsid w:val="00FD6117"/>
    <w:rsid w:val="00FD6474"/>
    <w:rsid w:val="00FD6B64"/>
    <w:rsid w:val="00FD7E0A"/>
    <w:rsid w:val="00FE077B"/>
    <w:rsid w:val="00FE08EA"/>
    <w:rsid w:val="00FE17A0"/>
    <w:rsid w:val="00FE38D4"/>
    <w:rsid w:val="00FE391C"/>
    <w:rsid w:val="00FE3991"/>
    <w:rsid w:val="00FE3AAE"/>
    <w:rsid w:val="00FE3C4E"/>
    <w:rsid w:val="00FE43F1"/>
    <w:rsid w:val="00FE4712"/>
    <w:rsid w:val="00FE52B2"/>
    <w:rsid w:val="00FE5EFF"/>
    <w:rsid w:val="00FE5FE8"/>
    <w:rsid w:val="00FE6B66"/>
    <w:rsid w:val="00FE7BAE"/>
    <w:rsid w:val="00FE7CC4"/>
    <w:rsid w:val="00FF0236"/>
    <w:rsid w:val="00FF07D0"/>
    <w:rsid w:val="00FF0DE5"/>
    <w:rsid w:val="00FF0E78"/>
    <w:rsid w:val="00FF29A5"/>
    <w:rsid w:val="00FF2A26"/>
    <w:rsid w:val="00FF2C72"/>
    <w:rsid w:val="00FF3B70"/>
    <w:rsid w:val="00FF3F3A"/>
    <w:rsid w:val="00FF4949"/>
    <w:rsid w:val="00FF4D7E"/>
    <w:rsid w:val="00FF574D"/>
    <w:rsid w:val="00FF61BD"/>
    <w:rsid w:val="00FF699A"/>
    <w:rsid w:val="00FF73D8"/>
    <w:rsid w:val="00FF7FF4"/>
    <w:rsid w:val="0166052F"/>
    <w:rsid w:val="02172A7E"/>
    <w:rsid w:val="021E0463"/>
    <w:rsid w:val="02344C1A"/>
    <w:rsid w:val="02954528"/>
    <w:rsid w:val="02D81B74"/>
    <w:rsid w:val="02EC2EF7"/>
    <w:rsid w:val="03F62DA4"/>
    <w:rsid w:val="04BA0275"/>
    <w:rsid w:val="05B945AD"/>
    <w:rsid w:val="06585EF2"/>
    <w:rsid w:val="073F54F1"/>
    <w:rsid w:val="075C5614"/>
    <w:rsid w:val="081F7978"/>
    <w:rsid w:val="08B17BE1"/>
    <w:rsid w:val="0A050127"/>
    <w:rsid w:val="0B3B7970"/>
    <w:rsid w:val="0B4C599F"/>
    <w:rsid w:val="0B745CE7"/>
    <w:rsid w:val="0C525237"/>
    <w:rsid w:val="0C870ADA"/>
    <w:rsid w:val="0CA5692C"/>
    <w:rsid w:val="0CCF6888"/>
    <w:rsid w:val="0D0F3201"/>
    <w:rsid w:val="0D4A7F40"/>
    <w:rsid w:val="0DDC62CA"/>
    <w:rsid w:val="0F0C3DC3"/>
    <w:rsid w:val="0F3A6A5F"/>
    <w:rsid w:val="0F6F3190"/>
    <w:rsid w:val="0FC03A91"/>
    <w:rsid w:val="10A1053B"/>
    <w:rsid w:val="11A93C12"/>
    <w:rsid w:val="13723223"/>
    <w:rsid w:val="138531B6"/>
    <w:rsid w:val="14404DEC"/>
    <w:rsid w:val="14D36C85"/>
    <w:rsid w:val="15E3041C"/>
    <w:rsid w:val="160A7CBA"/>
    <w:rsid w:val="1618304E"/>
    <w:rsid w:val="16762853"/>
    <w:rsid w:val="170E2A0B"/>
    <w:rsid w:val="17381599"/>
    <w:rsid w:val="179B1A27"/>
    <w:rsid w:val="18422604"/>
    <w:rsid w:val="196E2F5E"/>
    <w:rsid w:val="19CE68F0"/>
    <w:rsid w:val="1A077661"/>
    <w:rsid w:val="1A1455A4"/>
    <w:rsid w:val="1A7016AA"/>
    <w:rsid w:val="1B3D5FE2"/>
    <w:rsid w:val="1B530B7D"/>
    <w:rsid w:val="1B83540D"/>
    <w:rsid w:val="1C7C04E0"/>
    <w:rsid w:val="1CBD6E22"/>
    <w:rsid w:val="1D48373F"/>
    <w:rsid w:val="1F262338"/>
    <w:rsid w:val="1FAD2842"/>
    <w:rsid w:val="203B4ABE"/>
    <w:rsid w:val="203D1303"/>
    <w:rsid w:val="20A604BD"/>
    <w:rsid w:val="20BF3AAC"/>
    <w:rsid w:val="20F96A12"/>
    <w:rsid w:val="21EC7746"/>
    <w:rsid w:val="22A52FAD"/>
    <w:rsid w:val="22E04CDF"/>
    <w:rsid w:val="235B13DA"/>
    <w:rsid w:val="23780635"/>
    <w:rsid w:val="23E472BB"/>
    <w:rsid w:val="240558B8"/>
    <w:rsid w:val="241A7333"/>
    <w:rsid w:val="24401929"/>
    <w:rsid w:val="249117DB"/>
    <w:rsid w:val="260D10D0"/>
    <w:rsid w:val="26741208"/>
    <w:rsid w:val="27072565"/>
    <w:rsid w:val="27D46B24"/>
    <w:rsid w:val="281E2746"/>
    <w:rsid w:val="287B634F"/>
    <w:rsid w:val="29152C86"/>
    <w:rsid w:val="29C363F4"/>
    <w:rsid w:val="2A475858"/>
    <w:rsid w:val="2B126A96"/>
    <w:rsid w:val="2B657A2D"/>
    <w:rsid w:val="2BDB3982"/>
    <w:rsid w:val="2C094130"/>
    <w:rsid w:val="2C6E3570"/>
    <w:rsid w:val="2C7C3DF0"/>
    <w:rsid w:val="2CBD02DC"/>
    <w:rsid w:val="2CBD55B6"/>
    <w:rsid w:val="2D3A50C7"/>
    <w:rsid w:val="2D960686"/>
    <w:rsid w:val="2E21134A"/>
    <w:rsid w:val="2E421421"/>
    <w:rsid w:val="2F403B95"/>
    <w:rsid w:val="2FA95D8A"/>
    <w:rsid w:val="2FC06874"/>
    <w:rsid w:val="308C1EA8"/>
    <w:rsid w:val="310643DB"/>
    <w:rsid w:val="31877F04"/>
    <w:rsid w:val="336C52F6"/>
    <w:rsid w:val="34037748"/>
    <w:rsid w:val="349F6F67"/>
    <w:rsid w:val="34BB22D5"/>
    <w:rsid w:val="34E94B9E"/>
    <w:rsid w:val="35376CFA"/>
    <w:rsid w:val="35C95B92"/>
    <w:rsid w:val="35D042F4"/>
    <w:rsid w:val="36A06A1C"/>
    <w:rsid w:val="37C24C19"/>
    <w:rsid w:val="385F50A4"/>
    <w:rsid w:val="38DE1A7D"/>
    <w:rsid w:val="38F22FA3"/>
    <w:rsid w:val="39047736"/>
    <w:rsid w:val="390F2D13"/>
    <w:rsid w:val="39237681"/>
    <w:rsid w:val="394C6B0B"/>
    <w:rsid w:val="39F95183"/>
    <w:rsid w:val="3B1543A7"/>
    <w:rsid w:val="3BF0038E"/>
    <w:rsid w:val="3C4852CA"/>
    <w:rsid w:val="3C851CB3"/>
    <w:rsid w:val="3CB47461"/>
    <w:rsid w:val="3D4B4BC8"/>
    <w:rsid w:val="3D9A6B04"/>
    <w:rsid w:val="3DB824F4"/>
    <w:rsid w:val="3E9544BC"/>
    <w:rsid w:val="3EEB27FE"/>
    <w:rsid w:val="3F125FDD"/>
    <w:rsid w:val="3FAF5873"/>
    <w:rsid w:val="4062417A"/>
    <w:rsid w:val="406A564B"/>
    <w:rsid w:val="40EB4237"/>
    <w:rsid w:val="410D3DDF"/>
    <w:rsid w:val="42103AC0"/>
    <w:rsid w:val="425B303C"/>
    <w:rsid w:val="429B38B8"/>
    <w:rsid w:val="434D2354"/>
    <w:rsid w:val="43AC5246"/>
    <w:rsid w:val="44264A0E"/>
    <w:rsid w:val="44290C0B"/>
    <w:rsid w:val="446A440B"/>
    <w:rsid w:val="4630227F"/>
    <w:rsid w:val="463847C4"/>
    <w:rsid w:val="466734B6"/>
    <w:rsid w:val="46E22739"/>
    <w:rsid w:val="47795986"/>
    <w:rsid w:val="479C4CA2"/>
    <w:rsid w:val="47AB321B"/>
    <w:rsid w:val="47B255BA"/>
    <w:rsid w:val="47CE736E"/>
    <w:rsid w:val="47D26C51"/>
    <w:rsid w:val="48C12AEC"/>
    <w:rsid w:val="49115014"/>
    <w:rsid w:val="492A5921"/>
    <w:rsid w:val="495C4A24"/>
    <w:rsid w:val="4B815864"/>
    <w:rsid w:val="4CB43672"/>
    <w:rsid w:val="4CCA6361"/>
    <w:rsid w:val="4D106A09"/>
    <w:rsid w:val="4D1403D4"/>
    <w:rsid w:val="4D5F404A"/>
    <w:rsid w:val="4DB67639"/>
    <w:rsid w:val="4E5D2AB7"/>
    <w:rsid w:val="508D4E66"/>
    <w:rsid w:val="50F35E79"/>
    <w:rsid w:val="50FC1C0F"/>
    <w:rsid w:val="526E74A1"/>
    <w:rsid w:val="52BD6F6F"/>
    <w:rsid w:val="52D675F5"/>
    <w:rsid w:val="532742F5"/>
    <w:rsid w:val="53D02564"/>
    <w:rsid w:val="53F84ABB"/>
    <w:rsid w:val="548E7B09"/>
    <w:rsid w:val="54A11E85"/>
    <w:rsid w:val="54CF5E34"/>
    <w:rsid w:val="555A078E"/>
    <w:rsid w:val="557C2A33"/>
    <w:rsid w:val="558A0B6B"/>
    <w:rsid w:val="55F51D11"/>
    <w:rsid w:val="56D93575"/>
    <w:rsid w:val="570B1A9A"/>
    <w:rsid w:val="573E77A5"/>
    <w:rsid w:val="582E57DE"/>
    <w:rsid w:val="584766D9"/>
    <w:rsid w:val="584A5D23"/>
    <w:rsid w:val="58B02213"/>
    <w:rsid w:val="592422BA"/>
    <w:rsid w:val="59856C2D"/>
    <w:rsid w:val="59960120"/>
    <w:rsid w:val="5AF4388F"/>
    <w:rsid w:val="5B0814D7"/>
    <w:rsid w:val="5CC9093A"/>
    <w:rsid w:val="5D500DD6"/>
    <w:rsid w:val="5D586AB3"/>
    <w:rsid w:val="5D7B7342"/>
    <w:rsid w:val="5DED1C97"/>
    <w:rsid w:val="5F5B10A3"/>
    <w:rsid w:val="5FD76641"/>
    <w:rsid w:val="5FED5467"/>
    <w:rsid w:val="5FF732A1"/>
    <w:rsid w:val="60D65314"/>
    <w:rsid w:val="61C3168D"/>
    <w:rsid w:val="61D46879"/>
    <w:rsid w:val="61E600A6"/>
    <w:rsid w:val="63E25D0B"/>
    <w:rsid w:val="64405496"/>
    <w:rsid w:val="646D0839"/>
    <w:rsid w:val="649337FF"/>
    <w:rsid w:val="64B7307E"/>
    <w:rsid w:val="66590D3F"/>
    <w:rsid w:val="666D043F"/>
    <w:rsid w:val="667E67D1"/>
    <w:rsid w:val="66A82067"/>
    <w:rsid w:val="66E51759"/>
    <w:rsid w:val="674A63AC"/>
    <w:rsid w:val="68325689"/>
    <w:rsid w:val="69155291"/>
    <w:rsid w:val="69725190"/>
    <w:rsid w:val="69920E53"/>
    <w:rsid w:val="69F03B2D"/>
    <w:rsid w:val="6A1A1311"/>
    <w:rsid w:val="6B0A20DA"/>
    <w:rsid w:val="6B171453"/>
    <w:rsid w:val="6B260EE1"/>
    <w:rsid w:val="6B2C7AC8"/>
    <w:rsid w:val="6BF445CF"/>
    <w:rsid w:val="6C2214D8"/>
    <w:rsid w:val="6C502F0B"/>
    <w:rsid w:val="6C617EFF"/>
    <w:rsid w:val="6C88235B"/>
    <w:rsid w:val="6CA32EE7"/>
    <w:rsid w:val="6D2C3D7D"/>
    <w:rsid w:val="6DFE2731"/>
    <w:rsid w:val="6F514B2F"/>
    <w:rsid w:val="6F7A72CE"/>
    <w:rsid w:val="70B55761"/>
    <w:rsid w:val="70F20F70"/>
    <w:rsid w:val="725A2F52"/>
    <w:rsid w:val="733C190B"/>
    <w:rsid w:val="741B74B3"/>
    <w:rsid w:val="75C04742"/>
    <w:rsid w:val="75C612F4"/>
    <w:rsid w:val="75D514DE"/>
    <w:rsid w:val="761225D2"/>
    <w:rsid w:val="769E320F"/>
    <w:rsid w:val="782B5322"/>
    <w:rsid w:val="786E59BB"/>
    <w:rsid w:val="78733797"/>
    <w:rsid w:val="79392BB2"/>
    <w:rsid w:val="798F7A64"/>
    <w:rsid w:val="79D62F4E"/>
    <w:rsid w:val="7A6A1BCC"/>
    <w:rsid w:val="7BB27748"/>
    <w:rsid w:val="7C765821"/>
    <w:rsid w:val="7D0310EA"/>
    <w:rsid w:val="7D083FA0"/>
    <w:rsid w:val="7DF63054"/>
    <w:rsid w:val="7E394B06"/>
    <w:rsid w:val="7F2A28F3"/>
    <w:rsid w:val="7F491DA5"/>
    <w:rsid w:val="7F90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ind w:left="822" w:right="2109"/>
      <w:jc w:val="center"/>
      <w:outlineLvl w:val="0"/>
    </w:pPr>
    <w:rPr>
      <w:rFonts w:ascii="华文中宋" w:hAnsi="华文中宋" w:eastAsia="华文中宋" w:cs="华文中宋"/>
      <w:sz w:val="32"/>
      <w:szCs w:val="32"/>
      <w:lang w:val="zh-CN" w:bidi="zh-CN"/>
    </w:rPr>
  </w:style>
  <w:style w:type="paragraph" w:styleId="3">
    <w:name w:val="heading 2"/>
    <w:basedOn w:val="1"/>
    <w:next w:val="1"/>
    <w:link w:val="26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autoRedefine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autoRedefine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6">
    <w:name w:val="Date"/>
    <w:basedOn w:val="1"/>
    <w:next w:val="1"/>
    <w:link w:val="21"/>
    <w:autoRedefine/>
    <w:qFormat/>
    <w:uiPriority w:val="0"/>
    <w:pPr>
      <w:ind w:left="100" w:leftChars="2500"/>
    </w:pPr>
  </w:style>
  <w:style w:type="paragraph" w:styleId="7">
    <w:name w:val="Balloon Text"/>
    <w:basedOn w:val="1"/>
    <w:link w:val="20"/>
    <w:autoRedefine/>
    <w:qFormat/>
    <w:uiPriority w:val="0"/>
    <w:rPr>
      <w:sz w:val="18"/>
      <w:szCs w:val="18"/>
    </w:rPr>
  </w:style>
  <w:style w:type="paragraph" w:styleId="8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kern w:val="0"/>
      <w:sz w:val="22"/>
      <w:szCs w:val="22"/>
    </w:rPr>
  </w:style>
  <w:style w:type="paragraph" w:styleId="11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kern w:val="0"/>
      <w:sz w:val="22"/>
      <w:szCs w:val="22"/>
    </w:rPr>
  </w:style>
  <w:style w:type="paragraph" w:styleId="12">
    <w:name w:val="Normal (Web)"/>
    <w:basedOn w:val="1"/>
    <w:autoRedefine/>
    <w:qFormat/>
    <w:uiPriority w:val="0"/>
    <w:rPr>
      <w:sz w:val="24"/>
    </w:rPr>
  </w:style>
  <w:style w:type="character" w:styleId="15">
    <w:name w:val="Strong"/>
    <w:basedOn w:val="14"/>
    <w:autoRedefine/>
    <w:qFormat/>
    <w:uiPriority w:val="22"/>
    <w:rPr>
      <w:b/>
      <w:bCs/>
    </w:rPr>
  </w:style>
  <w:style w:type="character" w:styleId="16">
    <w:name w:val="FollowedHyperlink"/>
    <w:basedOn w:val="14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Emphasis"/>
    <w:basedOn w:val="14"/>
    <w:autoRedefine/>
    <w:qFormat/>
    <w:uiPriority w:val="0"/>
    <w:rPr>
      <w:i/>
    </w:rPr>
  </w:style>
  <w:style w:type="character" w:styleId="18">
    <w:name w:val="Hyperlink"/>
    <w:basedOn w:val="14"/>
    <w:autoRedefine/>
    <w:qFormat/>
    <w:uiPriority w:val="0"/>
    <w:rPr>
      <w:color w:val="0000FF"/>
      <w:u w:val="single"/>
    </w:rPr>
  </w:style>
  <w:style w:type="character" w:styleId="19">
    <w:name w:val="annotation reference"/>
    <w:basedOn w:val="14"/>
    <w:autoRedefine/>
    <w:qFormat/>
    <w:uiPriority w:val="0"/>
    <w:rPr>
      <w:sz w:val="21"/>
      <w:szCs w:val="21"/>
    </w:rPr>
  </w:style>
  <w:style w:type="character" w:customStyle="1" w:styleId="20">
    <w:name w:val="批注框文本 Char"/>
    <w:basedOn w:val="14"/>
    <w:link w:val="7"/>
    <w:autoRedefine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1">
    <w:name w:val="日期 Char"/>
    <w:basedOn w:val="14"/>
    <w:link w:val="6"/>
    <w:autoRedefine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paragraph" w:styleId="2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23">
    <w:name w:val="批注文字 Char"/>
    <w:basedOn w:val="14"/>
    <w:link w:val="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4">
    <w:name w:val="未处理的提及1"/>
    <w:basedOn w:val="14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未处理的提及2"/>
    <w:basedOn w:val="14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标题 2 Char"/>
    <w:basedOn w:val="14"/>
    <w:link w:val="3"/>
    <w:autoRedefine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7">
    <w:name w:val="Unresolved Mention"/>
    <w:basedOn w:val="14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bjh-p"/>
    <w:basedOn w:val="14"/>
    <w:autoRedefine/>
    <w:qFormat/>
    <w:uiPriority w:val="0"/>
  </w:style>
  <w:style w:type="character" w:customStyle="1" w:styleId="29">
    <w:name w:val="标题 3 Char"/>
    <w:basedOn w:val="14"/>
    <w:link w:val="4"/>
    <w:autoRedefine/>
    <w:semiHidden/>
    <w:qFormat/>
    <w:uiPriority w:val="0"/>
    <w:rPr>
      <w:rFonts w:ascii="Calibri" w:hAnsi="Calibr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kingsoft\office6\templates\download\23ccc356-1b3a-4a22-8fd7-957bc6af8b28\&#27431;&#32654;&#39118;&#20225;&#19994;&#23459;&#20256;&#2133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欧美风企业宣传单</Template>
  <Company>Microsoft</Company>
  <Pages>8</Pages>
  <Words>3833</Words>
  <Characters>4058</Characters>
  <Lines>2</Lines>
  <Paragraphs>1</Paragraphs>
  <TotalTime>13</TotalTime>
  <ScaleCrop>false</ScaleCrop>
  <LinksUpToDate>false</LinksUpToDate>
  <CharactersWithSpaces>4070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2023-03-09T00:00:00Z</dcterms:created>
  <dc:creator>婕</dc:creator>
  <cp:lastModifiedBy>杨璐萌</cp:lastModifiedBy>
  <cp:lastPrinted>2023-04-03T05:49:00Z</cp:lastPrinted>
  <dcterms:modified xsi:type="dcterms:W3CDTF">2026-04-30T06:37:20Z</dcterms:modified>
  <cp:revision>635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v1.0_mb_v/WDGglJQ/E5dNJlemhsJQ==</vt:lpwstr>
  </property>
  <property fmtid="{D5CDD505-2E9C-101B-9397-08002B2CF9AE}" pid="4" name="ICV">
    <vt:lpwstr>F34A2EBEE1A1455CAA0BB853F1C76288_13</vt:lpwstr>
  </property>
  <property fmtid="{D5CDD505-2E9C-101B-9397-08002B2CF9AE}" pid="5" name="KSOTemplateDocerSaveRecord">
    <vt:lpwstr>eyJoZGlkIjoiM2I2NGYxYjM3OWMzZmY5MDdhNzI3M2M3YzY5NmE0OTAiLCJ1c2VySWQiOiI4NjY2MTA4MzcifQ==</vt:lpwstr>
  </property>
</Properties>
</file>