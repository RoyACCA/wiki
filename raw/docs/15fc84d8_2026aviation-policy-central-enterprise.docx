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41201">
      <w:pPr>
        <w:pStyle w:val="7"/>
        <w:sectPr>
          <w:footerReference r:id="rId5" w:type="first"/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start="0"/>
          <w:cols w:space="425" w:num="1"/>
          <w:titlePg/>
          <w:docGrid w:type="lines"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2689860</wp:posOffset>
                </wp:positionV>
                <wp:extent cx="6127750" cy="5805805"/>
                <wp:effectExtent l="0" t="0" r="6350" b="444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7539" cy="5805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774F270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【宏观】一季度我国服务进出口总额同比增长2.3%</w:t>
                            </w:r>
                          </w:p>
                          <w:p w14:paraId="0ECA81B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【国资央企】1-3月全国国有企业利润总额同比下降5.1%</w:t>
                            </w:r>
                          </w:p>
                          <w:p w14:paraId="32EAE62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【民航】30条中日航线4月取消全部航班</w:t>
                            </w:r>
                          </w:p>
                          <w:p w14:paraId="06997843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【同业】携程：多措并举推进算法合规优化工作，展示机票酒店价格组成</w:t>
                            </w:r>
                          </w:p>
                          <w:p w14:paraId="6E4D740B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【数字经济】三部门联合印发《智能体规范应用与创新发展实施意见》</w:t>
                            </w:r>
                          </w:p>
                          <w:p w14:paraId="0B93C471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【数字经济】国家数据局：Token调用量增长推动算力服务模式跃迁</w:t>
                            </w:r>
                          </w:p>
                          <w:p w14:paraId="5FCD391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【数字经济】工信部：加快形成人工智能终端产品目录，拓展人工智能应用广度深度</w:t>
                            </w:r>
                          </w:p>
                          <w:p w14:paraId="4F3F52A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【国际】全球航油供应承压，IATA呼吁提升燃油使用灵活性</w:t>
                            </w:r>
                          </w:p>
                          <w:p w14:paraId="3DFADA18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【国际】法国空客A220成航司运力调配关键资产，燃油消耗较上代降低约25%</w:t>
                            </w:r>
                          </w:p>
                          <w:p w14:paraId="0A95BD42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80" w:lineRule="auto"/>
                              <w:rPr>
                                <w:rFonts w:ascii="仿宋_GB2312" w:hAnsi="仿宋_GB2312" w:eastAsia="仿宋_GB2312" w:cs="仿宋_GB231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30"/>
                                <w:szCs w:val="30"/>
                              </w:rPr>
                              <w:t>【国际】DHL快递创新推出AI物品识别功能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4.2pt;margin-top:211.8pt;height:457.15pt;width:482.5pt;z-index:251668480;mso-width-relative:page;mso-height-relative:page;" fillcolor="#FFFFFF [3212]" filled="t" stroked="f" coordsize="21600,21600" o:gfxdata="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fGd6a2gAAAAwBAAAPAAAAAAAAAAEAIAAAACIAAABkcnMvZG93bnJldi54bWxQ&#10;SwECFAAUAAAACACHTuJAnIWiHLwBAABxAwAADgAAAAAAAAABACAAAAApAQAAZHJzL2Uyb0RvYy54&#10;bWxQSwUGAAAAAAYABgBZAQAAV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74F2709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【宏观】一季度我国服务进出口总额同比增长2.3%</w:t>
                      </w:r>
                    </w:p>
                    <w:p w14:paraId="0ECA81B9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【国资央企】1-3月全国国有企业利润总额同比下降5.1%</w:t>
                      </w:r>
                    </w:p>
                    <w:p w14:paraId="32EAE629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【民航】30条中日航线4月取消全部航班</w:t>
                      </w:r>
                    </w:p>
                    <w:p w14:paraId="06997843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【同业】携程：多措并举推进算法合规优化工作，展示机票酒店价格组成</w:t>
                      </w:r>
                    </w:p>
                    <w:p w14:paraId="6E4D740B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【数字经济】三部门联合印发《智能体规范应用与创新发展实施意见》</w:t>
                      </w:r>
                    </w:p>
                    <w:p w14:paraId="0B93C471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【数字经济】国家数据局：Token调用量增长推动算力服务模式跃迁</w:t>
                      </w:r>
                    </w:p>
                    <w:p w14:paraId="5FCD391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【数字经济】工信部：加快形成人工智能终端产品目录，拓展人工智能应用广度深度</w:t>
                      </w:r>
                    </w:p>
                    <w:p w14:paraId="4F3F52A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【国际】全球航油供应承压，IATA呼吁提升燃油使用灵活性</w:t>
                      </w:r>
                    </w:p>
                    <w:p w14:paraId="3DFADA18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【国际】法国空客A220成航司运力调配关键资产，燃油消耗较上代降低约25%</w:t>
                      </w:r>
                    </w:p>
                    <w:p w14:paraId="0A95BD42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80" w:lineRule="auto"/>
                        <w:rPr>
                          <w:rFonts w:ascii="仿宋_GB2312" w:hAnsi="仿宋_GB2312" w:eastAsia="仿宋_GB2312" w:cs="仿宋_GB2312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30"/>
                          <w:szCs w:val="30"/>
                        </w:rPr>
                        <w:t>【国际】DHL快递创新推出AI物品识别功能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689610</wp:posOffset>
                </wp:positionV>
                <wp:extent cx="7437120" cy="1136650"/>
                <wp:effectExtent l="0" t="0" r="0" b="0"/>
                <wp:wrapNone/>
                <wp:docPr id="7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712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577A48A">
                            <w:pPr>
                              <w:pStyle w:val="12"/>
                              <w:rPr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hint="eastAsia" w:ascii="微软雅黑" w:eastAsia="微软雅黑" w:hAnsiTheme="minorBidi"/>
                                <w:b/>
                                <w:color w:val="006CFD"/>
                                <w:kern w:val="24"/>
                                <w:sz w:val="90"/>
                                <w:szCs w:val="90"/>
                              </w:rPr>
                              <w:t>每日要闻（航信专报）</w:t>
                            </w:r>
                          </w:p>
                        </w:txbxContent>
                      </wps:txbx>
                      <wps:bodyPr vert="horz" wrap="square" rtlCol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202" type="#_x0000_t202" style="position:absolute;left:0pt;margin-left:-46.8pt;margin-top:54.3pt;height:89.5pt;width:585.6pt;z-index:-251649024;mso-width-relative:page;mso-height-relative:page;" filled="f" stroked="f" coordsize="21600,21600" o:gfxdata="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oVo4PXAAAADAEAAA8AAAAAAAAAAQAgAAAAIgAA&#10;AGRycy9kb3ducmV2LnhtbFBLAQIUABQAAAAIAIdO4kCA0iSjQgIAAAcEAAAOAAAAAAAAAAEAIAAA&#10;ACYBAABkcnMvZTJvRG9jLnhtbFBLBQYAAAAABgAGAFkBAADa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577A48A">
                      <w:pPr>
                        <w:pStyle w:val="12"/>
                        <w:rPr>
                          <w:sz w:val="90"/>
                          <w:szCs w:val="90"/>
                        </w:rPr>
                      </w:pPr>
                      <w:r>
                        <w:rPr>
                          <w:rFonts w:hint="eastAsia" w:ascii="微软雅黑" w:eastAsia="微软雅黑" w:hAnsiTheme="minorBidi"/>
                          <w:b/>
                          <w:color w:val="006CFD"/>
                          <w:kern w:val="24"/>
                          <w:sz w:val="90"/>
                          <w:szCs w:val="90"/>
                        </w:rPr>
                        <w:t>每日要闻（航信专报）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-595630</wp:posOffset>
            </wp:positionH>
            <wp:positionV relativeFrom="paragraph">
              <wp:posOffset>-140335</wp:posOffset>
            </wp:positionV>
            <wp:extent cx="1601470" cy="644525"/>
            <wp:effectExtent l="0" t="0" r="0" b="0"/>
            <wp:wrapNone/>
            <wp:docPr id="11" name="图片 11" descr="C:\Users\dell\Desktop\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dell\Desktop\图片1.png图片1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2483485</wp:posOffset>
                </wp:positionH>
                <wp:positionV relativeFrom="paragraph">
                  <wp:posOffset>-915035</wp:posOffset>
                </wp:positionV>
                <wp:extent cx="1386205" cy="693420"/>
                <wp:effectExtent l="0" t="0" r="4445" b="11430"/>
                <wp:wrapNone/>
                <wp:docPr id="3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7985" y="0"/>
                          <a:ext cx="1386205" cy="6934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812" y="0"/>
                            </a:cxn>
                            <a:cxn ang="0">
                              <a:pos x="1370" y="0"/>
                            </a:cxn>
                            <a:cxn ang="0">
                              <a:pos x="2183" y="0"/>
                            </a:cxn>
                            <a:cxn ang="0">
                              <a:pos x="1091" y="1092"/>
                            </a:cxn>
                          </a:cxnLst>
                          <a:rect l="0" t="0" r="0" b="0"/>
                          <a:pathLst>
                            <a:path w="1119430" h="559715">
                              <a:moveTo>
                                <a:pt x="0" y="0"/>
                              </a:moveTo>
                              <a:lnTo>
                                <a:pt x="416840" y="0"/>
                              </a:lnTo>
                              <a:lnTo>
                                <a:pt x="702590" y="0"/>
                              </a:lnTo>
                              <a:lnTo>
                                <a:pt x="1119430" y="0"/>
                              </a:lnTo>
                              <a:lnTo>
                                <a:pt x="559715" y="559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CFD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0FC460B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195.55pt;margin-top:-72.05pt;height:54.6pt;width:109.15pt;z-index:-251653120;v-text-anchor:middle;mso-width-relative:page;mso-height-relative:page;" fillcolor="#006CFD" filled="t" stroked="f" coordsize="1119430,559715" o:gfxdata="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GhatsLYAAAADAEAAA8AAAAAAAAAAQAgAAAAIgAAAGRycy9kb3ducmV2Lnht&#10;bFBLAQIUABQAAAAIAIdO4kAw+UUJ3QIAAEQGAAAOAAAAAAAAAAEAIAAAACcBAABkcnMvZTJvRG9j&#10;LnhtbFBLBQYAAAAABgAGAFkBAAB2BgAAAAA=&#10;" path="m0,0l416840,0,702590,0,1119430,0,559715,559715xe">
                <v:path textboxrect="0,0,1119430,559715" o:connectlocs="0,0;812,0;1370,0;2183,0;1091,1092" o:connectangles="0,0,0,0,0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 w14:paraId="0FC460B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1905635</wp:posOffset>
                </wp:positionV>
                <wp:extent cx="6237605" cy="654685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7605" cy="6546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BA6B53">
                            <w:pPr>
                              <w:overflowPunct w:val="0"/>
                              <w:snapToGrid w:val="0"/>
                              <w:spacing w:after="120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星期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期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.6pt;margin-top:150.05pt;height:51.55pt;width:491.15pt;z-index:251669504;mso-width-relative:page;mso-height-relative:page;" filled="f" stroked="f" coordsize="21600,21600" o:gfxdata="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+IkdWNwA&#10;AAALAQAADwAAAAAAAAABACAAAAAiAAAAZHJzL2Rvd25yZXYueG1sUEsBAhQAFAAAAAgAh07iQAL4&#10;47CpAQAARwMAAA4AAAAAAAAAAQAgAAAAKw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BA6B53">
                      <w:pPr>
                        <w:overflowPunct w:val="0"/>
                        <w:snapToGrid w:val="0"/>
                        <w:spacing w:after="120"/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05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星期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六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期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3294380</wp:posOffset>
                </wp:positionH>
                <wp:positionV relativeFrom="paragraph">
                  <wp:posOffset>8841740</wp:posOffset>
                </wp:positionV>
                <wp:extent cx="1659255" cy="935355"/>
                <wp:effectExtent l="0" t="0" r="17145" b="17145"/>
                <wp:wrapNone/>
                <wp:docPr id="6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7380" y="9756140"/>
                          <a:ext cx="1659255" cy="9353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1139" y="0"/>
                            </a:cxn>
                            <a:cxn ang="0">
                              <a:pos x="2613" y="1473"/>
                            </a:cxn>
                            <a:cxn ang="0">
                              <a:pos x="1473" y="1473"/>
                            </a:cxn>
                            <a:cxn ang="0">
                              <a:pos x="0" y="0"/>
                            </a:cxn>
                          </a:cxnLst>
                          <a:rect l="0" t="0" r="0" b="0"/>
                          <a:pathLst>
                            <a:path w="1659509" h="935619">
                              <a:moveTo>
                                <a:pt x="0" y="0"/>
                              </a:moveTo>
                              <a:lnTo>
                                <a:pt x="723890" y="0"/>
                              </a:lnTo>
                              <a:lnTo>
                                <a:pt x="1659509" y="935619"/>
                              </a:lnTo>
                              <a:lnTo>
                                <a:pt x="935619" y="9356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 w="0">
                          <a:noFill/>
                        </a:ln>
                      </wps:spPr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259.4pt;margin-top:696.2pt;height:73.65pt;width:130.65pt;z-index:-251650048;v-text-anchor:middle;mso-width-relative:page;mso-height-relative:page;" fillcolor="#231F20" filled="t" stroked="f" coordsize="1659509,935619" o:gfxdata="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NJysy9sAAAANAQAADwAAAAAAAAABACAAAAAiAAAAZHJzL2Rvd25yZXYueG1s&#10;UEsBAhQAFAAAAAgAh07iQIzUQqrZAgAAPAYAAA4AAAAAAAAAAQAgAAAAKgEAAGRycy9lMm9Eb2Mu&#10;eG1sUEsFBgAAAAAGAAYAWQEAAHUGAAAAAA==&#10;" path="m0,0l723890,0,1659509,935619,935619,935619,0,0xe">
                <v:path o:connectlocs="0,0;1139,0;2613,1473;1473,1473;0,0" o:connectangles="0,0,0,0,0"/>
                <v:fill on="t" focussize="0,0"/>
                <v:stroke on="f" weight="0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8841740</wp:posOffset>
                </wp:positionV>
                <wp:extent cx="6096000" cy="935355"/>
                <wp:effectExtent l="0" t="0" r="0" b="17145"/>
                <wp:wrapNone/>
                <wp:docPr id="5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9756140"/>
                          <a:ext cx="6096000" cy="9353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8126" y="0"/>
                            </a:cxn>
                            <a:cxn ang="0">
                              <a:pos x="9600" y="1473"/>
                            </a:cxn>
                            <a:cxn ang="0">
                              <a:pos x="0" y="1473"/>
                            </a:cxn>
                            <a:cxn ang="0">
                              <a:pos x="0" y="0"/>
                            </a:cxn>
                          </a:cxnLst>
                          <a:rect l="0" t="0" r="0" b="0"/>
                          <a:pathLst>
                            <a:path w="7134579" h="1095023">
                              <a:moveTo>
                                <a:pt x="0" y="0"/>
                              </a:moveTo>
                              <a:lnTo>
                                <a:pt x="6039556" y="0"/>
                              </a:lnTo>
                              <a:lnTo>
                                <a:pt x="7134579" y="1095023"/>
                              </a:lnTo>
                              <a:lnTo>
                                <a:pt x="0" y="10950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CFD">
                            <a:alpha val="79999"/>
                          </a:srgbClr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 w14:paraId="08BCE227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-89.95pt;margin-top:696.2pt;height:73.65pt;width:480pt;z-index:-251651072;v-text-anchor:middle;mso-width-relative:page;mso-height-relative:page;" fillcolor="#006CFD" filled="t" stroked="f" coordsize="7134579,1095023" o:gfxdata="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DxOl9PcAAAADgEAAA8AAAAAAAAAAQAgAAAAIgAA&#10;AGRycy9kb3ducmV2LnhtbFBLAQIUABQAAAAIAIdO4kB4/Yyr6AIAAGAGAAAOAAAAAAAAAAEAIAAA&#10;ACsBAABkcnMvZTJvRG9jLnhtbFBLBQYAAAAABgAGAFkBAACFBgAAAAA=&#10;" path="m0,0l6039556,0,7134579,1095023,0,1095023,0,0xe">
                <v:path textboxrect="0,0,7134579,1095023" o:connectlocs="0,0;8126,0;9600,1473;0,1473;0,0" o:connectangles="0,0,0,0,0"/>
                <v:fill on="t" opacity="52428f" focussize="0,0"/>
                <v:stroke on="f" weight="0pt"/>
                <v:imagedata o:title=""/>
                <o:lock v:ext="edit" aspectratio="f"/>
                <v:textbox>
                  <w:txbxContent>
                    <w:p w14:paraId="08BCE2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4404995</wp:posOffset>
                </wp:positionV>
                <wp:extent cx="5372100" cy="5372100"/>
                <wp:effectExtent l="0" t="0" r="0" b="0"/>
                <wp:wrapNone/>
                <wp:docPr id="4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" y="5319395"/>
                          <a:ext cx="5372100" cy="53721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8460" y="8460"/>
                            </a:cxn>
                            <a:cxn ang="0">
                              <a:pos x="0" y="8460"/>
                            </a:cxn>
                          </a:cxnLst>
                          <a:rect l="0" t="0" r="0" b="0"/>
                          <a:pathLst>
                            <a:path w="5372100" h="5372100">
                              <a:moveTo>
                                <a:pt x="0" y="0"/>
                              </a:moveTo>
                              <a:lnTo>
                                <a:pt x="5372100" y="5372100"/>
                              </a:lnTo>
                              <a:lnTo>
                                <a:pt x="0" y="5372100"/>
                              </a:lnTo>
                              <a:close/>
                            </a:path>
                          </a:pathLst>
                        </a:custGeom>
                        <a:blipFill rotWithShape="1">
                          <a:blip r:embed="rId9"/>
                          <a:stretch>
                            <a:fillRect/>
                          </a:stretch>
                        </a:blipFill>
                        <a:ln w="12700">
                          <a:noFill/>
                        </a:ln>
                      </wps:spPr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-89.95pt;margin-top:346.85pt;height:423pt;width:423pt;z-index:-251652096;v-text-anchor:middle;mso-width-relative:page;mso-height-relative:page;" filled="t" stroked="f" coordsize="5372100,5372100" o:gfxdata="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" path="m0,0l5372100,5372100,0,5372100xe">
                <v:path o:connectlocs="0,0;8460,8460;0,8460" o:connectangles="0,0,0"/>
                <v:fill type="frame" on="t" focussize="0,0" recolor="t" rotate="t" r:id="rId9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4060825</wp:posOffset>
                </wp:positionH>
                <wp:positionV relativeFrom="paragraph">
                  <wp:posOffset>-914400</wp:posOffset>
                </wp:positionV>
                <wp:extent cx="2356485" cy="3362325"/>
                <wp:effectExtent l="0" t="0" r="5715" b="9525"/>
                <wp:wrapNone/>
                <wp:docPr id="2" name="稻壳儿春秋广告/盗版必究        原创来源：http://chn.docer.com/works?userid=199329941#!/work_ti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3825" y="0"/>
                          <a:ext cx="2356485" cy="33623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84" y="0"/>
                            </a:cxn>
                            <a:cxn ang="0">
                              <a:pos x="3711" y="0"/>
                            </a:cxn>
                            <a:cxn ang="0">
                              <a:pos x="3711" y="5295"/>
                            </a:cxn>
                            <a:cxn ang="0">
                              <a:pos x="0" y="1584"/>
                            </a:cxn>
                          </a:cxnLst>
                          <a:rect l="0" t="0" r="0" b="0"/>
                          <a:pathLst>
                            <a:path w="1902502" h="2714628">
                              <a:moveTo>
                                <a:pt x="812127" y="0"/>
                              </a:moveTo>
                              <a:lnTo>
                                <a:pt x="1902502" y="0"/>
                              </a:lnTo>
                              <a:lnTo>
                                <a:pt x="1902502" y="2714628"/>
                              </a:lnTo>
                              <a:lnTo>
                                <a:pt x="0" y="812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479C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6339D534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rtlCol="0" anchor="ctr" upright="1"/>
                    </wps:wsp>
                  </a:graphicData>
                </a:graphic>
              </wp:anchor>
            </w:drawing>
          </mc:Choice>
          <mc:Fallback>
            <w:pict>
              <v:shape id="稻壳儿春秋广告/盗版必究        原创来源：http://chn.docer.com/works?userid=199329941#!/work_time" o:spid="_x0000_s1026" o:spt="100" style="position:absolute;left:0pt;margin-left:319.75pt;margin-top:-72pt;height:264.75pt;width:185.55pt;z-index:-251654144;v-text-anchor:middle;mso-width-relative:page;mso-height-relative:page;" fillcolor="#09479C" filled="t" stroked="f" coordsize="1902502,2714628" o:gfxdata="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xolLr3gAAAA0BAAAPAAAAAAAAAAEAIAAAACIAAABkcnMvZG93bnJldi54&#10;bWxQSwECFAAUAAAACACHTuJANeQFhtgCAAD6BQAADgAAAAAAAAABACAAAAAtAQAAZHJzL2Uyb0Rv&#10;Yy54bWxQSwUGAAAAAAYABgBZAQAAdwYAAAAA&#10;" path="m812127,0l1902502,0,1902502,2714628,0,812127xe">
                <v:path textboxrect="0,0,1902502,2714628" o:connectlocs="1584,0;3711,0;3711,5295;0,1584" o:connectangles="0,0,0,0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 w14:paraId="6339D53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613CC2D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宏观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】一季度我国服务进出口总额同比增长2.3%</w:t>
      </w:r>
    </w:p>
    <w:p w14:paraId="0FBD159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商务部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5月</w:t>
      </w:r>
      <w:r>
        <w:rPr>
          <w:rFonts w:hint="eastAsia" w:ascii="仿宋_GB2312" w:hAnsi="仿宋_GB2312" w:eastAsia="仿宋_GB2312" w:cs="仿宋_GB2312"/>
          <w:sz w:val="28"/>
          <w:szCs w:val="28"/>
        </w:rPr>
        <w:t>8日发布数据显示，2026年一季度，我国服务进出口总额18229亿元，同比增长2.3%。</w:t>
      </w:r>
    </w:p>
    <w:p w14:paraId="4210B241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数据显示，一季度，我国服务出口7045.2亿元，同比增长11.2%；服务进口11183.8亿元，同比下降2.6%。服务贸易逆差4138.6亿元，比上年同期缩小1001.5亿元。</w:t>
      </w:r>
    </w:p>
    <w:p w14:paraId="2260055F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知识密集型服务出口保持较快增长。一季度，知识密集型服务进出口7937.1亿元，同比增长1.6%，占总体服务进出口的比重为43.5%。知识密集型服务出口3842.6亿元，同比增长6.1%，其中，个人文化和娱乐服务、金融服务增长最快，增速分别为25.6%和16.1%；知识密集型服务进口4094.5亿元，同比下降2.3%。</w:t>
      </w:r>
    </w:p>
    <w:p w14:paraId="192DBAFF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旅行服务出口和运输服务进口快速增长。一季度，旅行服务出口1053.5亿元，同比增长32.3%，位居服务出口各领域增速首位；运输服务进口2302.1亿元，同比增长22.8%，在服务进口规模前五大领域中增速最快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新华社客户端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249E3EC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201E008D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国资央企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】1-3月全国国有企业利润总额同比下降5.1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%</w:t>
      </w:r>
    </w:p>
    <w:p w14:paraId="2E38AE82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1-3月，全国国有及国有控股企业（以下称国有企业）营业总收入同比下降0.4%，利润总额同比下降5.1%。</w:t>
      </w:r>
    </w:p>
    <w:p w14:paraId="53DAA68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一、营业总收入。1-3月，国有企业营业总收入198812.0亿元，同比下降0.4%。</w:t>
      </w:r>
    </w:p>
    <w:p w14:paraId="26F635FD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二、利润总额。1-3月，国有企业利润总额10493.7亿元，同比下降5.1%。</w:t>
      </w:r>
    </w:p>
    <w:p w14:paraId="721D8351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三、应交税费。1-3月，国有企业应交税费16275.4亿元，同比增长0.6%。</w:t>
      </w:r>
    </w:p>
    <w:p w14:paraId="2515B64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四、资产负债率。3月末，国有企业资产负债率65.5%，同比上升0.5个百分点。（消息来源：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国资委官网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7839D0DC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3A1E68D7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【民航】30条中日航线4月取消全部航班</w:t>
      </w:r>
    </w:p>
    <w:p w14:paraId="64A71833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航班管家DAST最新统计显示，4月共有30条中日航线取消全部航班，比3月取消数量有所减少。不过，4月实际执行的赴日航班较3月整体减少182班，同比2025年4月下降54.4%，降幅较3月增长4.3个百分点。整个4月中国大陆赴日本共有1543个航班取消，取消率为37.7%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东方财富网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3160C69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1BB1F9B2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同业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】携程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：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多措并举推进算法合规优化工作，展示机票酒店价格组成</w:t>
      </w:r>
    </w:p>
    <w:p w14:paraId="040A0099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5月</w:t>
      </w:r>
      <w:r>
        <w:rPr>
          <w:rFonts w:hint="eastAsia" w:ascii="仿宋_GB2312" w:hAnsi="仿宋_GB2312" w:eastAsia="仿宋_GB2312" w:cs="仿宋_GB2312"/>
          <w:sz w:val="28"/>
          <w:szCs w:val="28"/>
        </w:rPr>
        <w:t>8日下午，携程黑板报公众号发文：2月3日中央网信办在北京召开《生活服务类平台算法负面清单（试行）》推进部署会议，对生活服务类平台算法行为提出了明确具体要求。作为在线旅游领域平台企业，携程深刻领会算法向上向善重要意义，第一时间响应《清单》各项部署要求，全力保障平台内消费者、经营者，助力行业算法治理规范化发展。为切实落实算法主体责任，携程多措并举推进算法合规优化工作。</w:t>
      </w:r>
    </w:p>
    <w:p w14:paraId="7BAE2FD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一是致力搭建更加透明的算法展示渠道。在官方网站、移动端App开设算法公示页面，以通俗易懂的形式公开相关算法运行机制机理。</w:t>
      </w:r>
    </w:p>
    <w:p w14:paraId="2B900A76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二是精细化优化价格与优惠信息展示。为聚焦社会公众关切，消除公众误解，在酒店、机票产品页面进一步清晰展示商品价格组成、来源、变价原因等。</w:t>
      </w:r>
    </w:p>
    <w:p w14:paraId="4DD45070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三是致力于构筑多方权益保障防线。下线酒店AI生意助手（调价助手）功能，构建平台、消费者、经营者之间健康有序的平台经营生态，维护多方合法权益。</w:t>
      </w:r>
    </w:p>
    <w:p w14:paraId="23E79960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携程方面称，下一步将持续优化算法行为，倾听各方意见与建议，坚决防范利用算法实施大数据杀熟等行为，以长效化治理举措打造更和谐、更健康的在线旅游平台生态，推动实现高质量、可持续发展。（消息来源：IT之家）</w:t>
      </w:r>
    </w:p>
    <w:p w14:paraId="0680446B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04EB0A32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数字经济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】三部门联合印发《智能体规范应用与创新发展实施意见》</w:t>
      </w:r>
    </w:p>
    <w:p w14:paraId="7DD2855D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近日，国家网信办、国家发展改革委、工业和信息化部联合印发《智能体规范应用与创新发展实施意见》（以下简称《实施意见》）。《实施意见》旨在落实国务院《关于深入实施“人工智能+”行动的意见》，促进智能体规范应用与创新发展。</w:t>
      </w:r>
    </w:p>
    <w:p w14:paraId="0F1377C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《实施意见》提出，智能体是具备自主感知、记忆、决策、交互与执行能力的智能系统，是人工智能产品及服务的重要形态。随着大模型等新一代人工智能技术迅猛发展，智能体正加速与网络空间、物理世界深度融合，深刻改变人类生产生活方式和社会治理模式。</w:t>
      </w:r>
    </w:p>
    <w:p w14:paraId="20038137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《实施意见》明确智能体发展要坚持安全可控、规范有序、创新驱动、应用牵引的基本原则，并提出了4个方面举措：一是夯实发展基础，完善技术底座，构建标准协议。二是守牢安全底线，明确产品准则，防范安全风险，完善治理体系，强化行业自律。三是强化应用牵引，围绕科学研究、产业发展、提振消费、民生福祉、社会治理等方向，提出19个典型应用场景。四是建设创新生态，促进产业合作，强化应用推广。</w:t>
      </w:r>
    </w:p>
    <w:p w14:paraId="34FCE3E0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《实施意见》提出，国家网信办、国家发展改革委、工业和信息化部会同有关方面加强统筹谋划，完善配套政策，形成工作合力，推动重点任务落实落地。（消息来源：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新华社客户端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0B446571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17925914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数字经济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】国家数据局：Token调用量增长推动算力服务模式跃迁</w:t>
      </w:r>
    </w:p>
    <w:p w14:paraId="272EE92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国家数据局副局长余英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5月</w:t>
      </w:r>
      <w:r>
        <w:rPr>
          <w:rFonts w:hint="eastAsia" w:ascii="仿宋_GB2312" w:hAnsi="仿宋_GB2312" w:eastAsia="仿宋_GB2312" w:cs="仿宋_GB2312"/>
          <w:sz w:val="28"/>
          <w:szCs w:val="28"/>
        </w:rPr>
        <w:t>8日在苏州表示，Token(词元)调用量的增长正推动算力服务模式跃迁，算力供给正从“卖裸算力”转向“卖服务、卖能力”。</w:t>
      </w:r>
    </w:p>
    <w:p w14:paraId="7E5F15CF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在中国移动当天举办的2026移动云大会上，余英指出，今年以来，人工智能应用落地加速，Token调用量呈现出指数级增长，截至3月底，日均值已突破140万亿，和2024年底相比增长超千倍。</w:t>
      </w:r>
    </w:p>
    <w:p w14:paraId="7C665227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余英表示，词元作为人工智能大模型处理文本、代码、图像描述等信息的基本单元，为人工智能服务的价值衡量、资源配置和规模化应用等提供了新路径，也影响算力、电力、数据等底层支撑体系和运行逻辑。</w:t>
      </w:r>
    </w:p>
    <w:p w14:paraId="482E7E3F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她指出，其中一个重要表现即推动算力服务模式跃迁。Token调用量的增长正推动算力供给从“卖裸算力”向“卖服务、卖能力”转换，并从互联网、金融等先导行业向传统工业、交通等行业深度渗透，推动形成“人人可及、处处可用、按需服务”的算力发展新生态。</w:t>
      </w:r>
    </w:p>
    <w:p w14:paraId="51D10D0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算电协同日趋重要。余英指出，万亿级的Token调用量带来电力负荷的显著增长。Token的应用效果要依靠高质量数据集。数据对模型训练、智能体运行起到关键支撑作用，要坚持“人工智能+”行动推进到哪里，高质量数据集的建设和应用就推广到哪里。</w:t>
      </w:r>
    </w:p>
    <w:p w14:paraId="1915941F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着眼未来，她称，国家数据局将深入实施“东数西算”工程，高水平建设国家算力枢纽；加快全国一体化算力监测调度，提升算力接入和精准匹配能力，降低中小企业用算成本和门槛；大力推进算电协同，推动形成“以电强算、以算促电”的良性循环；持续推动高质量数据集建设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东方财富网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09845DE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20460CEF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数字经济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】工信部：加快形成人工智能终端产品目录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，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拓展人工智能应用广度深度</w:t>
      </w:r>
    </w:p>
    <w:p w14:paraId="5D9EC2E9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《人工智能终端智能化分级》（GB/Z 177—2026）系列国家标准发布宣贯会5月8日在京召开。工业和信息化部副部长熊继军出席会议并讲话。</w:t>
      </w:r>
    </w:p>
    <w:p w14:paraId="25746C84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会议强调，制定实施《人工智能终端智能化分级》系列国家标准，对规范终端智能化评价、驱动产品迭代升级、保障用户消费体验具有重要现实意义。工业和信息化部将会同相关部门，深入实施“人工智能+”行动，加快培育智能经济新形态，推动人工智能终端产业创新发展。一是强化标准实施应用，开展标准解读和专题培训，搭建标准符合性检测平台，鼓励龙头企业先行先试，打造标准应用示范案例与标杆产品。二是加快标准体系迭代，优化完善标准内容，持续拓展标准覆盖范围，加快构建包含各类终端形态的统一标准体系。三是激活消费引领效能，做好标准在2026年消费品“以旧换新”政策中的落地实施，加快形成人工智能终端产品目录，为公众消费决策提供指引，拓展人工智能应用广度深度，打造热点消费场景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东方财富网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29E3AE2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7D5BA753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国际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】全球航油供应承压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，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IATA呼吁提升燃油使用灵活性</w:t>
      </w:r>
    </w:p>
    <w:p w14:paraId="7C91F72C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由于中东战争影响，全球航空燃油供应近期承压，也让一个大多数旅客平时从未关注的问题成为焦点：航空燃油。如果战争持续，世界部分地区可能很快面临燃油短缺。提高灵活性有助于航空业更有效地利用现有燃油资源，并帮助航空公司维持航班计划。</w:t>
      </w:r>
    </w:p>
    <w:p w14:paraId="422EB7B6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国际航协（IATA）飞行与技术运营总监斯图尔特·福克斯（Stuart Fox）指出，地缘政治紧张局势正在加大全球航空燃油供应风险，因此航空业必须提升灵活性，尤其是在通常依赖JetA-1燃油的地区，允许使用Jet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8"/>
          <w:szCs w:val="28"/>
        </w:rPr>
        <w:t>A燃油。</w:t>
      </w:r>
    </w:p>
    <w:p w14:paraId="66094F1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Jet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8"/>
          <w:szCs w:val="28"/>
        </w:rPr>
        <w:t>A和JetA-1均为民航喷气燃料，主要区别在于冰点要求。JetA-1的最高冰点为-47°C，Jet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8"/>
          <w:szCs w:val="28"/>
        </w:rPr>
        <w:t>A的最高冰点为-40°C。JetA-1更常用于美国以外市场及国际长航线运行，Jet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28"/>
          <w:szCs w:val="28"/>
        </w:rPr>
        <w:t>A则主要在美国使用。两者之间的切换需要符合适用的燃油标准、飞机运行要求和监管批准。（消息来源：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民航资源网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0F674FC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4DA63320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国际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】法国空客A220成航司运力调配关键资产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eastAsia="zh-CN"/>
        </w:rPr>
        <w:t>，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燃油消耗较上代降低约25%</w:t>
      </w:r>
    </w:p>
    <w:p w14:paraId="0333362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法国空客A220前身为庞巴迪C系列，2018年由空客接手并更名。在经历早期财务困境后，这一机型如今已成为航空公司应对后疫情时期运力波动、提高航线匹配灵活性的关键资产。</w:t>
      </w:r>
    </w:p>
    <w:p w14:paraId="173B3212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A220基于全新设计，搭载普惠齿轮传动涡扇发动机、碳纤维复合机翼和铝锂合金机身，较上一代机型减少约25%的燃油消耗与碳排放。电传操纵系统和先进气动布局使其噪声更低，运营成本显著缩减。</w:t>
      </w:r>
    </w:p>
    <w:p w14:paraId="611A450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运营经济性方面，A220每座成本较前代降低25%，以年飞行500小时计，年运营费用预计320万至410万美元，A检间隔1000小时、C检8500小时，有效压缩了停场维护时间。与同级竞品相比多出的20个座位，可在15年运营期内转换为约2000万美元的额外现值收入。</w:t>
      </w:r>
    </w:p>
    <w:p w14:paraId="57249803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加长型A220-500若能投产，载客量将增至160至180人，填补A220-300与A320neo之间的运力空白。（消息来源：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维度网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5D8C1FFF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</w:p>
    <w:p w14:paraId="2EAA0BCC">
      <w:pPr>
        <w:spacing w:before="156" w:beforeLines="50" w:after="156" w:afterLines="50" w:line="480" w:lineRule="exact"/>
        <w:ind w:left="-630" w:leftChars="-300" w:right="-512" w:rightChars="-244"/>
        <w:outlineLvl w:val="0"/>
        <w:rPr>
          <w:rFonts w:ascii="微软雅黑" w:eastAsia="微软雅黑" w:hAnsiTheme="minorBidi"/>
          <w:b/>
          <w:color w:val="006CFD"/>
          <w:kern w:val="24"/>
          <w:sz w:val="36"/>
          <w:szCs w:val="36"/>
        </w:rPr>
      </w:pP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【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  <w:lang w:val="en-US" w:eastAsia="zh-CN"/>
        </w:rPr>
        <w:t>国际</w:t>
      </w:r>
      <w:r>
        <w:rPr>
          <w:rFonts w:hint="eastAsia" w:ascii="微软雅黑" w:eastAsia="微软雅黑" w:hAnsiTheme="minorBidi"/>
          <w:b/>
          <w:color w:val="006CFD"/>
          <w:kern w:val="24"/>
          <w:sz w:val="36"/>
          <w:szCs w:val="36"/>
        </w:rPr>
        <w:t>】DHL快递创新推出AI物品识别功能</w:t>
      </w:r>
    </w:p>
    <w:p w14:paraId="4ED59AB6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DHL快递近日宣布推出AI（人工智能）物品识别功能，这是国际快递行业的一项首创。该创新功能运用先进的计算机视觉技术，对客户上传的物品照片进行分析后，能即时生成精确且符合海关规定的物品描述，从而将国际货运中最为复杂的环节之一化繁为简，实现流畅无缝的服务体验。</w:t>
      </w:r>
    </w:p>
    <w:p w14:paraId="028E9D1A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准确描述货物内容以满足海关要求，历来需要专业知识与严谨措辞。通过将AI直接嵌入预订流程，DHL快递消除了这一复杂环节，从而提高了数据质量，降低了延误风险，让不同经验水平的用户都能享受到更便捷、更可靠的国际货运服务。</w:t>
      </w:r>
    </w:p>
    <w:p w14:paraId="1D48BF9E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客户只需使用任意一款标准智能手机或联网设备，拍摄一张待寄送物品的照片。AI系统通过服务器端的计算机视觉模型对图像进行处理，识别物品类别，并在几秒钟内生成一个结构完整、符合海关要求的物品描述。系统会将建议的描述呈现给客户，客户在提交货物前可轻松查看、编辑或修改该内容。整个过程无需DHL快递账户，确保了体验的简便与顺畅。此次部署标志着物流行业在应用型人工智能领域迈出了重要一步，也是物品识别功能首次被无缝集成至面向客户、大规模实际运营的国际快递预订流程之中。</w:t>
      </w:r>
    </w:p>
    <w:p w14:paraId="66E8B858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目前，这一功能已在8个市场上线，包括加拿大、德国、中国香港、荷兰、新加坡、南非、西班牙和阿联酋。按照规划，DHL快递在2026年将进一步此项功能推广至更多市场。（消息来源：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中国民航网</w:t>
      </w:r>
      <w:r>
        <w:rPr>
          <w:rFonts w:hint="eastAsia" w:ascii="仿宋_GB2312" w:hAnsi="仿宋_GB2312" w:eastAsia="仿宋_GB2312" w:cs="仿宋_GB2312"/>
          <w:sz w:val="28"/>
          <w:szCs w:val="28"/>
        </w:rPr>
        <w:t>）</w:t>
      </w:r>
    </w:p>
    <w:p w14:paraId="45B1838D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6AEC6319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741559A7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386A8414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4F86759C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66FAD940">
      <w:pPr>
        <w:tabs>
          <w:tab w:val="left" w:pos="8620"/>
        </w:tabs>
        <w:spacing w:line="560" w:lineRule="exact"/>
        <w:ind w:left="-630" w:leftChars="-300" w:right="-630" w:rightChars="-300" w:firstLine="560" w:firstLineChars="200"/>
        <w:rPr>
          <w:rFonts w:ascii="仿宋_GB2312" w:hAnsi="仿宋_GB2312" w:eastAsia="仿宋_GB2312" w:cs="仿宋_GB2312"/>
          <w:sz w:val="28"/>
          <w:szCs w:val="28"/>
        </w:rPr>
      </w:pPr>
    </w:p>
    <w:p w14:paraId="53A4ECE8">
      <w:pPr>
        <w:jc w:val="left"/>
        <w:rPr>
          <w:rFonts w:ascii="Times New Roman" w:hAnsi="Times New Roman" w:eastAsia="方正仿宋_GBK"/>
          <w:spacing w:val="7"/>
          <w:szCs w:val="28"/>
        </w:rPr>
      </w:pPr>
      <w:r>
        <w:rPr>
          <w:rFonts w:hint="eastAsia" w:ascii="Times New Roman" w:hAnsi="Times New Roman" w:eastAsia="方正仿宋_GBK"/>
          <w:spacing w:val="7"/>
          <w:szCs w:val="28"/>
        </w:rPr>
        <w:t>◆</w:t>
      </w:r>
      <w:r>
        <w:rPr>
          <w:rFonts w:hint="eastAsia" w:ascii="Times New Roman" w:hAnsi="Times New Roman" w:eastAsia="方正仿宋_GBK"/>
          <w:b/>
          <w:bCs/>
          <w:spacing w:val="7"/>
          <w:szCs w:val="28"/>
        </w:rPr>
        <w:t>说明：</w:t>
      </w:r>
    </w:p>
    <w:p w14:paraId="1DB77A42">
      <w:pPr>
        <w:jc w:val="left"/>
        <w:rPr>
          <w:rFonts w:ascii="仿宋_GB2312" w:hAnsi="仿宋_GB2312" w:eastAsia="仿宋_GB2312" w:cs="仿宋_GB2312"/>
          <w:spacing w:val="7"/>
          <w:szCs w:val="28"/>
        </w:rPr>
      </w:pPr>
      <w:r>
        <w:rPr>
          <w:rFonts w:hint="eastAsia" w:ascii="仿宋_GB2312" w:hAnsi="仿宋_GB2312" w:eastAsia="仿宋_GB2312" w:cs="仿宋_GB2312"/>
          <w:spacing w:val="7"/>
          <w:szCs w:val="28"/>
        </w:rPr>
        <w:t>《每日要闻（航信专报）》由国家信息中心中经网与航信研究院联合制作。中经网是国家信息中心下属的国有控股高科技企业，长期为中办、国办、国家发改委、商务部等相关部门提供信息服务，并得到用户认可。部分成果受到国家领导同志的批示。</w:t>
      </w:r>
    </w:p>
    <w:p w14:paraId="0ABF9FFF">
      <w:pPr>
        <w:jc w:val="left"/>
        <w:rPr>
          <w:rFonts w:ascii="仿宋_GB2312" w:hAnsi="仿宋_GB2312" w:eastAsia="仿宋_GB2312" w:cs="仿宋_GB2312"/>
          <w:spacing w:val="7"/>
          <w:szCs w:val="28"/>
        </w:rPr>
      </w:pPr>
    </w:p>
    <w:p w14:paraId="614D523D">
      <w:pPr>
        <w:jc w:val="left"/>
        <w:rPr>
          <w:rFonts w:ascii="仿宋_GB2312" w:hAnsi="仿宋_GB2312" w:eastAsia="仿宋_GB2312" w:cs="仿宋_GB2312"/>
          <w:b/>
          <w:bCs/>
          <w:spacing w:val="7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pacing w:val="7"/>
          <w:szCs w:val="28"/>
        </w:rPr>
        <w:t>◆联系人：</w:t>
      </w:r>
    </w:p>
    <w:p w14:paraId="363F527B">
      <w:pPr>
        <w:jc w:val="left"/>
        <w:rPr>
          <w:rFonts w:ascii="仿宋_GB2312" w:hAnsi="仿宋_GB2312" w:eastAsia="仿宋_GB2312" w:cs="仿宋_GB2312"/>
          <w:spacing w:val="7"/>
          <w:szCs w:val="28"/>
        </w:rPr>
      </w:pPr>
      <w:r>
        <w:rPr>
          <w:rFonts w:hint="eastAsia" w:ascii="仿宋_GB2312" w:hAnsi="仿宋_GB2312" w:eastAsia="仿宋_GB2312" w:cs="仿宋_GB2312"/>
          <w:spacing w:val="7"/>
          <w:szCs w:val="28"/>
        </w:rPr>
        <w:t>航信研究院：</w:t>
      </w:r>
      <w:r>
        <w:rPr>
          <w:rFonts w:hint="eastAsia" w:ascii="仿宋_GB2312" w:hAnsi="仿宋_GB2312" w:eastAsia="仿宋_GB2312" w:cs="仿宋_GB2312"/>
          <w:spacing w:val="7"/>
          <w:szCs w:val="21"/>
        </w:rPr>
        <w:t xml:space="preserve">杨璐萌 </w:t>
      </w:r>
      <w:r>
        <w:rPr>
          <w:rFonts w:hint="eastAsia" w:ascii="仿宋_GB2312" w:hAnsi="仿宋_GB2312" w:eastAsia="仿宋_GB2312" w:cs="仿宋_GB2312"/>
          <w:spacing w:val="7"/>
          <w:szCs w:val="28"/>
        </w:rPr>
        <w:t>电话：010-57650556  邮箱：ylm@travelsky.com.cn</w:t>
      </w:r>
    </w:p>
    <w:p w14:paraId="58134C1E">
      <w:pPr>
        <w:jc w:val="left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7"/>
          <w:szCs w:val="28"/>
        </w:rPr>
        <w:t>中  经  网：姜  晔 电话：010-68140968  邮箱：jiangye@cei.cn</w:t>
      </w:r>
    </w:p>
    <w:sectPr>
      <w:head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1" w:fontKey="{68C36C9A-EE73-464A-A723-0FF4AC33C6D2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9AA13FB6-0059-471A-8082-E43DA462A7D5}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02E6D296-B4A9-43DF-A68B-431AC2648A8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A57D4">
    <w:pPr>
      <w:pStyle w:val="8"/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2190750</wp:posOffset>
              </wp:positionH>
              <wp:positionV relativeFrom="paragraph">
                <wp:posOffset>1905</wp:posOffset>
              </wp:positionV>
              <wp:extent cx="1188720" cy="1828800"/>
              <wp:effectExtent l="0" t="0" r="1143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872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F5483E">
                          <w:pPr>
                            <w:pStyle w:val="8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t xml:space="preserve">7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72.5pt;margin-top:0.15pt;height:144pt;width:93.6pt;mso-position-horizontal-relative:margin;z-index:251661312;mso-width-relative:page;mso-height-relative:page;" filled="f" stroked="f" coordsize="21600,21600" o:gfxdata="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Vs+VnYAAAACAEAAA8AAAAAAAAAAQAgAAAAIgAAAGRycy9kb3ducmV2Lnht&#10;bFBLAQIUABQAAAAIAIdO4kAICzTCMgIAAFcEAAAOAAAAAAAAAAEAIAAAACc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F5483E">
                    <w:pPr>
                      <w:pStyle w:val="8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t xml:space="preserve">7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-1142365</wp:posOffset>
              </wp:positionH>
              <wp:positionV relativeFrom="paragraph">
                <wp:posOffset>-154305</wp:posOffset>
              </wp:positionV>
              <wp:extent cx="1869440" cy="923925"/>
              <wp:effectExtent l="0" t="0" r="16510" b="9525"/>
              <wp:wrapNone/>
              <wp:docPr id="46" name="稻壳儿春秋广告/盗版必究        原创来源：http://chn.docer.com/works?userid=199329941#!/work_tim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1869440" cy="923925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0" y="0"/>
                          </a:cxn>
                          <a:cxn ang="0">
                            <a:pos x="1429" y="0"/>
                          </a:cxn>
                          <a:cxn ang="0">
                            <a:pos x="2410" y="0"/>
                          </a:cxn>
                          <a:cxn ang="0">
                            <a:pos x="3840" y="0"/>
                          </a:cxn>
                          <a:cxn ang="0">
                            <a:pos x="1920" y="1920"/>
                          </a:cxn>
                        </a:cxnLst>
                        <a:rect l="0" t="0" r="0" b="0"/>
                        <a:pathLst>
                          <a:path w="1119430" h="559715">
                            <a:moveTo>
                              <a:pt x="0" y="0"/>
                            </a:moveTo>
                            <a:lnTo>
                              <a:pt x="416840" y="0"/>
                            </a:lnTo>
                            <a:lnTo>
                              <a:pt x="702590" y="0"/>
                            </a:lnTo>
                            <a:lnTo>
                              <a:pt x="1119430" y="0"/>
                            </a:lnTo>
                            <a:lnTo>
                              <a:pt x="559715" y="559715"/>
                            </a:lnTo>
                            <a:close/>
                          </a:path>
                        </a:pathLst>
                      </a:custGeom>
                      <a:solidFill>
                        <a:srgbClr val="231F20"/>
                      </a:solidFill>
                      <a:ln w="12700">
                        <a:noFill/>
                      </a:ln>
                    </wps:spPr>
                    <wps:txbx>
                      <w:txbxContent>
                        <w:p w14:paraId="1F844BAD">
                          <w:pPr>
                            <w:jc w:val="center"/>
                          </w:pPr>
                        </w:p>
                      </w:txbxContent>
                    </wps:txbx>
                    <wps:bodyPr vert="horz" rtlCol="0" anchor="ctr" upright="1"/>
                  </wps:wsp>
                </a:graphicData>
              </a:graphic>
            </wp:anchor>
          </w:drawing>
        </mc:Choice>
        <mc:Fallback>
          <w:pict>
            <v:shape id="稻壳儿春秋广告/盗版必究        原创来源：http://chn.docer.com/works?userid=199329941#!/work_time" o:spid="_x0000_s1026" o:spt="100" style="position:absolute;left:0pt;flip:y;margin-left:-89.95pt;margin-top:-12.15pt;height:72.75pt;width:147.2pt;z-index:-251656192;v-text-anchor:middle;mso-width-relative:page;mso-height-relative:page;" fillcolor="#231F20" filled="t" stroked="f" coordsize="1119430,559715" o:gfxdata="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9JKOg9oAAAAMAQAADwAAAAAAAAABACAAAAAiAAAAZHJz&#10;L2Rvd25yZXYueG1sUEsBAhQAFAAAAAgAh07iQBGxygPmAgAASgYAAA4AAAAAAAAAAQAgAAAAKQEA&#10;AGRycy9lMm9Eb2MueG1sUEsFBgAAAAAGAAYAWQEAAIEGAAAAAA==&#10;" path="m0,0l416840,0,702590,0,1119430,0,559715,559715xe">
              <v:path textboxrect="0,0,1119430,559715" o:connectlocs="0,0;1429,0;2410,0;3840,0;1920,1920" o:connectangles="0,0,0,0,0"/>
              <v:fill on="t" focussize="0,0"/>
              <v:stroke on="f" weight="1pt"/>
              <v:imagedata o:title=""/>
              <o:lock v:ext="edit" aspectratio="f"/>
              <v:textbox>
                <w:txbxContent>
                  <w:p w14:paraId="1F844BAD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C6E3C">
    <w:pPr>
      <w:pStyle w:val="8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98F2CF">
                          <w:pPr>
                            <w:pStyle w:val="8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0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98F2CF">
                    <w:pPr>
                      <w:pStyle w:val="8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0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8D377">
    <w:pPr>
      <w:pStyle w:val="9"/>
    </w:pPr>
    <w:r>
      <w:rPr>
        <w:sz w:val="21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-725805</wp:posOffset>
              </wp:positionH>
              <wp:positionV relativeFrom="paragraph">
                <wp:posOffset>-1096010</wp:posOffset>
              </wp:positionV>
              <wp:extent cx="7132955" cy="2741930"/>
              <wp:effectExtent l="0" t="6350" r="10795" b="33020"/>
              <wp:wrapNone/>
              <wp:docPr id="13" name="组合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32955" cy="2741930"/>
                        <a:chOff x="8496" y="17404"/>
                        <a:chExt cx="11233" cy="4318"/>
                      </a:xfrm>
                    </wpg:grpSpPr>
                    <wpg:grpSp>
                      <wpg:cNvPr id="10" name="组合 10"/>
                      <wpg:cNvGrpSpPr/>
                      <wpg:grpSpPr>
                        <a:xfrm>
                          <a:off x="13497" y="17404"/>
                          <a:ext cx="6233" cy="4318"/>
                          <a:chOff x="13497" y="17404"/>
                          <a:chExt cx="6233" cy="4318"/>
                        </a:xfrm>
                      </wpg:grpSpPr>
                      <wps:wsp>
                        <wps:cNvPr id="44" name="稻壳儿春秋广告/盗版必究        原创来源：http://chn.docer.com/works?userid=199329941#!/work_time"/>
                        <wps:cNvSpPr/>
                        <wps:spPr>
                          <a:xfrm flipH="1" flipV="1">
                            <a:off x="13497" y="17404"/>
                            <a:ext cx="3652" cy="31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52" y="3161"/>
                              </a:cxn>
                              <a:cxn ang="0">
                                <a:pos x="2669" y="3161"/>
                              </a:cxn>
                              <a:cxn ang="0">
                                <a:pos x="0" y="491"/>
                              </a:cxn>
                              <a:cxn ang="0">
                                <a:pos x="491" y="0"/>
                              </a:cxn>
                              <a:cxn ang="0">
                                <a:pos x="3652" y="3161"/>
                              </a:cxn>
                            </a:cxnLst>
                            <a:rect l="0" t="0" r="0" b="0"/>
                            <a:pathLst>
                              <a:path w="4701821" h="4069643">
                                <a:moveTo>
                                  <a:pt x="4701821" y="4069643"/>
                                </a:moveTo>
                                <a:lnTo>
                                  <a:pt x="3437466" y="4069643"/>
                                </a:lnTo>
                                <a:lnTo>
                                  <a:pt x="0" y="632177"/>
                                </a:lnTo>
                                <a:lnTo>
                                  <a:pt x="632178" y="0"/>
                                </a:lnTo>
                                <a:lnTo>
                                  <a:pt x="4701821" y="406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FD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8D0D7E2"/>
                          </w:txbxContent>
                        </wps:txbx>
                        <wps:bodyPr vert="horz" rtlCol="0" anchor="ctr" upright="1"/>
                      </wps:wsp>
                      <wps:wsp>
                        <wps:cNvPr id="45" name="稻壳儿春秋广告/盗版必究        原创来源：http://chn.docer.com/works?userid=199329941#!/work_time"/>
                        <wps:cNvSpPr/>
                        <wps:spPr>
                          <a:xfrm>
                            <a:off x="15412" y="17404"/>
                            <a:ext cx="4318" cy="431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4318" y="0"/>
                              </a:cxn>
                              <a:cxn ang="0">
                                <a:pos x="4318" y="4318"/>
                              </a:cxn>
                            </a:cxnLst>
                            <a:rect l="0" t="0" r="0" b="0"/>
                            <a:pathLst>
                              <a:path w="6096000" h="6096000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609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79C"/>
                          </a:solidFill>
                          <a:ln w="12700" cap="flat" cmpd="sng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09CAF0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rtlCol="0" anchor="ctr" upright="1"/>
                      </wps:wsp>
                    </wpg:grpSp>
                    <wps:wsp>
                      <wps:cNvPr id="12" name="稻壳儿春秋广告/盗版必究        原创来源：http://chn.docer.com/works?userid=199329941#!/work_time"/>
                      <wps:cNvSpPr txBox="1"/>
                      <wps:spPr>
                        <a:xfrm>
                          <a:off x="8496" y="19524"/>
                          <a:ext cx="11233" cy="11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729482C1">
                            <w:pPr>
                              <w:rPr>
                                <w:rFonts w:ascii="微软雅黑" w:eastAsia="微软雅黑" w:hAnsiTheme="minorBidi"/>
                                <w:b/>
                                <w:color w:val="006CFD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vert="horz" wrap="square" rtlCol="0" anchor="t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7.15pt;margin-top:-86.3pt;height:215.9pt;width:561.65pt;z-index:251671552;mso-width-relative:page;mso-height-relative:page;" coordorigin="8496,17404" coordsize="11233,4318" o:gfxdata="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">
              <o:lock v:ext="edit" aspectratio="f"/>
              <v:group id="_x0000_s1026" o:spid="_x0000_s1026" o:spt="203" style="position:absolute;left:13497;top:17404;height:4318;width:6233;" coordorigin="13497,17404" coordsize="6233,4318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<o:lock v:ext="edit" aspectratio="f"/>
                <v:shape id="稻壳儿春秋广告/盗版必究        原创来源：http://chn.docer.com/works?userid=199329941#!/work_time" o:spid="_x0000_s1026" o:spt="100" style="position:absolute;left:13497;top:17404;flip:x y;height:3161;width:3652;v-text-anchor:middle;" fillcolor="#006CFD" filled="t" stroked="f" coordsize="4701821,4069643" o:gfxdata="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9nYp74A&#10;AADbAAAADwAAAAAAAAABACAAAAAiAAAAZHJzL2Rvd25yZXYueG1sUEsBAhQAFAAAAAgAh07iQDMv&#10;BZ47AAAAOQAAABAAAAAAAAAAAQAgAAAADQEAAGRycy9zaGFwZXhtbC54bWxQSwUGAAAAAAYABgBb&#10;AQAAtwMAAAAA&#10;" path="m4701821,4069643l3437466,4069643,0,632177,632178,0,4701821,4069643xe">
                  <v:path textboxrect="0,0,4701821,4069643" o:connectlocs="3652,3161;2669,3161;0,491;491,0;3652,3161" o:connectangles="0,0,0,0,0"/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28D0D7E2"/>
                    </w:txbxContent>
                  </v:textbox>
                </v:shape>
                <v:shape id="稻壳儿春秋广告/盗版必究        原创来源：http://chn.docer.com/works?userid=199329941#!/work_time" o:spid="_x0000_s1026" o:spt="100" style="position:absolute;left:15412;top:17404;height:4318;width:4318;v-text-anchor:middle;" fillcolor="#09479C" filled="t" stroked="t" coordsize="6096000,6096000" o:gfxdata="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0EaG8AAAA&#10;2wAAAA8AAAAAAAAAAQAgAAAAIgAAAGRycy9kb3ducmV2LnhtbFBLAQIUABQAAAAIAIdO4kAzLwWe&#10;OwAAADkAAAAQAAAAAAAAAAEAIAAAAAsBAABkcnMvc2hhcGV4bWwueG1sUEsFBgAAAAAGAAYAWwEA&#10;ALUDAAAAAA==&#10;" path="m0,0l6096000,0,6096000,6096000xe">
                  <v:path textboxrect="0,0,6096000,6096000" o:connectlocs="0,0;4318,0;4318,4318" o:connectangles="0,0,0"/>
                  <v:fill on="t" focussize="0,0"/>
                  <v:stroke weight="1pt" color="#41719C" miterlimit="8" joinstyle="miter"/>
                  <v:imagedata o:title=""/>
                  <o:lock v:ext="edit" aspectratio="f"/>
                  <v:textbox>
                    <w:txbxContent>
                      <w:p w14:paraId="309CAF06">
                        <w:pPr>
                          <w:jc w:val="center"/>
                        </w:pPr>
                      </w:p>
                    </w:txbxContent>
                  </v:textbox>
                </v:shape>
              </v:group>
              <v:shape id="稻壳儿春秋广告/盗版必究        原创来源：http://chn.docer.com/works?userid=199329941#!/work_time" o:spid="_x0000_s1026" o:spt="202" type="#_x0000_t202" style="position:absolute;left:8496;top:19524;height:1104;width:11233;" fillcolor="#FFFFFF [3212]" filled="t" stroked="f" coordsize="21600,21600" o:gfxdata="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3Mk562AAAA2wAAAA8A&#10;AAAAAAAAAQAgAAAAIgAAAGRycy9kb3ducmV2LnhtbFBLAQIUABQAAAAIAIdO4kAzLwWeOwAAADkA&#10;AAAQAAAAAAAAAAEAIAAAAAUBAABkcnMvc2hhcGV4bWwueG1sUEsFBgAAAAAGAAYAWwEAAK8D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29482C1">
                      <w:pPr>
                        <w:rPr>
                          <w:rFonts w:ascii="微软雅黑" w:eastAsia="微软雅黑" w:hAnsiTheme="minorBidi"/>
                          <w:b/>
                          <w:color w:val="006CFD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6E811">
    <w:pPr>
      <w:pStyle w:val="9"/>
    </w:pPr>
    <w:r>
      <w:rPr>
        <w:sz w:val="21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-725805</wp:posOffset>
              </wp:positionH>
              <wp:positionV relativeFrom="paragraph">
                <wp:posOffset>-1096010</wp:posOffset>
              </wp:positionV>
              <wp:extent cx="7132955" cy="2741930"/>
              <wp:effectExtent l="0" t="6350" r="10795" b="33020"/>
              <wp:wrapNone/>
              <wp:docPr id="14" name="组合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32955" cy="2741930"/>
                        <a:chOff x="8496" y="17404"/>
                        <a:chExt cx="11233" cy="4318"/>
                      </a:xfrm>
                    </wpg:grpSpPr>
                    <wpg:grpSp>
                      <wpg:cNvPr id="17" name="组合 10"/>
                      <wpg:cNvGrpSpPr/>
                      <wpg:grpSpPr>
                        <a:xfrm>
                          <a:off x="13497" y="17404"/>
                          <a:ext cx="6233" cy="4318"/>
                          <a:chOff x="13497" y="17404"/>
                          <a:chExt cx="6233" cy="4318"/>
                        </a:xfrm>
                      </wpg:grpSpPr>
                      <wps:wsp>
                        <wps:cNvPr id="18" name="稻壳儿春秋广告/盗版必究        原创来源：http://chn.docer.com/works?userid=199329941#!/work_time"/>
                        <wps:cNvSpPr/>
                        <wps:spPr>
                          <a:xfrm flipH="1" flipV="1">
                            <a:off x="13497" y="17404"/>
                            <a:ext cx="3652" cy="31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52" y="3161"/>
                              </a:cxn>
                              <a:cxn ang="0">
                                <a:pos x="2669" y="3161"/>
                              </a:cxn>
                              <a:cxn ang="0">
                                <a:pos x="0" y="491"/>
                              </a:cxn>
                              <a:cxn ang="0">
                                <a:pos x="491" y="0"/>
                              </a:cxn>
                              <a:cxn ang="0">
                                <a:pos x="3652" y="3161"/>
                              </a:cxn>
                            </a:cxnLst>
                            <a:rect l="0" t="0" r="0" b="0"/>
                            <a:pathLst>
                              <a:path w="4701821" h="4069643">
                                <a:moveTo>
                                  <a:pt x="4701821" y="4069643"/>
                                </a:moveTo>
                                <a:lnTo>
                                  <a:pt x="3437466" y="4069643"/>
                                </a:lnTo>
                                <a:lnTo>
                                  <a:pt x="0" y="632177"/>
                                </a:lnTo>
                                <a:lnTo>
                                  <a:pt x="632178" y="0"/>
                                </a:lnTo>
                                <a:lnTo>
                                  <a:pt x="4701821" y="406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FD"/>
                          </a:solidFill>
                          <a:ln w="12700">
                            <a:noFill/>
                          </a:ln>
                        </wps:spPr>
                        <wps:txbx>
                          <w:txbxContent>
                            <w:p w14:paraId="2FA16245"/>
                          </w:txbxContent>
                        </wps:txbx>
                        <wps:bodyPr vert="horz" rtlCol="0" anchor="ctr" upright="1"/>
                      </wps:wsp>
                      <wps:wsp>
                        <wps:cNvPr id="19" name="稻壳儿春秋广告/盗版必究        原创来源：http://chn.docer.com/works?userid=199329941#!/work_time"/>
                        <wps:cNvSpPr/>
                        <wps:spPr>
                          <a:xfrm>
                            <a:off x="15412" y="17404"/>
                            <a:ext cx="4318" cy="431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4318" y="0"/>
                              </a:cxn>
                              <a:cxn ang="0">
                                <a:pos x="4318" y="4318"/>
                              </a:cxn>
                            </a:cxnLst>
                            <a:rect l="0" t="0" r="0" b="0"/>
                            <a:pathLst>
                              <a:path w="6096000" h="6096000">
                                <a:moveTo>
                                  <a:pt x="0" y="0"/>
                                </a:moveTo>
                                <a:lnTo>
                                  <a:pt x="6096000" y="0"/>
                                </a:lnTo>
                                <a:lnTo>
                                  <a:pt x="6096000" y="609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479C"/>
                          </a:solidFill>
                          <a:ln w="12700" cap="flat" cmpd="sng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33FB5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rtlCol="0" anchor="ctr" upright="1"/>
                      </wps:wsp>
                    </wpg:grpSp>
                    <wps:wsp>
                      <wps:cNvPr id="20" name="稻壳儿春秋广告/盗版必究        原创来源：http://chn.docer.com/works?userid=199329941#!/work_time"/>
                      <wps:cNvSpPr txBox="1"/>
                      <wps:spPr>
                        <a:xfrm>
                          <a:off x="8496" y="19524"/>
                          <a:ext cx="11233" cy="11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35B3ADD6">
                            <w:pPr>
                              <w:rPr>
                                <w:rFonts w:ascii="微软雅黑" w:eastAsia="微软雅黑" w:hAnsiTheme="minorBidi"/>
                                <w:b/>
                                <w:color w:val="006CFD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vert="horz" wrap="square" rtlCol="0" anchor="t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7.15pt;margin-top:-86.3pt;height:215.9pt;width:561.65pt;z-index:251659264;mso-width-relative:page;mso-height-relative:page;" coordorigin="8496,17404" coordsize="11233,4318" o:gfxdata="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">
              <o:lock v:ext="edit" aspectratio="f"/>
              <v:group id="组合 10" o:spid="_x0000_s1026" o:spt="203" style="position:absolute;left:13497;top:17404;height:4318;width:6233;" coordorigin="13497,17404" coordsize="6233,4318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<o:lock v:ext="edit" aspectratio="f"/>
                <v:shape id="稻壳儿春秋广告/盗版必究        原创来源：http://chn.docer.com/works?userid=199329941#!/work_time" o:spid="_x0000_s1026" o:spt="100" style="position:absolute;left:13497;top:17404;flip:x y;height:3161;width:3652;v-text-anchor:middle;" fillcolor="#006CFD" filled="t" stroked="f" coordsize="4701821,4069643" o:gfxdata="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J/2/vQAA&#10;ANsAAAAPAAAAAAAAAAEAIAAAACIAAABkcnMvZG93bnJldi54bWxQSwECFAAUAAAACACHTuJAMy8F&#10;njsAAAA5AAAAEAAAAAAAAAABACAAAAAMAQAAZHJzL3NoYXBleG1sLnhtbFBLBQYAAAAABgAGAFsB&#10;AAC2AwAAAAA=&#10;" path="m4701821,4069643l3437466,4069643,0,632177,632178,0,4701821,4069643xe">
                  <v:path textboxrect="0,0,4701821,4069643" o:connectlocs="3652,3161;2669,3161;0,491;491,0;3652,3161" o:connectangles="0,0,0,0,0"/>
                  <v:fill on="t" focussize="0,0"/>
                  <v:stroke on="f" weight="1pt"/>
                  <v:imagedata o:title=""/>
                  <o:lock v:ext="edit" aspectratio="f"/>
                  <v:textbox>
                    <w:txbxContent>
                      <w:p w14:paraId="2FA16245"/>
                    </w:txbxContent>
                  </v:textbox>
                </v:shape>
                <v:shape id="稻壳儿春秋广告/盗版必究        原创来源：http://chn.docer.com/works?userid=199329941#!/work_time" o:spid="_x0000_s1026" o:spt="100" style="position:absolute;left:15412;top:17404;height:4318;width:4318;v-text-anchor:middle;" fillcolor="#09479C" filled="t" stroked="t" coordsize="6096000,6096000" o:gfxdata="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yjS5ugAAANsA&#10;AAAPAAAAAAAAAAEAIAAAACIAAABkcnMvZG93bnJldi54bWxQSwECFAAUAAAACACHTuJAMy8FnjsA&#10;AAA5AAAAEAAAAAAAAAABACAAAAAJAQAAZHJzL3NoYXBleG1sLnhtbFBLBQYAAAAABgAGAFsBAACz&#10;AwAAAAA=&#10;" path="m0,0l6096000,0,6096000,6096000xe">
                  <v:path textboxrect="0,0,6096000,6096000" o:connectlocs="0,0;4318,0;4318,4318" o:connectangles="0,0,0"/>
                  <v:fill on="t" focussize="0,0"/>
                  <v:stroke weight="1pt" color="#41719C" miterlimit="8" joinstyle="miter"/>
                  <v:imagedata o:title=""/>
                  <o:lock v:ext="edit" aspectratio="f"/>
                  <v:textbox>
                    <w:txbxContent>
                      <w:p w14:paraId="3833FB52">
                        <w:pPr>
                          <w:jc w:val="center"/>
                        </w:pPr>
                      </w:p>
                    </w:txbxContent>
                  </v:textbox>
                </v:shape>
              </v:group>
              <v:shape id="稻壳儿春秋广告/盗版必究        原创来源：http://chn.docer.com/works?userid=199329941#!/work_time" o:spid="_x0000_s1026" o:spt="202" type="#_x0000_t202" style="position:absolute;left:8496;top:19524;height:1104;width:11233;" fillcolor="#FFFFFF [3212]" filled="t" stroked="f" coordsize="21600,21600" o:gfxdata="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w+Ys+2AAAA2wAAAA8A&#10;AAAAAAAAAQAgAAAAIgAAAGRycy9kb3ducmV2LnhtbFBLAQIUABQAAAAIAIdO4kAzLwWeOwAAADkA&#10;AAAQAAAAAAAAAAEAIAAAAAUBAABkcnMvc2hhcGV4bWwueG1sUEsFBgAAAAAGAAYAWwEAAK8D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5B3ADD6">
                      <w:pPr>
                        <w:rPr>
                          <w:rFonts w:ascii="微软雅黑" w:eastAsia="微软雅黑" w:hAnsiTheme="minorBidi"/>
                          <w:b/>
                          <w:color w:val="006CFD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A0BFFE"/>
    <w:multiLevelType w:val="singleLevel"/>
    <w:tmpl w:val="6BA0BFF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2E75B6" w:themeColor="accent1" w:themeShade="B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attachedTemplate r:id="rId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ODMsImhkaWQiOiIzYjY0ZjFiMzc5YzNmZjkwN2E3MjczYzdjNjk2YTQ5MCIsInVzZXJDb3VudCI6MzZ9"/>
  </w:docVars>
  <w:rsids>
    <w:rsidRoot w:val="0F3A6A5F"/>
    <w:rsid w:val="000006C7"/>
    <w:rsid w:val="00001050"/>
    <w:rsid w:val="0000138E"/>
    <w:rsid w:val="00001690"/>
    <w:rsid w:val="000026AE"/>
    <w:rsid w:val="00002EE9"/>
    <w:rsid w:val="000041AD"/>
    <w:rsid w:val="000045AD"/>
    <w:rsid w:val="00004AFC"/>
    <w:rsid w:val="00005730"/>
    <w:rsid w:val="000060B1"/>
    <w:rsid w:val="0000621E"/>
    <w:rsid w:val="00006F55"/>
    <w:rsid w:val="00007ABA"/>
    <w:rsid w:val="00007D6E"/>
    <w:rsid w:val="00010FF7"/>
    <w:rsid w:val="000119A6"/>
    <w:rsid w:val="00012B5E"/>
    <w:rsid w:val="00012E2E"/>
    <w:rsid w:val="00012EAC"/>
    <w:rsid w:val="00013DE9"/>
    <w:rsid w:val="00013EA5"/>
    <w:rsid w:val="000143E1"/>
    <w:rsid w:val="00014DC5"/>
    <w:rsid w:val="00015EDA"/>
    <w:rsid w:val="000161A9"/>
    <w:rsid w:val="00016438"/>
    <w:rsid w:val="00016EE3"/>
    <w:rsid w:val="000172BA"/>
    <w:rsid w:val="000204C8"/>
    <w:rsid w:val="00020987"/>
    <w:rsid w:val="00020F2B"/>
    <w:rsid w:val="000210D5"/>
    <w:rsid w:val="000213C5"/>
    <w:rsid w:val="00021B5C"/>
    <w:rsid w:val="000221EC"/>
    <w:rsid w:val="00023026"/>
    <w:rsid w:val="00023C3E"/>
    <w:rsid w:val="00024034"/>
    <w:rsid w:val="00024CE7"/>
    <w:rsid w:val="000253DD"/>
    <w:rsid w:val="0002662D"/>
    <w:rsid w:val="000277EF"/>
    <w:rsid w:val="0002794C"/>
    <w:rsid w:val="00030266"/>
    <w:rsid w:val="00030848"/>
    <w:rsid w:val="00030EC6"/>
    <w:rsid w:val="00030F9D"/>
    <w:rsid w:val="00033DB2"/>
    <w:rsid w:val="000348A9"/>
    <w:rsid w:val="00034F64"/>
    <w:rsid w:val="00035BC1"/>
    <w:rsid w:val="000401EC"/>
    <w:rsid w:val="00040668"/>
    <w:rsid w:val="00041B50"/>
    <w:rsid w:val="00042020"/>
    <w:rsid w:val="0004204D"/>
    <w:rsid w:val="00042166"/>
    <w:rsid w:val="0004251E"/>
    <w:rsid w:val="00044BAC"/>
    <w:rsid w:val="00045EA9"/>
    <w:rsid w:val="0004600C"/>
    <w:rsid w:val="000476B2"/>
    <w:rsid w:val="00047C93"/>
    <w:rsid w:val="00050346"/>
    <w:rsid w:val="00050522"/>
    <w:rsid w:val="00053A67"/>
    <w:rsid w:val="0005466B"/>
    <w:rsid w:val="00054BA7"/>
    <w:rsid w:val="00054C76"/>
    <w:rsid w:val="00055141"/>
    <w:rsid w:val="00055D14"/>
    <w:rsid w:val="000563BD"/>
    <w:rsid w:val="00056D9C"/>
    <w:rsid w:val="00056E38"/>
    <w:rsid w:val="00056EED"/>
    <w:rsid w:val="00057231"/>
    <w:rsid w:val="00057458"/>
    <w:rsid w:val="0006067A"/>
    <w:rsid w:val="00061642"/>
    <w:rsid w:val="00062A84"/>
    <w:rsid w:val="00063011"/>
    <w:rsid w:val="00063CB2"/>
    <w:rsid w:val="00064698"/>
    <w:rsid w:val="00064B6F"/>
    <w:rsid w:val="00065273"/>
    <w:rsid w:val="00066568"/>
    <w:rsid w:val="00066ED1"/>
    <w:rsid w:val="000724E4"/>
    <w:rsid w:val="00072F6B"/>
    <w:rsid w:val="00073A4A"/>
    <w:rsid w:val="00073E61"/>
    <w:rsid w:val="00073E93"/>
    <w:rsid w:val="000744E0"/>
    <w:rsid w:val="0007580E"/>
    <w:rsid w:val="00075E71"/>
    <w:rsid w:val="000765AF"/>
    <w:rsid w:val="000765D0"/>
    <w:rsid w:val="00076D52"/>
    <w:rsid w:val="00077C27"/>
    <w:rsid w:val="0008028C"/>
    <w:rsid w:val="00080425"/>
    <w:rsid w:val="000812AF"/>
    <w:rsid w:val="00081775"/>
    <w:rsid w:val="00081F10"/>
    <w:rsid w:val="0008248C"/>
    <w:rsid w:val="00082686"/>
    <w:rsid w:val="0008328E"/>
    <w:rsid w:val="00083DFB"/>
    <w:rsid w:val="0008518F"/>
    <w:rsid w:val="0008606A"/>
    <w:rsid w:val="000866E8"/>
    <w:rsid w:val="00086930"/>
    <w:rsid w:val="00086A2B"/>
    <w:rsid w:val="00086C1D"/>
    <w:rsid w:val="000877D3"/>
    <w:rsid w:val="00087895"/>
    <w:rsid w:val="00090039"/>
    <w:rsid w:val="0009074D"/>
    <w:rsid w:val="00090862"/>
    <w:rsid w:val="00091227"/>
    <w:rsid w:val="0009188C"/>
    <w:rsid w:val="000919F9"/>
    <w:rsid w:val="000924C9"/>
    <w:rsid w:val="00092527"/>
    <w:rsid w:val="00092AE4"/>
    <w:rsid w:val="00092BEB"/>
    <w:rsid w:val="000931DC"/>
    <w:rsid w:val="00094FA1"/>
    <w:rsid w:val="00095A2A"/>
    <w:rsid w:val="00097225"/>
    <w:rsid w:val="00097CE2"/>
    <w:rsid w:val="000A2EF0"/>
    <w:rsid w:val="000A39B5"/>
    <w:rsid w:val="000A5129"/>
    <w:rsid w:val="000A6AA2"/>
    <w:rsid w:val="000A737D"/>
    <w:rsid w:val="000A7C76"/>
    <w:rsid w:val="000B0A26"/>
    <w:rsid w:val="000B0B9F"/>
    <w:rsid w:val="000B1167"/>
    <w:rsid w:val="000B1231"/>
    <w:rsid w:val="000B1696"/>
    <w:rsid w:val="000B1773"/>
    <w:rsid w:val="000B2D0E"/>
    <w:rsid w:val="000B38B7"/>
    <w:rsid w:val="000B4430"/>
    <w:rsid w:val="000B5942"/>
    <w:rsid w:val="000C0481"/>
    <w:rsid w:val="000C18B1"/>
    <w:rsid w:val="000C1AE0"/>
    <w:rsid w:val="000C2655"/>
    <w:rsid w:val="000C30C3"/>
    <w:rsid w:val="000C36E7"/>
    <w:rsid w:val="000C379E"/>
    <w:rsid w:val="000C3A8E"/>
    <w:rsid w:val="000C5A1C"/>
    <w:rsid w:val="000C7BCF"/>
    <w:rsid w:val="000D0324"/>
    <w:rsid w:val="000D0978"/>
    <w:rsid w:val="000D0BAC"/>
    <w:rsid w:val="000D1E7A"/>
    <w:rsid w:val="000D247B"/>
    <w:rsid w:val="000D277E"/>
    <w:rsid w:val="000D3B6C"/>
    <w:rsid w:val="000D3BC7"/>
    <w:rsid w:val="000D3F2B"/>
    <w:rsid w:val="000D6DCE"/>
    <w:rsid w:val="000D6FC4"/>
    <w:rsid w:val="000D7F3F"/>
    <w:rsid w:val="000E02E6"/>
    <w:rsid w:val="000E075E"/>
    <w:rsid w:val="000E1468"/>
    <w:rsid w:val="000E1AE5"/>
    <w:rsid w:val="000E2978"/>
    <w:rsid w:val="000E5734"/>
    <w:rsid w:val="000E577E"/>
    <w:rsid w:val="000E5A75"/>
    <w:rsid w:val="000E5D3C"/>
    <w:rsid w:val="000E5F56"/>
    <w:rsid w:val="000E5FB7"/>
    <w:rsid w:val="000E67A8"/>
    <w:rsid w:val="000E689C"/>
    <w:rsid w:val="000E70AE"/>
    <w:rsid w:val="000E7EA1"/>
    <w:rsid w:val="000E7F9C"/>
    <w:rsid w:val="000F01FE"/>
    <w:rsid w:val="000F1419"/>
    <w:rsid w:val="000F288B"/>
    <w:rsid w:val="000F37A3"/>
    <w:rsid w:val="000F37D5"/>
    <w:rsid w:val="000F4D02"/>
    <w:rsid w:val="000F59DF"/>
    <w:rsid w:val="000F5D16"/>
    <w:rsid w:val="000F6348"/>
    <w:rsid w:val="000F6397"/>
    <w:rsid w:val="000F7A9D"/>
    <w:rsid w:val="00100D9C"/>
    <w:rsid w:val="0010121D"/>
    <w:rsid w:val="0010136F"/>
    <w:rsid w:val="00102AA6"/>
    <w:rsid w:val="00102B1D"/>
    <w:rsid w:val="0010304B"/>
    <w:rsid w:val="001033C6"/>
    <w:rsid w:val="00103533"/>
    <w:rsid w:val="001035F9"/>
    <w:rsid w:val="00103FB8"/>
    <w:rsid w:val="00104237"/>
    <w:rsid w:val="00104741"/>
    <w:rsid w:val="001051DB"/>
    <w:rsid w:val="00105616"/>
    <w:rsid w:val="0010588D"/>
    <w:rsid w:val="001062E5"/>
    <w:rsid w:val="001067EA"/>
    <w:rsid w:val="00107E8A"/>
    <w:rsid w:val="00110589"/>
    <w:rsid w:val="00110822"/>
    <w:rsid w:val="00110BA5"/>
    <w:rsid w:val="001120DD"/>
    <w:rsid w:val="00114356"/>
    <w:rsid w:val="00115628"/>
    <w:rsid w:val="00115EB9"/>
    <w:rsid w:val="001165DD"/>
    <w:rsid w:val="00116D77"/>
    <w:rsid w:val="0011749D"/>
    <w:rsid w:val="00117AE2"/>
    <w:rsid w:val="0012262B"/>
    <w:rsid w:val="001229CE"/>
    <w:rsid w:val="00122B2A"/>
    <w:rsid w:val="00122CB3"/>
    <w:rsid w:val="00122F45"/>
    <w:rsid w:val="00123A4B"/>
    <w:rsid w:val="00123B75"/>
    <w:rsid w:val="001249D6"/>
    <w:rsid w:val="00124F00"/>
    <w:rsid w:val="00125AE6"/>
    <w:rsid w:val="00126506"/>
    <w:rsid w:val="00132DF5"/>
    <w:rsid w:val="00133565"/>
    <w:rsid w:val="00133A8B"/>
    <w:rsid w:val="001340A1"/>
    <w:rsid w:val="00134365"/>
    <w:rsid w:val="001346F4"/>
    <w:rsid w:val="00134D28"/>
    <w:rsid w:val="00135079"/>
    <w:rsid w:val="00135705"/>
    <w:rsid w:val="001418C9"/>
    <w:rsid w:val="00141E57"/>
    <w:rsid w:val="0014226E"/>
    <w:rsid w:val="00142834"/>
    <w:rsid w:val="00142AA3"/>
    <w:rsid w:val="00142BA4"/>
    <w:rsid w:val="00143182"/>
    <w:rsid w:val="001439BB"/>
    <w:rsid w:val="001449C5"/>
    <w:rsid w:val="00144AF4"/>
    <w:rsid w:val="001451BC"/>
    <w:rsid w:val="00145769"/>
    <w:rsid w:val="00146196"/>
    <w:rsid w:val="00146F35"/>
    <w:rsid w:val="00150241"/>
    <w:rsid w:val="00150D1A"/>
    <w:rsid w:val="00151015"/>
    <w:rsid w:val="001510DD"/>
    <w:rsid w:val="00151660"/>
    <w:rsid w:val="00152F99"/>
    <w:rsid w:val="00156C21"/>
    <w:rsid w:val="00160E0E"/>
    <w:rsid w:val="00160E3A"/>
    <w:rsid w:val="00161853"/>
    <w:rsid w:val="00162381"/>
    <w:rsid w:val="00163064"/>
    <w:rsid w:val="0016314B"/>
    <w:rsid w:val="0016332B"/>
    <w:rsid w:val="00164859"/>
    <w:rsid w:val="00164977"/>
    <w:rsid w:val="00165771"/>
    <w:rsid w:val="001657D1"/>
    <w:rsid w:val="00165D0A"/>
    <w:rsid w:val="00165DA3"/>
    <w:rsid w:val="00166D78"/>
    <w:rsid w:val="001676E6"/>
    <w:rsid w:val="00170BDC"/>
    <w:rsid w:val="0017344F"/>
    <w:rsid w:val="00173BCB"/>
    <w:rsid w:val="00175431"/>
    <w:rsid w:val="00175992"/>
    <w:rsid w:val="00175D23"/>
    <w:rsid w:val="001763DE"/>
    <w:rsid w:val="0017698E"/>
    <w:rsid w:val="00176D07"/>
    <w:rsid w:val="001818EC"/>
    <w:rsid w:val="00181CC2"/>
    <w:rsid w:val="00183096"/>
    <w:rsid w:val="001852B9"/>
    <w:rsid w:val="0018540B"/>
    <w:rsid w:val="0018637D"/>
    <w:rsid w:val="001865A7"/>
    <w:rsid w:val="0018785F"/>
    <w:rsid w:val="00187B92"/>
    <w:rsid w:val="00187CE8"/>
    <w:rsid w:val="00187EC5"/>
    <w:rsid w:val="00190FB7"/>
    <w:rsid w:val="0019173E"/>
    <w:rsid w:val="0019310A"/>
    <w:rsid w:val="0019394E"/>
    <w:rsid w:val="00194C4F"/>
    <w:rsid w:val="0019556D"/>
    <w:rsid w:val="00195709"/>
    <w:rsid w:val="00195994"/>
    <w:rsid w:val="00195BF6"/>
    <w:rsid w:val="00197D92"/>
    <w:rsid w:val="001A0B4A"/>
    <w:rsid w:val="001A3370"/>
    <w:rsid w:val="001A3DA5"/>
    <w:rsid w:val="001A618E"/>
    <w:rsid w:val="001A6AF2"/>
    <w:rsid w:val="001A6CE3"/>
    <w:rsid w:val="001A6F3D"/>
    <w:rsid w:val="001A7791"/>
    <w:rsid w:val="001B07CD"/>
    <w:rsid w:val="001B08C1"/>
    <w:rsid w:val="001B0992"/>
    <w:rsid w:val="001B0B20"/>
    <w:rsid w:val="001B0E93"/>
    <w:rsid w:val="001B12EF"/>
    <w:rsid w:val="001B1A9E"/>
    <w:rsid w:val="001B2C86"/>
    <w:rsid w:val="001B3F51"/>
    <w:rsid w:val="001B5C1D"/>
    <w:rsid w:val="001B5D03"/>
    <w:rsid w:val="001B5E09"/>
    <w:rsid w:val="001B7152"/>
    <w:rsid w:val="001C0230"/>
    <w:rsid w:val="001C0256"/>
    <w:rsid w:val="001C042A"/>
    <w:rsid w:val="001C0536"/>
    <w:rsid w:val="001C0987"/>
    <w:rsid w:val="001C1E28"/>
    <w:rsid w:val="001C21BC"/>
    <w:rsid w:val="001C3557"/>
    <w:rsid w:val="001C375B"/>
    <w:rsid w:val="001C5B08"/>
    <w:rsid w:val="001C5C12"/>
    <w:rsid w:val="001C5DA5"/>
    <w:rsid w:val="001C6383"/>
    <w:rsid w:val="001C65DE"/>
    <w:rsid w:val="001C7067"/>
    <w:rsid w:val="001C7299"/>
    <w:rsid w:val="001D09C4"/>
    <w:rsid w:val="001D0B29"/>
    <w:rsid w:val="001D0EDE"/>
    <w:rsid w:val="001D1238"/>
    <w:rsid w:val="001D28E2"/>
    <w:rsid w:val="001D36EA"/>
    <w:rsid w:val="001D431B"/>
    <w:rsid w:val="001D4708"/>
    <w:rsid w:val="001D48F3"/>
    <w:rsid w:val="001D4C6C"/>
    <w:rsid w:val="001D587E"/>
    <w:rsid w:val="001D589D"/>
    <w:rsid w:val="001D5A9C"/>
    <w:rsid w:val="001D68C4"/>
    <w:rsid w:val="001D7BE2"/>
    <w:rsid w:val="001D7F24"/>
    <w:rsid w:val="001E064B"/>
    <w:rsid w:val="001E0C3E"/>
    <w:rsid w:val="001E135D"/>
    <w:rsid w:val="001E13D1"/>
    <w:rsid w:val="001E1454"/>
    <w:rsid w:val="001E1FCA"/>
    <w:rsid w:val="001E216C"/>
    <w:rsid w:val="001E26E1"/>
    <w:rsid w:val="001E2B77"/>
    <w:rsid w:val="001E3222"/>
    <w:rsid w:val="001E3BC2"/>
    <w:rsid w:val="001E6211"/>
    <w:rsid w:val="001E6D58"/>
    <w:rsid w:val="001E6E0E"/>
    <w:rsid w:val="001E76FB"/>
    <w:rsid w:val="001F0997"/>
    <w:rsid w:val="001F13E6"/>
    <w:rsid w:val="001F1B47"/>
    <w:rsid w:val="001F2A48"/>
    <w:rsid w:val="001F2C3F"/>
    <w:rsid w:val="001F2DF4"/>
    <w:rsid w:val="001F4C2A"/>
    <w:rsid w:val="001F50B7"/>
    <w:rsid w:val="001F7008"/>
    <w:rsid w:val="001F7821"/>
    <w:rsid w:val="001F7874"/>
    <w:rsid w:val="001F7E20"/>
    <w:rsid w:val="0020004C"/>
    <w:rsid w:val="0020075C"/>
    <w:rsid w:val="00200D25"/>
    <w:rsid w:val="00203969"/>
    <w:rsid w:val="002045E1"/>
    <w:rsid w:val="002054D8"/>
    <w:rsid w:val="002059C5"/>
    <w:rsid w:val="00205BB1"/>
    <w:rsid w:val="002074AC"/>
    <w:rsid w:val="00207FDD"/>
    <w:rsid w:val="002119E9"/>
    <w:rsid w:val="00212E1E"/>
    <w:rsid w:val="00212EA7"/>
    <w:rsid w:val="002143BD"/>
    <w:rsid w:val="0021443B"/>
    <w:rsid w:val="00214E22"/>
    <w:rsid w:val="00214F94"/>
    <w:rsid w:val="00215C05"/>
    <w:rsid w:val="0021618D"/>
    <w:rsid w:val="00217B62"/>
    <w:rsid w:val="00217D06"/>
    <w:rsid w:val="002225E1"/>
    <w:rsid w:val="00222827"/>
    <w:rsid w:val="00223265"/>
    <w:rsid w:val="002234EA"/>
    <w:rsid w:val="00224361"/>
    <w:rsid w:val="00224785"/>
    <w:rsid w:val="00225084"/>
    <w:rsid w:val="00225D15"/>
    <w:rsid w:val="00226312"/>
    <w:rsid w:val="002265E0"/>
    <w:rsid w:val="00226735"/>
    <w:rsid w:val="00226A0C"/>
    <w:rsid w:val="00227242"/>
    <w:rsid w:val="00227431"/>
    <w:rsid w:val="00227B6D"/>
    <w:rsid w:val="00230E13"/>
    <w:rsid w:val="00231E49"/>
    <w:rsid w:val="002336AE"/>
    <w:rsid w:val="00233AEC"/>
    <w:rsid w:val="0023400E"/>
    <w:rsid w:val="002345D6"/>
    <w:rsid w:val="0023520E"/>
    <w:rsid w:val="002354E7"/>
    <w:rsid w:val="00235DAB"/>
    <w:rsid w:val="00236B81"/>
    <w:rsid w:val="00236D3E"/>
    <w:rsid w:val="00240185"/>
    <w:rsid w:val="00240404"/>
    <w:rsid w:val="002412B3"/>
    <w:rsid w:val="00243260"/>
    <w:rsid w:val="0024576B"/>
    <w:rsid w:val="00245BFD"/>
    <w:rsid w:val="0024768B"/>
    <w:rsid w:val="00251AD5"/>
    <w:rsid w:val="00252BE6"/>
    <w:rsid w:val="00255CB0"/>
    <w:rsid w:val="0025618F"/>
    <w:rsid w:val="002572EC"/>
    <w:rsid w:val="0025732E"/>
    <w:rsid w:val="00257931"/>
    <w:rsid w:val="00260220"/>
    <w:rsid w:val="00260586"/>
    <w:rsid w:val="00260FEE"/>
    <w:rsid w:val="00261264"/>
    <w:rsid w:val="00261A48"/>
    <w:rsid w:val="00262D37"/>
    <w:rsid w:val="00262D6B"/>
    <w:rsid w:val="00265199"/>
    <w:rsid w:val="00266743"/>
    <w:rsid w:val="0026746F"/>
    <w:rsid w:val="00267E0F"/>
    <w:rsid w:val="0027052C"/>
    <w:rsid w:val="00270CF7"/>
    <w:rsid w:val="00270D6F"/>
    <w:rsid w:val="00272D8D"/>
    <w:rsid w:val="00274BE7"/>
    <w:rsid w:val="00274DB8"/>
    <w:rsid w:val="0027610E"/>
    <w:rsid w:val="00276E16"/>
    <w:rsid w:val="00277698"/>
    <w:rsid w:val="002810B0"/>
    <w:rsid w:val="00281D72"/>
    <w:rsid w:val="00282078"/>
    <w:rsid w:val="002830C0"/>
    <w:rsid w:val="00284666"/>
    <w:rsid w:val="002858F8"/>
    <w:rsid w:val="0028632E"/>
    <w:rsid w:val="00286DE6"/>
    <w:rsid w:val="00286EE5"/>
    <w:rsid w:val="00287887"/>
    <w:rsid w:val="00287AA2"/>
    <w:rsid w:val="00291164"/>
    <w:rsid w:val="002912D0"/>
    <w:rsid w:val="00291B6B"/>
    <w:rsid w:val="00291E1D"/>
    <w:rsid w:val="00292B4F"/>
    <w:rsid w:val="0029306C"/>
    <w:rsid w:val="0029313F"/>
    <w:rsid w:val="00294F2D"/>
    <w:rsid w:val="00294F67"/>
    <w:rsid w:val="00295735"/>
    <w:rsid w:val="0029658B"/>
    <w:rsid w:val="00296DBC"/>
    <w:rsid w:val="00297345"/>
    <w:rsid w:val="00297874"/>
    <w:rsid w:val="002979DC"/>
    <w:rsid w:val="002A0510"/>
    <w:rsid w:val="002A0BF8"/>
    <w:rsid w:val="002A17B2"/>
    <w:rsid w:val="002A182C"/>
    <w:rsid w:val="002A2317"/>
    <w:rsid w:val="002A2F05"/>
    <w:rsid w:val="002A462A"/>
    <w:rsid w:val="002A4951"/>
    <w:rsid w:val="002A5125"/>
    <w:rsid w:val="002A56CA"/>
    <w:rsid w:val="002A623D"/>
    <w:rsid w:val="002A6A9D"/>
    <w:rsid w:val="002A70B8"/>
    <w:rsid w:val="002A711A"/>
    <w:rsid w:val="002B05B6"/>
    <w:rsid w:val="002B2469"/>
    <w:rsid w:val="002B541E"/>
    <w:rsid w:val="002B5C84"/>
    <w:rsid w:val="002B5FA4"/>
    <w:rsid w:val="002B62EC"/>
    <w:rsid w:val="002B79C8"/>
    <w:rsid w:val="002B7EB7"/>
    <w:rsid w:val="002C00A4"/>
    <w:rsid w:val="002C0278"/>
    <w:rsid w:val="002C058A"/>
    <w:rsid w:val="002C0BAB"/>
    <w:rsid w:val="002C0BB5"/>
    <w:rsid w:val="002C1302"/>
    <w:rsid w:val="002C1570"/>
    <w:rsid w:val="002C2419"/>
    <w:rsid w:val="002C37B3"/>
    <w:rsid w:val="002C394F"/>
    <w:rsid w:val="002C3CEE"/>
    <w:rsid w:val="002C4E36"/>
    <w:rsid w:val="002C4ED6"/>
    <w:rsid w:val="002C551B"/>
    <w:rsid w:val="002C59CA"/>
    <w:rsid w:val="002C5EFD"/>
    <w:rsid w:val="002C67B4"/>
    <w:rsid w:val="002D2006"/>
    <w:rsid w:val="002D42A6"/>
    <w:rsid w:val="002D49EE"/>
    <w:rsid w:val="002D6015"/>
    <w:rsid w:val="002D6460"/>
    <w:rsid w:val="002D65EE"/>
    <w:rsid w:val="002D76DB"/>
    <w:rsid w:val="002D78DF"/>
    <w:rsid w:val="002D7921"/>
    <w:rsid w:val="002E07A0"/>
    <w:rsid w:val="002E1716"/>
    <w:rsid w:val="002E2886"/>
    <w:rsid w:val="002E4528"/>
    <w:rsid w:val="002E455D"/>
    <w:rsid w:val="002E4B1C"/>
    <w:rsid w:val="002E59A5"/>
    <w:rsid w:val="002E606C"/>
    <w:rsid w:val="002E620B"/>
    <w:rsid w:val="002E7409"/>
    <w:rsid w:val="002E76FE"/>
    <w:rsid w:val="002E77A3"/>
    <w:rsid w:val="002E7C44"/>
    <w:rsid w:val="002F0BC5"/>
    <w:rsid w:val="002F1143"/>
    <w:rsid w:val="002F121A"/>
    <w:rsid w:val="002F12B4"/>
    <w:rsid w:val="002F2090"/>
    <w:rsid w:val="002F27FF"/>
    <w:rsid w:val="002F3622"/>
    <w:rsid w:val="002F373E"/>
    <w:rsid w:val="002F3980"/>
    <w:rsid w:val="002F431B"/>
    <w:rsid w:val="002F67E9"/>
    <w:rsid w:val="002F7336"/>
    <w:rsid w:val="002F73CA"/>
    <w:rsid w:val="002F79CA"/>
    <w:rsid w:val="003006CD"/>
    <w:rsid w:val="00300DFF"/>
    <w:rsid w:val="00300FAD"/>
    <w:rsid w:val="003011B7"/>
    <w:rsid w:val="003015A5"/>
    <w:rsid w:val="00301C01"/>
    <w:rsid w:val="003026E0"/>
    <w:rsid w:val="00303162"/>
    <w:rsid w:val="003050F7"/>
    <w:rsid w:val="0030664A"/>
    <w:rsid w:val="00306ABC"/>
    <w:rsid w:val="00310082"/>
    <w:rsid w:val="00310BB9"/>
    <w:rsid w:val="00310BCA"/>
    <w:rsid w:val="00311117"/>
    <w:rsid w:val="00312456"/>
    <w:rsid w:val="00312B01"/>
    <w:rsid w:val="003130AA"/>
    <w:rsid w:val="00313801"/>
    <w:rsid w:val="003138E5"/>
    <w:rsid w:val="00313F85"/>
    <w:rsid w:val="003159DE"/>
    <w:rsid w:val="00315D32"/>
    <w:rsid w:val="003165BC"/>
    <w:rsid w:val="00317BC0"/>
    <w:rsid w:val="00317F21"/>
    <w:rsid w:val="00317FF3"/>
    <w:rsid w:val="003200E2"/>
    <w:rsid w:val="003201E0"/>
    <w:rsid w:val="00320450"/>
    <w:rsid w:val="00320485"/>
    <w:rsid w:val="003209D3"/>
    <w:rsid w:val="00320B07"/>
    <w:rsid w:val="00321487"/>
    <w:rsid w:val="00321E55"/>
    <w:rsid w:val="00322FA2"/>
    <w:rsid w:val="003233A7"/>
    <w:rsid w:val="00323443"/>
    <w:rsid w:val="00323EE1"/>
    <w:rsid w:val="0032522B"/>
    <w:rsid w:val="00325AE1"/>
    <w:rsid w:val="00325EE9"/>
    <w:rsid w:val="00326540"/>
    <w:rsid w:val="00326CB5"/>
    <w:rsid w:val="00326E05"/>
    <w:rsid w:val="00326E2A"/>
    <w:rsid w:val="0032776F"/>
    <w:rsid w:val="00327C7E"/>
    <w:rsid w:val="00331B18"/>
    <w:rsid w:val="00332808"/>
    <w:rsid w:val="00332AD2"/>
    <w:rsid w:val="003338A6"/>
    <w:rsid w:val="003347C5"/>
    <w:rsid w:val="0033494C"/>
    <w:rsid w:val="00334987"/>
    <w:rsid w:val="00336BEB"/>
    <w:rsid w:val="00337595"/>
    <w:rsid w:val="003403C8"/>
    <w:rsid w:val="003414C6"/>
    <w:rsid w:val="003418EA"/>
    <w:rsid w:val="00342096"/>
    <w:rsid w:val="00342831"/>
    <w:rsid w:val="00342E97"/>
    <w:rsid w:val="00344897"/>
    <w:rsid w:val="00344902"/>
    <w:rsid w:val="00344A40"/>
    <w:rsid w:val="00345D0F"/>
    <w:rsid w:val="00346083"/>
    <w:rsid w:val="003468E2"/>
    <w:rsid w:val="00346BC8"/>
    <w:rsid w:val="00346E0F"/>
    <w:rsid w:val="00350117"/>
    <w:rsid w:val="003517AA"/>
    <w:rsid w:val="00351D30"/>
    <w:rsid w:val="003522D6"/>
    <w:rsid w:val="00352BED"/>
    <w:rsid w:val="00352DFB"/>
    <w:rsid w:val="003530E2"/>
    <w:rsid w:val="003534BE"/>
    <w:rsid w:val="00353734"/>
    <w:rsid w:val="00354927"/>
    <w:rsid w:val="0035563F"/>
    <w:rsid w:val="00356707"/>
    <w:rsid w:val="003567B9"/>
    <w:rsid w:val="00357885"/>
    <w:rsid w:val="003618BF"/>
    <w:rsid w:val="00361C5D"/>
    <w:rsid w:val="00362FBA"/>
    <w:rsid w:val="00363205"/>
    <w:rsid w:val="00363DF5"/>
    <w:rsid w:val="00366BF2"/>
    <w:rsid w:val="00366DFE"/>
    <w:rsid w:val="00370826"/>
    <w:rsid w:val="0037082A"/>
    <w:rsid w:val="00370923"/>
    <w:rsid w:val="003719C2"/>
    <w:rsid w:val="003729F8"/>
    <w:rsid w:val="00372F39"/>
    <w:rsid w:val="00372F51"/>
    <w:rsid w:val="00374A16"/>
    <w:rsid w:val="0037599B"/>
    <w:rsid w:val="00377BD1"/>
    <w:rsid w:val="00380380"/>
    <w:rsid w:val="0038208D"/>
    <w:rsid w:val="0038540E"/>
    <w:rsid w:val="00385810"/>
    <w:rsid w:val="0038654F"/>
    <w:rsid w:val="00390540"/>
    <w:rsid w:val="003910ED"/>
    <w:rsid w:val="003911AD"/>
    <w:rsid w:val="003921D1"/>
    <w:rsid w:val="003927B6"/>
    <w:rsid w:val="00393528"/>
    <w:rsid w:val="003938D5"/>
    <w:rsid w:val="00393975"/>
    <w:rsid w:val="00394150"/>
    <w:rsid w:val="00394597"/>
    <w:rsid w:val="003948BE"/>
    <w:rsid w:val="00395836"/>
    <w:rsid w:val="003959E3"/>
    <w:rsid w:val="0039715C"/>
    <w:rsid w:val="00397A81"/>
    <w:rsid w:val="003A0DE3"/>
    <w:rsid w:val="003A14D1"/>
    <w:rsid w:val="003A2924"/>
    <w:rsid w:val="003A455B"/>
    <w:rsid w:val="003A4A47"/>
    <w:rsid w:val="003A4D4D"/>
    <w:rsid w:val="003A5120"/>
    <w:rsid w:val="003A58E2"/>
    <w:rsid w:val="003A5FA4"/>
    <w:rsid w:val="003A61D1"/>
    <w:rsid w:val="003A6344"/>
    <w:rsid w:val="003A69B8"/>
    <w:rsid w:val="003A73C6"/>
    <w:rsid w:val="003A769E"/>
    <w:rsid w:val="003B0347"/>
    <w:rsid w:val="003B03D1"/>
    <w:rsid w:val="003B16ED"/>
    <w:rsid w:val="003B1D2E"/>
    <w:rsid w:val="003B2E5D"/>
    <w:rsid w:val="003B3045"/>
    <w:rsid w:val="003B3A82"/>
    <w:rsid w:val="003B44AC"/>
    <w:rsid w:val="003B56EE"/>
    <w:rsid w:val="003B6C35"/>
    <w:rsid w:val="003B70A2"/>
    <w:rsid w:val="003B7EB3"/>
    <w:rsid w:val="003C0559"/>
    <w:rsid w:val="003C1019"/>
    <w:rsid w:val="003C1C44"/>
    <w:rsid w:val="003C28D1"/>
    <w:rsid w:val="003C4630"/>
    <w:rsid w:val="003C476E"/>
    <w:rsid w:val="003C498E"/>
    <w:rsid w:val="003C4B56"/>
    <w:rsid w:val="003C642A"/>
    <w:rsid w:val="003C6482"/>
    <w:rsid w:val="003C76CD"/>
    <w:rsid w:val="003D02DC"/>
    <w:rsid w:val="003D0885"/>
    <w:rsid w:val="003D0B92"/>
    <w:rsid w:val="003D0FA3"/>
    <w:rsid w:val="003D1387"/>
    <w:rsid w:val="003D16C1"/>
    <w:rsid w:val="003D1AD3"/>
    <w:rsid w:val="003D1C59"/>
    <w:rsid w:val="003D2A1F"/>
    <w:rsid w:val="003D2B4B"/>
    <w:rsid w:val="003D2B61"/>
    <w:rsid w:val="003D2C2F"/>
    <w:rsid w:val="003D2F25"/>
    <w:rsid w:val="003D46F9"/>
    <w:rsid w:val="003D4B83"/>
    <w:rsid w:val="003D4EF7"/>
    <w:rsid w:val="003D6965"/>
    <w:rsid w:val="003D6F63"/>
    <w:rsid w:val="003D753D"/>
    <w:rsid w:val="003D7983"/>
    <w:rsid w:val="003E0816"/>
    <w:rsid w:val="003E2A7B"/>
    <w:rsid w:val="003E4AF6"/>
    <w:rsid w:val="003E5E05"/>
    <w:rsid w:val="003E5E25"/>
    <w:rsid w:val="003E66B0"/>
    <w:rsid w:val="003E698D"/>
    <w:rsid w:val="003E7FC3"/>
    <w:rsid w:val="003F135E"/>
    <w:rsid w:val="003F1D8F"/>
    <w:rsid w:val="003F25B0"/>
    <w:rsid w:val="003F2A2C"/>
    <w:rsid w:val="003F2BD7"/>
    <w:rsid w:val="003F3386"/>
    <w:rsid w:val="003F3D80"/>
    <w:rsid w:val="003F47D5"/>
    <w:rsid w:val="003F5C86"/>
    <w:rsid w:val="003F6516"/>
    <w:rsid w:val="003F65E1"/>
    <w:rsid w:val="003F6E5E"/>
    <w:rsid w:val="004004E8"/>
    <w:rsid w:val="00400749"/>
    <w:rsid w:val="00401674"/>
    <w:rsid w:val="00401F9F"/>
    <w:rsid w:val="00401FED"/>
    <w:rsid w:val="00402445"/>
    <w:rsid w:val="00402A29"/>
    <w:rsid w:val="0040404F"/>
    <w:rsid w:val="004044AA"/>
    <w:rsid w:val="0040610A"/>
    <w:rsid w:val="0040693E"/>
    <w:rsid w:val="00406C77"/>
    <w:rsid w:val="00407C60"/>
    <w:rsid w:val="00411052"/>
    <w:rsid w:val="004121AB"/>
    <w:rsid w:val="004129A4"/>
    <w:rsid w:val="00413512"/>
    <w:rsid w:val="00413584"/>
    <w:rsid w:val="00414FA3"/>
    <w:rsid w:val="0041569C"/>
    <w:rsid w:val="00415AE1"/>
    <w:rsid w:val="00416405"/>
    <w:rsid w:val="00416E99"/>
    <w:rsid w:val="0041727B"/>
    <w:rsid w:val="004175A9"/>
    <w:rsid w:val="004175CD"/>
    <w:rsid w:val="004176F9"/>
    <w:rsid w:val="00417BB5"/>
    <w:rsid w:val="00417D15"/>
    <w:rsid w:val="00420701"/>
    <w:rsid w:val="00420DFC"/>
    <w:rsid w:val="004212B3"/>
    <w:rsid w:val="004214D7"/>
    <w:rsid w:val="0042196C"/>
    <w:rsid w:val="00421C85"/>
    <w:rsid w:val="004226CB"/>
    <w:rsid w:val="004246E0"/>
    <w:rsid w:val="00424A53"/>
    <w:rsid w:val="00424EC7"/>
    <w:rsid w:val="0042593B"/>
    <w:rsid w:val="00425D35"/>
    <w:rsid w:val="00425D61"/>
    <w:rsid w:val="00427360"/>
    <w:rsid w:val="00427B06"/>
    <w:rsid w:val="00427BD6"/>
    <w:rsid w:val="00427CC1"/>
    <w:rsid w:val="00430431"/>
    <w:rsid w:val="0043164D"/>
    <w:rsid w:val="00431F78"/>
    <w:rsid w:val="00432162"/>
    <w:rsid w:val="00432194"/>
    <w:rsid w:val="0043417D"/>
    <w:rsid w:val="0043452B"/>
    <w:rsid w:val="00434994"/>
    <w:rsid w:val="00434A33"/>
    <w:rsid w:val="00434C73"/>
    <w:rsid w:val="004353FC"/>
    <w:rsid w:val="0043647B"/>
    <w:rsid w:val="00436DAF"/>
    <w:rsid w:val="004400DC"/>
    <w:rsid w:val="0044017D"/>
    <w:rsid w:val="00440D77"/>
    <w:rsid w:val="00443B01"/>
    <w:rsid w:val="00443BF5"/>
    <w:rsid w:val="004453AF"/>
    <w:rsid w:val="0044635C"/>
    <w:rsid w:val="004469EA"/>
    <w:rsid w:val="00447053"/>
    <w:rsid w:val="004470B8"/>
    <w:rsid w:val="00447283"/>
    <w:rsid w:val="00447A3B"/>
    <w:rsid w:val="00452B55"/>
    <w:rsid w:val="0045405A"/>
    <w:rsid w:val="004542B5"/>
    <w:rsid w:val="004543BA"/>
    <w:rsid w:val="004546ED"/>
    <w:rsid w:val="004548C6"/>
    <w:rsid w:val="00455E84"/>
    <w:rsid w:val="00456A09"/>
    <w:rsid w:val="004600BD"/>
    <w:rsid w:val="00460CC4"/>
    <w:rsid w:val="00461073"/>
    <w:rsid w:val="0046133C"/>
    <w:rsid w:val="00462D74"/>
    <w:rsid w:val="00463BD4"/>
    <w:rsid w:val="00463CB0"/>
    <w:rsid w:val="00463D00"/>
    <w:rsid w:val="00463DCB"/>
    <w:rsid w:val="004675F3"/>
    <w:rsid w:val="004676FA"/>
    <w:rsid w:val="004678A4"/>
    <w:rsid w:val="004679DB"/>
    <w:rsid w:val="0047008D"/>
    <w:rsid w:val="00470FB0"/>
    <w:rsid w:val="00471464"/>
    <w:rsid w:val="0047245E"/>
    <w:rsid w:val="00472501"/>
    <w:rsid w:val="00472E11"/>
    <w:rsid w:val="004730F3"/>
    <w:rsid w:val="00474B48"/>
    <w:rsid w:val="004750F2"/>
    <w:rsid w:val="004752FB"/>
    <w:rsid w:val="004764A6"/>
    <w:rsid w:val="00476ABD"/>
    <w:rsid w:val="00476B90"/>
    <w:rsid w:val="00477914"/>
    <w:rsid w:val="00480623"/>
    <w:rsid w:val="00480717"/>
    <w:rsid w:val="00481AB6"/>
    <w:rsid w:val="0048279B"/>
    <w:rsid w:val="00482EAA"/>
    <w:rsid w:val="00483AEE"/>
    <w:rsid w:val="00484DFE"/>
    <w:rsid w:val="0048587A"/>
    <w:rsid w:val="00486AEF"/>
    <w:rsid w:val="00486DD3"/>
    <w:rsid w:val="0049009E"/>
    <w:rsid w:val="004905A4"/>
    <w:rsid w:val="004941A3"/>
    <w:rsid w:val="00494263"/>
    <w:rsid w:val="00494632"/>
    <w:rsid w:val="00494B39"/>
    <w:rsid w:val="004950EB"/>
    <w:rsid w:val="00495B4E"/>
    <w:rsid w:val="00495C88"/>
    <w:rsid w:val="00495EDF"/>
    <w:rsid w:val="00496077"/>
    <w:rsid w:val="00496985"/>
    <w:rsid w:val="004A01DD"/>
    <w:rsid w:val="004A1B17"/>
    <w:rsid w:val="004A1C1E"/>
    <w:rsid w:val="004A1D66"/>
    <w:rsid w:val="004A1D6B"/>
    <w:rsid w:val="004A31EC"/>
    <w:rsid w:val="004A3C3C"/>
    <w:rsid w:val="004A4054"/>
    <w:rsid w:val="004A42C0"/>
    <w:rsid w:val="004A4860"/>
    <w:rsid w:val="004A5100"/>
    <w:rsid w:val="004A54D4"/>
    <w:rsid w:val="004A57AC"/>
    <w:rsid w:val="004A5C8B"/>
    <w:rsid w:val="004A6444"/>
    <w:rsid w:val="004A6F2B"/>
    <w:rsid w:val="004A7E14"/>
    <w:rsid w:val="004B0D7E"/>
    <w:rsid w:val="004B285E"/>
    <w:rsid w:val="004B2C36"/>
    <w:rsid w:val="004B301D"/>
    <w:rsid w:val="004B3550"/>
    <w:rsid w:val="004B38BB"/>
    <w:rsid w:val="004B4842"/>
    <w:rsid w:val="004B4C20"/>
    <w:rsid w:val="004B528F"/>
    <w:rsid w:val="004B56FF"/>
    <w:rsid w:val="004B5EBC"/>
    <w:rsid w:val="004B61A4"/>
    <w:rsid w:val="004B68B4"/>
    <w:rsid w:val="004B788E"/>
    <w:rsid w:val="004C1B9F"/>
    <w:rsid w:val="004C276D"/>
    <w:rsid w:val="004C2F02"/>
    <w:rsid w:val="004C382C"/>
    <w:rsid w:val="004C3BA1"/>
    <w:rsid w:val="004C3C2C"/>
    <w:rsid w:val="004C4111"/>
    <w:rsid w:val="004C415B"/>
    <w:rsid w:val="004C5E35"/>
    <w:rsid w:val="004C61D6"/>
    <w:rsid w:val="004C62BF"/>
    <w:rsid w:val="004C6514"/>
    <w:rsid w:val="004C70E6"/>
    <w:rsid w:val="004C7492"/>
    <w:rsid w:val="004C7578"/>
    <w:rsid w:val="004D047C"/>
    <w:rsid w:val="004D0E0C"/>
    <w:rsid w:val="004D0ED0"/>
    <w:rsid w:val="004D15D8"/>
    <w:rsid w:val="004D33B6"/>
    <w:rsid w:val="004D4344"/>
    <w:rsid w:val="004D6F1B"/>
    <w:rsid w:val="004E03B4"/>
    <w:rsid w:val="004E072A"/>
    <w:rsid w:val="004E0A13"/>
    <w:rsid w:val="004E0E65"/>
    <w:rsid w:val="004E1089"/>
    <w:rsid w:val="004E1C2E"/>
    <w:rsid w:val="004E3E8F"/>
    <w:rsid w:val="004E59EE"/>
    <w:rsid w:val="004E60E7"/>
    <w:rsid w:val="004E6C2A"/>
    <w:rsid w:val="004E73BE"/>
    <w:rsid w:val="004F05D7"/>
    <w:rsid w:val="004F068E"/>
    <w:rsid w:val="004F0E1C"/>
    <w:rsid w:val="004F1DB3"/>
    <w:rsid w:val="004F22EA"/>
    <w:rsid w:val="004F29EB"/>
    <w:rsid w:val="004F2D65"/>
    <w:rsid w:val="004F4B21"/>
    <w:rsid w:val="004F59FE"/>
    <w:rsid w:val="004F5F2B"/>
    <w:rsid w:val="004F6035"/>
    <w:rsid w:val="004F6415"/>
    <w:rsid w:val="004F6633"/>
    <w:rsid w:val="005007F3"/>
    <w:rsid w:val="00502139"/>
    <w:rsid w:val="00502A1A"/>
    <w:rsid w:val="0050395C"/>
    <w:rsid w:val="00503F32"/>
    <w:rsid w:val="0050400D"/>
    <w:rsid w:val="0050483E"/>
    <w:rsid w:val="00504B2E"/>
    <w:rsid w:val="00505993"/>
    <w:rsid w:val="00505A58"/>
    <w:rsid w:val="00505FB8"/>
    <w:rsid w:val="005068BB"/>
    <w:rsid w:val="00506D25"/>
    <w:rsid w:val="00506D87"/>
    <w:rsid w:val="005072E6"/>
    <w:rsid w:val="00510044"/>
    <w:rsid w:val="00510906"/>
    <w:rsid w:val="00510BC8"/>
    <w:rsid w:val="005116CD"/>
    <w:rsid w:val="00512E7C"/>
    <w:rsid w:val="00513BA6"/>
    <w:rsid w:val="0051435C"/>
    <w:rsid w:val="005146A3"/>
    <w:rsid w:val="00515E64"/>
    <w:rsid w:val="00516099"/>
    <w:rsid w:val="00516426"/>
    <w:rsid w:val="005164F5"/>
    <w:rsid w:val="00516D17"/>
    <w:rsid w:val="00517C5F"/>
    <w:rsid w:val="0052065A"/>
    <w:rsid w:val="00521402"/>
    <w:rsid w:val="005231BC"/>
    <w:rsid w:val="005240F8"/>
    <w:rsid w:val="00524FDA"/>
    <w:rsid w:val="005263E2"/>
    <w:rsid w:val="00526462"/>
    <w:rsid w:val="00526577"/>
    <w:rsid w:val="00526B4C"/>
    <w:rsid w:val="00526C05"/>
    <w:rsid w:val="0052729A"/>
    <w:rsid w:val="00527A29"/>
    <w:rsid w:val="00530F90"/>
    <w:rsid w:val="005312F2"/>
    <w:rsid w:val="0053260C"/>
    <w:rsid w:val="005342DA"/>
    <w:rsid w:val="005349ED"/>
    <w:rsid w:val="00534F31"/>
    <w:rsid w:val="005365C7"/>
    <w:rsid w:val="00536D43"/>
    <w:rsid w:val="005374EB"/>
    <w:rsid w:val="0054055F"/>
    <w:rsid w:val="00540AB1"/>
    <w:rsid w:val="00540F79"/>
    <w:rsid w:val="00541490"/>
    <w:rsid w:val="00541F13"/>
    <w:rsid w:val="0054547B"/>
    <w:rsid w:val="005459DC"/>
    <w:rsid w:val="00545B7C"/>
    <w:rsid w:val="00547503"/>
    <w:rsid w:val="00550176"/>
    <w:rsid w:val="00551004"/>
    <w:rsid w:val="00551631"/>
    <w:rsid w:val="00552190"/>
    <w:rsid w:val="005522DE"/>
    <w:rsid w:val="0055308D"/>
    <w:rsid w:val="005549C1"/>
    <w:rsid w:val="00555C5D"/>
    <w:rsid w:val="00555C89"/>
    <w:rsid w:val="00556D0A"/>
    <w:rsid w:val="00556F84"/>
    <w:rsid w:val="0055702A"/>
    <w:rsid w:val="0055717B"/>
    <w:rsid w:val="0055757A"/>
    <w:rsid w:val="00557656"/>
    <w:rsid w:val="005577AC"/>
    <w:rsid w:val="00557C26"/>
    <w:rsid w:val="00557F3E"/>
    <w:rsid w:val="0056084B"/>
    <w:rsid w:val="00560E42"/>
    <w:rsid w:val="005613F8"/>
    <w:rsid w:val="005619DF"/>
    <w:rsid w:val="00561AB3"/>
    <w:rsid w:val="0056253F"/>
    <w:rsid w:val="0056279D"/>
    <w:rsid w:val="005643A2"/>
    <w:rsid w:val="005649CC"/>
    <w:rsid w:val="00565242"/>
    <w:rsid w:val="00565357"/>
    <w:rsid w:val="00566315"/>
    <w:rsid w:val="00566538"/>
    <w:rsid w:val="00566690"/>
    <w:rsid w:val="00566BC1"/>
    <w:rsid w:val="00566C7E"/>
    <w:rsid w:val="00566C88"/>
    <w:rsid w:val="005671C5"/>
    <w:rsid w:val="005673A8"/>
    <w:rsid w:val="005677C0"/>
    <w:rsid w:val="00567DB6"/>
    <w:rsid w:val="0057050D"/>
    <w:rsid w:val="005708A1"/>
    <w:rsid w:val="005716F7"/>
    <w:rsid w:val="00571CF4"/>
    <w:rsid w:val="005723C7"/>
    <w:rsid w:val="0057280C"/>
    <w:rsid w:val="00573248"/>
    <w:rsid w:val="00573A25"/>
    <w:rsid w:val="00574D63"/>
    <w:rsid w:val="005751E2"/>
    <w:rsid w:val="00575299"/>
    <w:rsid w:val="0057554C"/>
    <w:rsid w:val="00575787"/>
    <w:rsid w:val="00575A1A"/>
    <w:rsid w:val="00575DEE"/>
    <w:rsid w:val="00576F0E"/>
    <w:rsid w:val="00577CAB"/>
    <w:rsid w:val="00577F13"/>
    <w:rsid w:val="00580E6C"/>
    <w:rsid w:val="0058184F"/>
    <w:rsid w:val="00582CF9"/>
    <w:rsid w:val="00583AB0"/>
    <w:rsid w:val="00583C23"/>
    <w:rsid w:val="005848B7"/>
    <w:rsid w:val="00584CAD"/>
    <w:rsid w:val="005851F7"/>
    <w:rsid w:val="0058533F"/>
    <w:rsid w:val="00585855"/>
    <w:rsid w:val="00585858"/>
    <w:rsid w:val="005859A9"/>
    <w:rsid w:val="005872FD"/>
    <w:rsid w:val="005874FA"/>
    <w:rsid w:val="00587A9F"/>
    <w:rsid w:val="005901EA"/>
    <w:rsid w:val="005901FB"/>
    <w:rsid w:val="00590E11"/>
    <w:rsid w:val="00591B88"/>
    <w:rsid w:val="0059286E"/>
    <w:rsid w:val="00592C58"/>
    <w:rsid w:val="00592CE4"/>
    <w:rsid w:val="00592F22"/>
    <w:rsid w:val="0059370C"/>
    <w:rsid w:val="00593B72"/>
    <w:rsid w:val="00594B97"/>
    <w:rsid w:val="00594F07"/>
    <w:rsid w:val="0059604D"/>
    <w:rsid w:val="005960AC"/>
    <w:rsid w:val="00596884"/>
    <w:rsid w:val="00596FA5"/>
    <w:rsid w:val="00597DC4"/>
    <w:rsid w:val="005A13F4"/>
    <w:rsid w:val="005A1BD3"/>
    <w:rsid w:val="005A2D05"/>
    <w:rsid w:val="005A319C"/>
    <w:rsid w:val="005A6808"/>
    <w:rsid w:val="005A6E0E"/>
    <w:rsid w:val="005A7388"/>
    <w:rsid w:val="005A7A85"/>
    <w:rsid w:val="005A7C5A"/>
    <w:rsid w:val="005B0BA6"/>
    <w:rsid w:val="005B1BD1"/>
    <w:rsid w:val="005B2BE9"/>
    <w:rsid w:val="005B368F"/>
    <w:rsid w:val="005B3767"/>
    <w:rsid w:val="005B4187"/>
    <w:rsid w:val="005B4E9F"/>
    <w:rsid w:val="005B57A5"/>
    <w:rsid w:val="005B6B66"/>
    <w:rsid w:val="005B6C6F"/>
    <w:rsid w:val="005B6FDB"/>
    <w:rsid w:val="005B71C8"/>
    <w:rsid w:val="005C055F"/>
    <w:rsid w:val="005C0A7E"/>
    <w:rsid w:val="005C124F"/>
    <w:rsid w:val="005C145C"/>
    <w:rsid w:val="005C2E0A"/>
    <w:rsid w:val="005C3210"/>
    <w:rsid w:val="005C33C5"/>
    <w:rsid w:val="005C380C"/>
    <w:rsid w:val="005C4870"/>
    <w:rsid w:val="005C57AB"/>
    <w:rsid w:val="005C5DBF"/>
    <w:rsid w:val="005C6A7B"/>
    <w:rsid w:val="005C6E99"/>
    <w:rsid w:val="005C737B"/>
    <w:rsid w:val="005C7547"/>
    <w:rsid w:val="005C76A8"/>
    <w:rsid w:val="005C78AD"/>
    <w:rsid w:val="005D0FE1"/>
    <w:rsid w:val="005D157F"/>
    <w:rsid w:val="005D1919"/>
    <w:rsid w:val="005D3224"/>
    <w:rsid w:val="005D3FC4"/>
    <w:rsid w:val="005D4C7C"/>
    <w:rsid w:val="005D568C"/>
    <w:rsid w:val="005D6DA1"/>
    <w:rsid w:val="005D71D0"/>
    <w:rsid w:val="005D7366"/>
    <w:rsid w:val="005D7D32"/>
    <w:rsid w:val="005E155C"/>
    <w:rsid w:val="005E2451"/>
    <w:rsid w:val="005E2A1B"/>
    <w:rsid w:val="005E3EC0"/>
    <w:rsid w:val="005E4EC6"/>
    <w:rsid w:val="005E6339"/>
    <w:rsid w:val="005E6783"/>
    <w:rsid w:val="005E6ACF"/>
    <w:rsid w:val="005E7ED0"/>
    <w:rsid w:val="005F1E5E"/>
    <w:rsid w:val="005F2345"/>
    <w:rsid w:val="005F2787"/>
    <w:rsid w:val="005F2851"/>
    <w:rsid w:val="005F4BDB"/>
    <w:rsid w:val="005F4E6E"/>
    <w:rsid w:val="005F5D06"/>
    <w:rsid w:val="005F6173"/>
    <w:rsid w:val="005F6558"/>
    <w:rsid w:val="005F6588"/>
    <w:rsid w:val="005F65D4"/>
    <w:rsid w:val="005F6B94"/>
    <w:rsid w:val="005F7BE4"/>
    <w:rsid w:val="005F7DFE"/>
    <w:rsid w:val="005F7F5B"/>
    <w:rsid w:val="005F7FD1"/>
    <w:rsid w:val="00601DD2"/>
    <w:rsid w:val="006020B8"/>
    <w:rsid w:val="0060287E"/>
    <w:rsid w:val="00603378"/>
    <w:rsid w:val="006035CA"/>
    <w:rsid w:val="00603744"/>
    <w:rsid w:val="0060392B"/>
    <w:rsid w:val="00604D1F"/>
    <w:rsid w:val="00604EAF"/>
    <w:rsid w:val="00604F5D"/>
    <w:rsid w:val="006051A8"/>
    <w:rsid w:val="00605AC6"/>
    <w:rsid w:val="00606528"/>
    <w:rsid w:val="00607580"/>
    <w:rsid w:val="0060774C"/>
    <w:rsid w:val="0061016C"/>
    <w:rsid w:val="00610DBE"/>
    <w:rsid w:val="006117C3"/>
    <w:rsid w:val="00612AE5"/>
    <w:rsid w:val="00612C75"/>
    <w:rsid w:val="00613026"/>
    <w:rsid w:val="0061411F"/>
    <w:rsid w:val="00614214"/>
    <w:rsid w:val="00614642"/>
    <w:rsid w:val="00614C20"/>
    <w:rsid w:val="00616200"/>
    <w:rsid w:val="00616C45"/>
    <w:rsid w:val="00620B30"/>
    <w:rsid w:val="00620BB1"/>
    <w:rsid w:val="00622317"/>
    <w:rsid w:val="006226B8"/>
    <w:rsid w:val="0062557B"/>
    <w:rsid w:val="0062724D"/>
    <w:rsid w:val="00627E63"/>
    <w:rsid w:val="00630395"/>
    <w:rsid w:val="006303EB"/>
    <w:rsid w:val="0063050C"/>
    <w:rsid w:val="00630757"/>
    <w:rsid w:val="0063195A"/>
    <w:rsid w:val="00632888"/>
    <w:rsid w:val="00632DF4"/>
    <w:rsid w:val="00633CF5"/>
    <w:rsid w:val="00634BF9"/>
    <w:rsid w:val="00634FA7"/>
    <w:rsid w:val="006350C7"/>
    <w:rsid w:val="00635357"/>
    <w:rsid w:val="00636DE5"/>
    <w:rsid w:val="0064100B"/>
    <w:rsid w:val="00641457"/>
    <w:rsid w:val="0064180A"/>
    <w:rsid w:val="00643569"/>
    <w:rsid w:val="00643B30"/>
    <w:rsid w:val="0064450E"/>
    <w:rsid w:val="00645718"/>
    <w:rsid w:val="00646F23"/>
    <w:rsid w:val="00647075"/>
    <w:rsid w:val="00647AA7"/>
    <w:rsid w:val="00647CCD"/>
    <w:rsid w:val="00650231"/>
    <w:rsid w:val="00650514"/>
    <w:rsid w:val="00650E92"/>
    <w:rsid w:val="006512BF"/>
    <w:rsid w:val="00652101"/>
    <w:rsid w:val="00654031"/>
    <w:rsid w:val="0065509D"/>
    <w:rsid w:val="006562D7"/>
    <w:rsid w:val="0065703D"/>
    <w:rsid w:val="00660693"/>
    <w:rsid w:val="00660CF3"/>
    <w:rsid w:val="00660FC1"/>
    <w:rsid w:val="00661055"/>
    <w:rsid w:val="00661153"/>
    <w:rsid w:val="00663C98"/>
    <w:rsid w:val="006646A5"/>
    <w:rsid w:val="00664B22"/>
    <w:rsid w:val="00664C5F"/>
    <w:rsid w:val="00665164"/>
    <w:rsid w:val="00665B7E"/>
    <w:rsid w:val="00665FF1"/>
    <w:rsid w:val="00666F0C"/>
    <w:rsid w:val="00667DE7"/>
    <w:rsid w:val="00667FE4"/>
    <w:rsid w:val="00670FC6"/>
    <w:rsid w:val="0067150E"/>
    <w:rsid w:val="00672E86"/>
    <w:rsid w:val="00673158"/>
    <w:rsid w:val="00673712"/>
    <w:rsid w:val="00673917"/>
    <w:rsid w:val="006742F8"/>
    <w:rsid w:val="006748D1"/>
    <w:rsid w:val="00674B5D"/>
    <w:rsid w:val="00675717"/>
    <w:rsid w:val="00675F47"/>
    <w:rsid w:val="006767FF"/>
    <w:rsid w:val="006778EB"/>
    <w:rsid w:val="00680468"/>
    <w:rsid w:val="006808A5"/>
    <w:rsid w:val="00680C24"/>
    <w:rsid w:val="00681696"/>
    <w:rsid w:val="006818C4"/>
    <w:rsid w:val="00681ABB"/>
    <w:rsid w:val="00682322"/>
    <w:rsid w:val="00682C64"/>
    <w:rsid w:val="006834F9"/>
    <w:rsid w:val="00684FB9"/>
    <w:rsid w:val="00685B07"/>
    <w:rsid w:val="00686FFA"/>
    <w:rsid w:val="00687D65"/>
    <w:rsid w:val="006900CB"/>
    <w:rsid w:val="00691987"/>
    <w:rsid w:val="00691AE6"/>
    <w:rsid w:val="00691BE1"/>
    <w:rsid w:val="00691C28"/>
    <w:rsid w:val="006939E9"/>
    <w:rsid w:val="00693D8F"/>
    <w:rsid w:val="006947BF"/>
    <w:rsid w:val="006947EF"/>
    <w:rsid w:val="00694B5A"/>
    <w:rsid w:val="006952A1"/>
    <w:rsid w:val="0069558A"/>
    <w:rsid w:val="00696546"/>
    <w:rsid w:val="00696ECD"/>
    <w:rsid w:val="006973EE"/>
    <w:rsid w:val="00697AE3"/>
    <w:rsid w:val="00697CA6"/>
    <w:rsid w:val="006A0035"/>
    <w:rsid w:val="006A035C"/>
    <w:rsid w:val="006A061A"/>
    <w:rsid w:val="006A099D"/>
    <w:rsid w:val="006A0F1E"/>
    <w:rsid w:val="006A11A7"/>
    <w:rsid w:val="006A26C5"/>
    <w:rsid w:val="006A3667"/>
    <w:rsid w:val="006A3AE3"/>
    <w:rsid w:val="006A607A"/>
    <w:rsid w:val="006A74F0"/>
    <w:rsid w:val="006A783C"/>
    <w:rsid w:val="006A7C02"/>
    <w:rsid w:val="006B02C0"/>
    <w:rsid w:val="006B04B7"/>
    <w:rsid w:val="006B0568"/>
    <w:rsid w:val="006B0FD0"/>
    <w:rsid w:val="006B1072"/>
    <w:rsid w:val="006B117E"/>
    <w:rsid w:val="006B11E2"/>
    <w:rsid w:val="006B1B53"/>
    <w:rsid w:val="006B1BC9"/>
    <w:rsid w:val="006B1C68"/>
    <w:rsid w:val="006B1D46"/>
    <w:rsid w:val="006B1E76"/>
    <w:rsid w:val="006B2218"/>
    <w:rsid w:val="006B2556"/>
    <w:rsid w:val="006B3B4D"/>
    <w:rsid w:val="006B3E87"/>
    <w:rsid w:val="006B40AB"/>
    <w:rsid w:val="006B449A"/>
    <w:rsid w:val="006B45FA"/>
    <w:rsid w:val="006B476C"/>
    <w:rsid w:val="006B5F63"/>
    <w:rsid w:val="006B73BD"/>
    <w:rsid w:val="006B7669"/>
    <w:rsid w:val="006C0A2F"/>
    <w:rsid w:val="006C15BF"/>
    <w:rsid w:val="006C1DD2"/>
    <w:rsid w:val="006C1E91"/>
    <w:rsid w:val="006C2322"/>
    <w:rsid w:val="006C3414"/>
    <w:rsid w:val="006C3726"/>
    <w:rsid w:val="006C3B55"/>
    <w:rsid w:val="006C3F38"/>
    <w:rsid w:val="006C4A7F"/>
    <w:rsid w:val="006C4CC8"/>
    <w:rsid w:val="006C4FA2"/>
    <w:rsid w:val="006C7057"/>
    <w:rsid w:val="006C73C0"/>
    <w:rsid w:val="006C7A54"/>
    <w:rsid w:val="006D0350"/>
    <w:rsid w:val="006D0638"/>
    <w:rsid w:val="006D1AC1"/>
    <w:rsid w:val="006D2754"/>
    <w:rsid w:val="006D32A3"/>
    <w:rsid w:val="006D3F8C"/>
    <w:rsid w:val="006D48E9"/>
    <w:rsid w:val="006D4F9E"/>
    <w:rsid w:val="006D59A4"/>
    <w:rsid w:val="006D7577"/>
    <w:rsid w:val="006D77C4"/>
    <w:rsid w:val="006E1112"/>
    <w:rsid w:val="006E2321"/>
    <w:rsid w:val="006E2358"/>
    <w:rsid w:val="006E28E4"/>
    <w:rsid w:val="006E43B9"/>
    <w:rsid w:val="006E4917"/>
    <w:rsid w:val="006E49A4"/>
    <w:rsid w:val="006E4E6D"/>
    <w:rsid w:val="006E665F"/>
    <w:rsid w:val="006E699D"/>
    <w:rsid w:val="006E6DCC"/>
    <w:rsid w:val="006E7F24"/>
    <w:rsid w:val="006E7F51"/>
    <w:rsid w:val="006F2083"/>
    <w:rsid w:val="006F2488"/>
    <w:rsid w:val="006F2908"/>
    <w:rsid w:val="006F2BE2"/>
    <w:rsid w:val="006F4180"/>
    <w:rsid w:val="006F4867"/>
    <w:rsid w:val="006F4A9A"/>
    <w:rsid w:val="006F591D"/>
    <w:rsid w:val="006F6D61"/>
    <w:rsid w:val="0070003F"/>
    <w:rsid w:val="00701B55"/>
    <w:rsid w:val="00701D30"/>
    <w:rsid w:val="00701E99"/>
    <w:rsid w:val="00703472"/>
    <w:rsid w:val="00703A42"/>
    <w:rsid w:val="00703E40"/>
    <w:rsid w:val="00704AC1"/>
    <w:rsid w:val="0070516A"/>
    <w:rsid w:val="00705B51"/>
    <w:rsid w:val="00705EDA"/>
    <w:rsid w:val="00707367"/>
    <w:rsid w:val="00707523"/>
    <w:rsid w:val="00707563"/>
    <w:rsid w:val="0070781B"/>
    <w:rsid w:val="00712CA0"/>
    <w:rsid w:val="00713B09"/>
    <w:rsid w:val="00714AB7"/>
    <w:rsid w:val="00714BD5"/>
    <w:rsid w:val="00715A1B"/>
    <w:rsid w:val="00716542"/>
    <w:rsid w:val="00716749"/>
    <w:rsid w:val="00716F22"/>
    <w:rsid w:val="00717F66"/>
    <w:rsid w:val="00720308"/>
    <w:rsid w:val="00720BB9"/>
    <w:rsid w:val="00721339"/>
    <w:rsid w:val="00721561"/>
    <w:rsid w:val="00721AF5"/>
    <w:rsid w:val="00721BE0"/>
    <w:rsid w:val="0072248B"/>
    <w:rsid w:val="00722E36"/>
    <w:rsid w:val="0072347F"/>
    <w:rsid w:val="007236E4"/>
    <w:rsid w:val="007279EF"/>
    <w:rsid w:val="00727AE7"/>
    <w:rsid w:val="00727D4F"/>
    <w:rsid w:val="0073003D"/>
    <w:rsid w:val="007303EC"/>
    <w:rsid w:val="00731CC3"/>
    <w:rsid w:val="007321AA"/>
    <w:rsid w:val="00733C7F"/>
    <w:rsid w:val="00733DAC"/>
    <w:rsid w:val="00733F86"/>
    <w:rsid w:val="00734C5B"/>
    <w:rsid w:val="0073641A"/>
    <w:rsid w:val="007364A8"/>
    <w:rsid w:val="00740BF7"/>
    <w:rsid w:val="00741EFB"/>
    <w:rsid w:val="0074215D"/>
    <w:rsid w:val="00742443"/>
    <w:rsid w:val="007428A0"/>
    <w:rsid w:val="00744EA4"/>
    <w:rsid w:val="00745F4D"/>
    <w:rsid w:val="00746B92"/>
    <w:rsid w:val="00746ED2"/>
    <w:rsid w:val="00747C9A"/>
    <w:rsid w:val="00750246"/>
    <w:rsid w:val="00750CC0"/>
    <w:rsid w:val="00751D5F"/>
    <w:rsid w:val="00751DB2"/>
    <w:rsid w:val="00752619"/>
    <w:rsid w:val="00754D36"/>
    <w:rsid w:val="0075521F"/>
    <w:rsid w:val="00755A57"/>
    <w:rsid w:val="00757D5F"/>
    <w:rsid w:val="0076095C"/>
    <w:rsid w:val="00760AF2"/>
    <w:rsid w:val="00760C57"/>
    <w:rsid w:val="007614E4"/>
    <w:rsid w:val="0076192C"/>
    <w:rsid w:val="00763008"/>
    <w:rsid w:val="0076311F"/>
    <w:rsid w:val="007633F0"/>
    <w:rsid w:val="007644CB"/>
    <w:rsid w:val="00764E13"/>
    <w:rsid w:val="00765AAF"/>
    <w:rsid w:val="00765F5D"/>
    <w:rsid w:val="00766E08"/>
    <w:rsid w:val="00767538"/>
    <w:rsid w:val="00767979"/>
    <w:rsid w:val="00767D54"/>
    <w:rsid w:val="00770391"/>
    <w:rsid w:val="00771399"/>
    <w:rsid w:val="0077200A"/>
    <w:rsid w:val="0077254B"/>
    <w:rsid w:val="00772B60"/>
    <w:rsid w:val="00772FEF"/>
    <w:rsid w:val="00773363"/>
    <w:rsid w:val="007742F0"/>
    <w:rsid w:val="007744D9"/>
    <w:rsid w:val="00774655"/>
    <w:rsid w:val="00775D6F"/>
    <w:rsid w:val="00776E79"/>
    <w:rsid w:val="00776E87"/>
    <w:rsid w:val="00776F1A"/>
    <w:rsid w:val="0077721D"/>
    <w:rsid w:val="007772D2"/>
    <w:rsid w:val="00777B83"/>
    <w:rsid w:val="00777DE7"/>
    <w:rsid w:val="00777E1E"/>
    <w:rsid w:val="00782834"/>
    <w:rsid w:val="00782AF3"/>
    <w:rsid w:val="00783720"/>
    <w:rsid w:val="00784582"/>
    <w:rsid w:val="00785D3C"/>
    <w:rsid w:val="00786A32"/>
    <w:rsid w:val="0078736E"/>
    <w:rsid w:val="007874B6"/>
    <w:rsid w:val="00787601"/>
    <w:rsid w:val="00787DDE"/>
    <w:rsid w:val="0079005B"/>
    <w:rsid w:val="00790FF3"/>
    <w:rsid w:val="007912BA"/>
    <w:rsid w:val="00791BB5"/>
    <w:rsid w:val="00792A09"/>
    <w:rsid w:val="00792BE3"/>
    <w:rsid w:val="00794861"/>
    <w:rsid w:val="00794A3D"/>
    <w:rsid w:val="00795D47"/>
    <w:rsid w:val="00796375"/>
    <w:rsid w:val="00796412"/>
    <w:rsid w:val="007964DB"/>
    <w:rsid w:val="00796F0F"/>
    <w:rsid w:val="00796FF0"/>
    <w:rsid w:val="00797653"/>
    <w:rsid w:val="00797E11"/>
    <w:rsid w:val="007A0201"/>
    <w:rsid w:val="007A1A4D"/>
    <w:rsid w:val="007A273B"/>
    <w:rsid w:val="007A37B1"/>
    <w:rsid w:val="007A3947"/>
    <w:rsid w:val="007A4D25"/>
    <w:rsid w:val="007A4F37"/>
    <w:rsid w:val="007A4F75"/>
    <w:rsid w:val="007A5069"/>
    <w:rsid w:val="007A6168"/>
    <w:rsid w:val="007A6263"/>
    <w:rsid w:val="007A66AD"/>
    <w:rsid w:val="007A7AF2"/>
    <w:rsid w:val="007B05B5"/>
    <w:rsid w:val="007B088B"/>
    <w:rsid w:val="007B1013"/>
    <w:rsid w:val="007B1440"/>
    <w:rsid w:val="007B1724"/>
    <w:rsid w:val="007B19C6"/>
    <w:rsid w:val="007B283A"/>
    <w:rsid w:val="007B2DF1"/>
    <w:rsid w:val="007B34B0"/>
    <w:rsid w:val="007B4E26"/>
    <w:rsid w:val="007B5156"/>
    <w:rsid w:val="007B63E6"/>
    <w:rsid w:val="007B6A97"/>
    <w:rsid w:val="007B6C13"/>
    <w:rsid w:val="007B7ADD"/>
    <w:rsid w:val="007C0CD9"/>
    <w:rsid w:val="007C1D85"/>
    <w:rsid w:val="007C2BBF"/>
    <w:rsid w:val="007C5390"/>
    <w:rsid w:val="007C6BE2"/>
    <w:rsid w:val="007C77FC"/>
    <w:rsid w:val="007C7FD7"/>
    <w:rsid w:val="007D0F49"/>
    <w:rsid w:val="007D1E6D"/>
    <w:rsid w:val="007D3924"/>
    <w:rsid w:val="007D4093"/>
    <w:rsid w:val="007D53F0"/>
    <w:rsid w:val="007D5794"/>
    <w:rsid w:val="007D5811"/>
    <w:rsid w:val="007D5956"/>
    <w:rsid w:val="007D5E1C"/>
    <w:rsid w:val="007D68EA"/>
    <w:rsid w:val="007E44DA"/>
    <w:rsid w:val="007E5304"/>
    <w:rsid w:val="007E6466"/>
    <w:rsid w:val="007E6799"/>
    <w:rsid w:val="007E6FC2"/>
    <w:rsid w:val="007E7333"/>
    <w:rsid w:val="007E79A3"/>
    <w:rsid w:val="007F029F"/>
    <w:rsid w:val="007F1530"/>
    <w:rsid w:val="007F1CF5"/>
    <w:rsid w:val="007F3AA0"/>
    <w:rsid w:val="007F48C1"/>
    <w:rsid w:val="007F5FDD"/>
    <w:rsid w:val="007F70E0"/>
    <w:rsid w:val="008005C3"/>
    <w:rsid w:val="008007E0"/>
    <w:rsid w:val="00800862"/>
    <w:rsid w:val="008032B5"/>
    <w:rsid w:val="00804076"/>
    <w:rsid w:val="00805C84"/>
    <w:rsid w:val="00805CA9"/>
    <w:rsid w:val="00805E01"/>
    <w:rsid w:val="0080650C"/>
    <w:rsid w:val="00807A53"/>
    <w:rsid w:val="00807FB0"/>
    <w:rsid w:val="008100BE"/>
    <w:rsid w:val="0081030E"/>
    <w:rsid w:val="00811773"/>
    <w:rsid w:val="008128B5"/>
    <w:rsid w:val="00812946"/>
    <w:rsid w:val="008129B5"/>
    <w:rsid w:val="008138E0"/>
    <w:rsid w:val="00813912"/>
    <w:rsid w:val="00813F0B"/>
    <w:rsid w:val="008141DB"/>
    <w:rsid w:val="00814AFE"/>
    <w:rsid w:val="00814FA4"/>
    <w:rsid w:val="00815B4D"/>
    <w:rsid w:val="00815E4F"/>
    <w:rsid w:val="00816380"/>
    <w:rsid w:val="008172BB"/>
    <w:rsid w:val="0082202F"/>
    <w:rsid w:val="00822DCD"/>
    <w:rsid w:val="0082381A"/>
    <w:rsid w:val="00823D9C"/>
    <w:rsid w:val="0082517A"/>
    <w:rsid w:val="00825A18"/>
    <w:rsid w:val="0082667B"/>
    <w:rsid w:val="0082675B"/>
    <w:rsid w:val="00827276"/>
    <w:rsid w:val="00827BB7"/>
    <w:rsid w:val="00830A3C"/>
    <w:rsid w:val="00830F86"/>
    <w:rsid w:val="00831B39"/>
    <w:rsid w:val="00831D07"/>
    <w:rsid w:val="00832090"/>
    <w:rsid w:val="00832230"/>
    <w:rsid w:val="0083399F"/>
    <w:rsid w:val="00834D82"/>
    <w:rsid w:val="00835423"/>
    <w:rsid w:val="00836E74"/>
    <w:rsid w:val="00836ECB"/>
    <w:rsid w:val="00837008"/>
    <w:rsid w:val="00837AC3"/>
    <w:rsid w:val="00840124"/>
    <w:rsid w:val="00840730"/>
    <w:rsid w:val="00840B0D"/>
    <w:rsid w:val="008414A8"/>
    <w:rsid w:val="00842079"/>
    <w:rsid w:val="00842127"/>
    <w:rsid w:val="00842A51"/>
    <w:rsid w:val="008434C7"/>
    <w:rsid w:val="008442A8"/>
    <w:rsid w:val="0084615F"/>
    <w:rsid w:val="008502E8"/>
    <w:rsid w:val="0085219B"/>
    <w:rsid w:val="00852B43"/>
    <w:rsid w:val="00852B9B"/>
    <w:rsid w:val="008532AA"/>
    <w:rsid w:val="0085404C"/>
    <w:rsid w:val="00854799"/>
    <w:rsid w:val="00855073"/>
    <w:rsid w:val="008552CB"/>
    <w:rsid w:val="00855447"/>
    <w:rsid w:val="0085733A"/>
    <w:rsid w:val="0085749B"/>
    <w:rsid w:val="008577D4"/>
    <w:rsid w:val="00857D5F"/>
    <w:rsid w:val="0086007E"/>
    <w:rsid w:val="00860318"/>
    <w:rsid w:val="00860C10"/>
    <w:rsid w:val="00861CFB"/>
    <w:rsid w:val="008649B3"/>
    <w:rsid w:val="00866310"/>
    <w:rsid w:val="00867313"/>
    <w:rsid w:val="008705A0"/>
    <w:rsid w:val="00870EA4"/>
    <w:rsid w:val="008712BB"/>
    <w:rsid w:val="00871357"/>
    <w:rsid w:val="00871360"/>
    <w:rsid w:val="00871860"/>
    <w:rsid w:val="008718F0"/>
    <w:rsid w:val="00871C5C"/>
    <w:rsid w:val="0087211B"/>
    <w:rsid w:val="00872264"/>
    <w:rsid w:val="00872F46"/>
    <w:rsid w:val="008737E2"/>
    <w:rsid w:val="00876281"/>
    <w:rsid w:val="00876472"/>
    <w:rsid w:val="00876B9B"/>
    <w:rsid w:val="00877045"/>
    <w:rsid w:val="00877CB2"/>
    <w:rsid w:val="0088061A"/>
    <w:rsid w:val="00880BCF"/>
    <w:rsid w:val="00881CF6"/>
    <w:rsid w:val="00883BE5"/>
    <w:rsid w:val="00883FE5"/>
    <w:rsid w:val="00884393"/>
    <w:rsid w:val="00885399"/>
    <w:rsid w:val="00885786"/>
    <w:rsid w:val="00885E0B"/>
    <w:rsid w:val="00886328"/>
    <w:rsid w:val="00886404"/>
    <w:rsid w:val="008867DE"/>
    <w:rsid w:val="00887AE5"/>
    <w:rsid w:val="00887CB5"/>
    <w:rsid w:val="008907E1"/>
    <w:rsid w:val="00890A93"/>
    <w:rsid w:val="00890C7D"/>
    <w:rsid w:val="00891C5A"/>
    <w:rsid w:val="008920A3"/>
    <w:rsid w:val="0089307C"/>
    <w:rsid w:val="00893D3D"/>
    <w:rsid w:val="008940F6"/>
    <w:rsid w:val="00894D0F"/>
    <w:rsid w:val="00896831"/>
    <w:rsid w:val="00896D96"/>
    <w:rsid w:val="0089756E"/>
    <w:rsid w:val="008A155E"/>
    <w:rsid w:val="008A1D5E"/>
    <w:rsid w:val="008A2714"/>
    <w:rsid w:val="008A35E1"/>
    <w:rsid w:val="008A3DE9"/>
    <w:rsid w:val="008A4CEF"/>
    <w:rsid w:val="008A4CF2"/>
    <w:rsid w:val="008A51B1"/>
    <w:rsid w:val="008A5202"/>
    <w:rsid w:val="008A56DC"/>
    <w:rsid w:val="008A5715"/>
    <w:rsid w:val="008A5D50"/>
    <w:rsid w:val="008A5FDC"/>
    <w:rsid w:val="008A6783"/>
    <w:rsid w:val="008A68DF"/>
    <w:rsid w:val="008A7415"/>
    <w:rsid w:val="008A7F76"/>
    <w:rsid w:val="008B0775"/>
    <w:rsid w:val="008B1059"/>
    <w:rsid w:val="008B1269"/>
    <w:rsid w:val="008B14F7"/>
    <w:rsid w:val="008B173D"/>
    <w:rsid w:val="008B1DC7"/>
    <w:rsid w:val="008B2658"/>
    <w:rsid w:val="008B2A10"/>
    <w:rsid w:val="008B2E01"/>
    <w:rsid w:val="008B4E1B"/>
    <w:rsid w:val="008B60BB"/>
    <w:rsid w:val="008B63CA"/>
    <w:rsid w:val="008B64EE"/>
    <w:rsid w:val="008B6E48"/>
    <w:rsid w:val="008C27E2"/>
    <w:rsid w:val="008C2EFE"/>
    <w:rsid w:val="008C2F7B"/>
    <w:rsid w:val="008C317F"/>
    <w:rsid w:val="008C352B"/>
    <w:rsid w:val="008C3ED2"/>
    <w:rsid w:val="008C543A"/>
    <w:rsid w:val="008C633C"/>
    <w:rsid w:val="008C642C"/>
    <w:rsid w:val="008C6756"/>
    <w:rsid w:val="008C7433"/>
    <w:rsid w:val="008C7A29"/>
    <w:rsid w:val="008C7BC4"/>
    <w:rsid w:val="008C7E11"/>
    <w:rsid w:val="008D0B06"/>
    <w:rsid w:val="008D1285"/>
    <w:rsid w:val="008D1884"/>
    <w:rsid w:val="008D22EB"/>
    <w:rsid w:val="008D2B6B"/>
    <w:rsid w:val="008D3445"/>
    <w:rsid w:val="008D374B"/>
    <w:rsid w:val="008D39BD"/>
    <w:rsid w:val="008D3AF8"/>
    <w:rsid w:val="008D4172"/>
    <w:rsid w:val="008D445E"/>
    <w:rsid w:val="008D44F5"/>
    <w:rsid w:val="008D4F6C"/>
    <w:rsid w:val="008D579E"/>
    <w:rsid w:val="008D61B5"/>
    <w:rsid w:val="008D63DD"/>
    <w:rsid w:val="008D6A28"/>
    <w:rsid w:val="008D73DA"/>
    <w:rsid w:val="008E188B"/>
    <w:rsid w:val="008E18E2"/>
    <w:rsid w:val="008E1ED4"/>
    <w:rsid w:val="008E2223"/>
    <w:rsid w:val="008E2296"/>
    <w:rsid w:val="008E37A1"/>
    <w:rsid w:val="008E3E20"/>
    <w:rsid w:val="008E43E4"/>
    <w:rsid w:val="008E4BC3"/>
    <w:rsid w:val="008E4D27"/>
    <w:rsid w:val="008E5127"/>
    <w:rsid w:val="008E6B83"/>
    <w:rsid w:val="008E7019"/>
    <w:rsid w:val="008E7D4A"/>
    <w:rsid w:val="008F00BF"/>
    <w:rsid w:val="008F01B6"/>
    <w:rsid w:val="008F1708"/>
    <w:rsid w:val="008F1D07"/>
    <w:rsid w:val="008F204A"/>
    <w:rsid w:val="008F208F"/>
    <w:rsid w:val="008F2215"/>
    <w:rsid w:val="008F3833"/>
    <w:rsid w:val="008F4668"/>
    <w:rsid w:val="008F5A9E"/>
    <w:rsid w:val="008F5BB3"/>
    <w:rsid w:val="008F6B41"/>
    <w:rsid w:val="008F78A0"/>
    <w:rsid w:val="00901735"/>
    <w:rsid w:val="00901847"/>
    <w:rsid w:val="00901B57"/>
    <w:rsid w:val="00902AED"/>
    <w:rsid w:val="00902E06"/>
    <w:rsid w:val="0090317C"/>
    <w:rsid w:val="00903816"/>
    <w:rsid w:val="00904EFF"/>
    <w:rsid w:val="00905279"/>
    <w:rsid w:val="00905441"/>
    <w:rsid w:val="00905774"/>
    <w:rsid w:val="00905921"/>
    <w:rsid w:val="00905D4E"/>
    <w:rsid w:val="00911F9A"/>
    <w:rsid w:val="00912077"/>
    <w:rsid w:val="00912DC1"/>
    <w:rsid w:val="009143B8"/>
    <w:rsid w:val="00914678"/>
    <w:rsid w:val="00914788"/>
    <w:rsid w:val="00914CD1"/>
    <w:rsid w:val="00915A82"/>
    <w:rsid w:val="00915AF6"/>
    <w:rsid w:val="00916299"/>
    <w:rsid w:val="009163A6"/>
    <w:rsid w:val="0091764B"/>
    <w:rsid w:val="00917E39"/>
    <w:rsid w:val="00920640"/>
    <w:rsid w:val="00920A98"/>
    <w:rsid w:val="00920E1D"/>
    <w:rsid w:val="00920E37"/>
    <w:rsid w:val="00922B42"/>
    <w:rsid w:val="00923797"/>
    <w:rsid w:val="00924B73"/>
    <w:rsid w:val="0092566C"/>
    <w:rsid w:val="009256B0"/>
    <w:rsid w:val="00930194"/>
    <w:rsid w:val="00931434"/>
    <w:rsid w:val="0093219D"/>
    <w:rsid w:val="00932904"/>
    <w:rsid w:val="00932BE7"/>
    <w:rsid w:val="009333E6"/>
    <w:rsid w:val="009335D1"/>
    <w:rsid w:val="00933CE9"/>
    <w:rsid w:val="00934325"/>
    <w:rsid w:val="00934639"/>
    <w:rsid w:val="0093468F"/>
    <w:rsid w:val="00935FC5"/>
    <w:rsid w:val="009361AC"/>
    <w:rsid w:val="009361E8"/>
    <w:rsid w:val="00937338"/>
    <w:rsid w:val="00937741"/>
    <w:rsid w:val="00940031"/>
    <w:rsid w:val="009406A0"/>
    <w:rsid w:val="00940C47"/>
    <w:rsid w:val="009410DB"/>
    <w:rsid w:val="0094128A"/>
    <w:rsid w:val="00942AD7"/>
    <w:rsid w:val="00942C07"/>
    <w:rsid w:val="0094317D"/>
    <w:rsid w:val="00943DC7"/>
    <w:rsid w:val="00945B48"/>
    <w:rsid w:val="00946A7D"/>
    <w:rsid w:val="00946CA7"/>
    <w:rsid w:val="00947538"/>
    <w:rsid w:val="009477CB"/>
    <w:rsid w:val="00947DEE"/>
    <w:rsid w:val="00950CAC"/>
    <w:rsid w:val="00951DC8"/>
    <w:rsid w:val="00952300"/>
    <w:rsid w:val="00954959"/>
    <w:rsid w:val="009549B0"/>
    <w:rsid w:val="00955898"/>
    <w:rsid w:val="009559A4"/>
    <w:rsid w:val="00955B06"/>
    <w:rsid w:val="00956131"/>
    <w:rsid w:val="009568CB"/>
    <w:rsid w:val="00956A48"/>
    <w:rsid w:val="009606D1"/>
    <w:rsid w:val="009611A1"/>
    <w:rsid w:val="00962D7F"/>
    <w:rsid w:val="009632C5"/>
    <w:rsid w:val="00963C14"/>
    <w:rsid w:val="009640A9"/>
    <w:rsid w:val="00965691"/>
    <w:rsid w:val="00966317"/>
    <w:rsid w:val="00966484"/>
    <w:rsid w:val="00966863"/>
    <w:rsid w:val="009670F5"/>
    <w:rsid w:val="00967289"/>
    <w:rsid w:val="00970AD4"/>
    <w:rsid w:val="00970D5A"/>
    <w:rsid w:val="00970FA8"/>
    <w:rsid w:val="009710A2"/>
    <w:rsid w:val="00971AB2"/>
    <w:rsid w:val="0097314A"/>
    <w:rsid w:val="0097382B"/>
    <w:rsid w:val="0097390B"/>
    <w:rsid w:val="00973913"/>
    <w:rsid w:val="00974659"/>
    <w:rsid w:val="0097598A"/>
    <w:rsid w:val="00975B8B"/>
    <w:rsid w:val="00975F66"/>
    <w:rsid w:val="009766BE"/>
    <w:rsid w:val="009776B8"/>
    <w:rsid w:val="009814EE"/>
    <w:rsid w:val="0098153D"/>
    <w:rsid w:val="00981767"/>
    <w:rsid w:val="00981915"/>
    <w:rsid w:val="009830BD"/>
    <w:rsid w:val="009832EB"/>
    <w:rsid w:val="00983408"/>
    <w:rsid w:val="0098399D"/>
    <w:rsid w:val="009847F3"/>
    <w:rsid w:val="009864DD"/>
    <w:rsid w:val="00986637"/>
    <w:rsid w:val="00986978"/>
    <w:rsid w:val="00986C91"/>
    <w:rsid w:val="00987AF3"/>
    <w:rsid w:val="00990637"/>
    <w:rsid w:val="00990A0B"/>
    <w:rsid w:val="00990ACA"/>
    <w:rsid w:val="00991CAD"/>
    <w:rsid w:val="00991CB4"/>
    <w:rsid w:val="009920D7"/>
    <w:rsid w:val="00992346"/>
    <w:rsid w:val="00992B03"/>
    <w:rsid w:val="00992C2D"/>
    <w:rsid w:val="00993548"/>
    <w:rsid w:val="009940FC"/>
    <w:rsid w:val="00994197"/>
    <w:rsid w:val="00995353"/>
    <w:rsid w:val="00995506"/>
    <w:rsid w:val="00995631"/>
    <w:rsid w:val="00995FD3"/>
    <w:rsid w:val="009A036B"/>
    <w:rsid w:val="009A0393"/>
    <w:rsid w:val="009A13C7"/>
    <w:rsid w:val="009A1616"/>
    <w:rsid w:val="009A1B98"/>
    <w:rsid w:val="009A3945"/>
    <w:rsid w:val="009A3BAD"/>
    <w:rsid w:val="009A3F65"/>
    <w:rsid w:val="009A43A2"/>
    <w:rsid w:val="009A48DF"/>
    <w:rsid w:val="009A4BA9"/>
    <w:rsid w:val="009A5CBC"/>
    <w:rsid w:val="009A68D3"/>
    <w:rsid w:val="009A6D65"/>
    <w:rsid w:val="009A7311"/>
    <w:rsid w:val="009B01BC"/>
    <w:rsid w:val="009B0329"/>
    <w:rsid w:val="009B09C8"/>
    <w:rsid w:val="009B0F6B"/>
    <w:rsid w:val="009B2212"/>
    <w:rsid w:val="009B2543"/>
    <w:rsid w:val="009B3640"/>
    <w:rsid w:val="009B4421"/>
    <w:rsid w:val="009B4D6C"/>
    <w:rsid w:val="009B5363"/>
    <w:rsid w:val="009B57AB"/>
    <w:rsid w:val="009C067B"/>
    <w:rsid w:val="009C0871"/>
    <w:rsid w:val="009C2772"/>
    <w:rsid w:val="009C2C7F"/>
    <w:rsid w:val="009C34AC"/>
    <w:rsid w:val="009C4EED"/>
    <w:rsid w:val="009C53EA"/>
    <w:rsid w:val="009C5614"/>
    <w:rsid w:val="009C58BE"/>
    <w:rsid w:val="009C5BCB"/>
    <w:rsid w:val="009C6764"/>
    <w:rsid w:val="009C697F"/>
    <w:rsid w:val="009C7738"/>
    <w:rsid w:val="009D0A2D"/>
    <w:rsid w:val="009D11DA"/>
    <w:rsid w:val="009D15DF"/>
    <w:rsid w:val="009D37BC"/>
    <w:rsid w:val="009D5FC4"/>
    <w:rsid w:val="009D6053"/>
    <w:rsid w:val="009D76D0"/>
    <w:rsid w:val="009E203A"/>
    <w:rsid w:val="009E389C"/>
    <w:rsid w:val="009E3A94"/>
    <w:rsid w:val="009E3C27"/>
    <w:rsid w:val="009E3EFD"/>
    <w:rsid w:val="009E4516"/>
    <w:rsid w:val="009E61EB"/>
    <w:rsid w:val="009E7D28"/>
    <w:rsid w:val="009F0CC2"/>
    <w:rsid w:val="009F153E"/>
    <w:rsid w:val="009F177E"/>
    <w:rsid w:val="009F18D6"/>
    <w:rsid w:val="009F294A"/>
    <w:rsid w:val="009F2C7C"/>
    <w:rsid w:val="009F51F6"/>
    <w:rsid w:val="009F5596"/>
    <w:rsid w:val="009F6D4B"/>
    <w:rsid w:val="00A00553"/>
    <w:rsid w:val="00A01427"/>
    <w:rsid w:val="00A01568"/>
    <w:rsid w:val="00A015C0"/>
    <w:rsid w:val="00A026EE"/>
    <w:rsid w:val="00A0344D"/>
    <w:rsid w:val="00A034E8"/>
    <w:rsid w:val="00A03C76"/>
    <w:rsid w:val="00A04427"/>
    <w:rsid w:val="00A0468A"/>
    <w:rsid w:val="00A04FCD"/>
    <w:rsid w:val="00A05287"/>
    <w:rsid w:val="00A05B2B"/>
    <w:rsid w:val="00A05FE0"/>
    <w:rsid w:val="00A065BB"/>
    <w:rsid w:val="00A06AB7"/>
    <w:rsid w:val="00A114A6"/>
    <w:rsid w:val="00A11DA2"/>
    <w:rsid w:val="00A11E6F"/>
    <w:rsid w:val="00A1226E"/>
    <w:rsid w:val="00A130FD"/>
    <w:rsid w:val="00A13275"/>
    <w:rsid w:val="00A136D8"/>
    <w:rsid w:val="00A13DD7"/>
    <w:rsid w:val="00A16453"/>
    <w:rsid w:val="00A16824"/>
    <w:rsid w:val="00A16B05"/>
    <w:rsid w:val="00A17E9D"/>
    <w:rsid w:val="00A201CA"/>
    <w:rsid w:val="00A21128"/>
    <w:rsid w:val="00A21190"/>
    <w:rsid w:val="00A2207B"/>
    <w:rsid w:val="00A22113"/>
    <w:rsid w:val="00A22C7E"/>
    <w:rsid w:val="00A235E9"/>
    <w:rsid w:val="00A23A89"/>
    <w:rsid w:val="00A24D48"/>
    <w:rsid w:val="00A256B5"/>
    <w:rsid w:val="00A25A0B"/>
    <w:rsid w:val="00A27C01"/>
    <w:rsid w:val="00A30301"/>
    <w:rsid w:val="00A30402"/>
    <w:rsid w:val="00A30498"/>
    <w:rsid w:val="00A310CA"/>
    <w:rsid w:val="00A317DA"/>
    <w:rsid w:val="00A31950"/>
    <w:rsid w:val="00A31AFA"/>
    <w:rsid w:val="00A31CCA"/>
    <w:rsid w:val="00A31E8C"/>
    <w:rsid w:val="00A32A0A"/>
    <w:rsid w:val="00A33227"/>
    <w:rsid w:val="00A34A87"/>
    <w:rsid w:val="00A34EB4"/>
    <w:rsid w:val="00A35A67"/>
    <w:rsid w:val="00A365F9"/>
    <w:rsid w:val="00A3730F"/>
    <w:rsid w:val="00A37329"/>
    <w:rsid w:val="00A37FAE"/>
    <w:rsid w:val="00A40C11"/>
    <w:rsid w:val="00A4171A"/>
    <w:rsid w:val="00A4248B"/>
    <w:rsid w:val="00A42565"/>
    <w:rsid w:val="00A43401"/>
    <w:rsid w:val="00A4341B"/>
    <w:rsid w:val="00A43B81"/>
    <w:rsid w:val="00A44495"/>
    <w:rsid w:val="00A45D83"/>
    <w:rsid w:val="00A46769"/>
    <w:rsid w:val="00A46A36"/>
    <w:rsid w:val="00A479C6"/>
    <w:rsid w:val="00A504E7"/>
    <w:rsid w:val="00A511BF"/>
    <w:rsid w:val="00A51747"/>
    <w:rsid w:val="00A5310C"/>
    <w:rsid w:val="00A53411"/>
    <w:rsid w:val="00A534E0"/>
    <w:rsid w:val="00A54097"/>
    <w:rsid w:val="00A549AF"/>
    <w:rsid w:val="00A57286"/>
    <w:rsid w:val="00A57699"/>
    <w:rsid w:val="00A604BC"/>
    <w:rsid w:val="00A605AC"/>
    <w:rsid w:val="00A60899"/>
    <w:rsid w:val="00A61D87"/>
    <w:rsid w:val="00A62B76"/>
    <w:rsid w:val="00A62D3C"/>
    <w:rsid w:val="00A632BE"/>
    <w:rsid w:val="00A633D8"/>
    <w:rsid w:val="00A63678"/>
    <w:rsid w:val="00A63765"/>
    <w:rsid w:val="00A63C56"/>
    <w:rsid w:val="00A641AB"/>
    <w:rsid w:val="00A668A0"/>
    <w:rsid w:val="00A66929"/>
    <w:rsid w:val="00A66E57"/>
    <w:rsid w:val="00A6730C"/>
    <w:rsid w:val="00A70261"/>
    <w:rsid w:val="00A71063"/>
    <w:rsid w:val="00A7272F"/>
    <w:rsid w:val="00A72825"/>
    <w:rsid w:val="00A73895"/>
    <w:rsid w:val="00A7506D"/>
    <w:rsid w:val="00A754C8"/>
    <w:rsid w:val="00A7552E"/>
    <w:rsid w:val="00A76D3A"/>
    <w:rsid w:val="00A77455"/>
    <w:rsid w:val="00A80350"/>
    <w:rsid w:val="00A80E6F"/>
    <w:rsid w:val="00A829F0"/>
    <w:rsid w:val="00A84CCC"/>
    <w:rsid w:val="00A854BC"/>
    <w:rsid w:val="00A8577C"/>
    <w:rsid w:val="00A860DB"/>
    <w:rsid w:val="00A866B7"/>
    <w:rsid w:val="00A868C7"/>
    <w:rsid w:val="00A879C7"/>
    <w:rsid w:val="00A87FC1"/>
    <w:rsid w:val="00A9077A"/>
    <w:rsid w:val="00A91265"/>
    <w:rsid w:val="00A91631"/>
    <w:rsid w:val="00A928BF"/>
    <w:rsid w:val="00A92915"/>
    <w:rsid w:val="00A92A44"/>
    <w:rsid w:val="00A939EE"/>
    <w:rsid w:val="00A93F32"/>
    <w:rsid w:val="00A94966"/>
    <w:rsid w:val="00A94BA8"/>
    <w:rsid w:val="00A95374"/>
    <w:rsid w:val="00A961DB"/>
    <w:rsid w:val="00A96A8F"/>
    <w:rsid w:val="00AA0A0A"/>
    <w:rsid w:val="00AA132B"/>
    <w:rsid w:val="00AA2DD7"/>
    <w:rsid w:val="00AA344C"/>
    <w:rsid w:val="00AA415D"/>
    <w:rsid w:val="00AA4713"/>
    <w:rsid w:val="00AA4C2A"/>
    <w:rsid w:val="00AA4D64"/>
    <w:rsid w:val="00AA4F57"/>
    <w:rsid w:val="00AA51C3"/>
    <w:rsid w:val="00AA6AFE"/>
    <w:rsid w:val="00AA7704"/>
    <w:rsid w:val="00AB13FA"/>
    <w:rsid w:val="00AB14EA"/>
    <w:rsid w:val="00AB193F"/>
    <w:rsid w:val="00AB232F"/>
    <w:rsid w:val="00AB2A1B"/>
    <w:rsid w:val="00AB4A4B"/>
    <w:rsid w:val="00AB4C69"/>
    <w:rsid w:val="00AB64D4"/>
    <w:rsid w:val="00AB79F1"/>
    <w:rsid w:val="00AC1C22"/>
    <w:rsid w:val="00AC20BA"/>
    <w:rsid w:val="00AC23CE"/>
    <w:rsid w:val="00AC267F"/>
    <w:rsid w:val="00AC302D"/>
    <w:rsid w:val="00AC339B"/>
    <w:rsid w:val="00AC38EE"/>
    <w:rsid w:val="00AC3ED3"/>
    <w:rsid w:val="00AC45A8"/>
    <w:rsid w:val="00AC4653"/>
    <w:rsid w:val="00AC6390"/>
    <w:rsid w:val="00AC6C33"/>
    <w:rsid w:val="00AC7790"/>
    <w:rsid w:val="00AC7EAC"/>
    <w:rsid w:val="00AD0656"/>
    <w:rsid w:val="00AD2806"/>
    <w:rsid w:val="00AD316B"/>
    <w:rsid w:val="00AD3B6D"/>
    <w:rsid w:val="00AD5952"/>
    <w:rsid w:val="00AD6992"/>
    <w:rsid w:val="00AD7388"/>
    <w:rsid w:val="00AD7F34"/>
    <w:rsid w:val="00AE02A5"/>
    <w:rsid w:val="00AE0518"/>
    <w:rsid w:val="00AE1388"/>
    <w:rsid w:val="00AE3558"/>
    <w:rsid w:val="00AE3729"/>
    <w:rsid w:val="00AE3DA4"/>
    <w:rsid w:val="00AE3DD3"/>
    <w:rsid w:val="00AE4A2F"/>
    <w:rsid w:val="00AE4BE9"/>
    <w:rsid w:val="00AE4E37"/>
    <w:rsid w:val="00AE50B5"/>
    <w:rsid w:val="00AE6820"/>
    <w:rsid w:val="00AE74C8"/>
    <w:rsid w:val="00AF14D8"/>
    <w:rsid w:val="00AF1D63"/>
    <w:rsid w:val="00AF1D7B"/>
    <w:rsid w:val="00AF378E"/>
    <w:rsid w:val="00AF45AA"/>
    <w:rsid w:val="00AF4615"/>
    <w:rsid w:val="00AF785B"/>
    <w:rsid w:val="00AF7C1F"/>
    <w:rsid w:val="00AF7E9F"/>
    <w:rsid w:val="00B01765"/>
    <w:rsid w:val="00B01F9F"/>
    <w:rsid w:val="00B02032"/>
    <w:rsid w:val="00B0223E"/>
    <w:rsid w:val="00B0399D"/>
    <w:rsid w:val="00B041D7"/>
    <w:rsid w:val="00B04C47"/>
    <w:rsid w:val="00B05C62"/>
    <w:rsid w:val="00B05DB5"/>
    <w:rsid w:val="00B06357"/>
    <w:rsid w:val="00B077E0"/>
    <w:rsid w:val="00B10921"/>
    <w:rsid w:val="00B11766"/>
    <w:rsid w:val="00B11B14"/>
    <w:rsid w:val="00B12002"/>
    <w:rsid w:val="00B12B84"/>
    <w:rsid w:val="00B13BE0"/>
    <w:rsid w:val="00B14A04"/>
    <w:rsid w:val="00B14FFC"/>
    <w:rsid w:val="00B15B6B"/>
    <w:rsid w:val="00B15F69"/>
    <w:rsid w:val="00B1617E"/>
    <w:rsid w:val="00B1662A"/>
    <w:rsid w:val="00B16A84"/>
    <w:rsid w:val="00B173C8"/>
    <w:rsid w:val="00B17BE0"/>
    <w:rsid w:val="00B201A4"/>
    <w:rsid w:val="00B2039D"/>
    <w:rsid w:val="00B20AC4"/>
    <w:rsid w:val="00B20AFC"/>
    <w:rsid w:val="00B213D4"/>
    <w:rsid w:val="00B21751"/>
    <w:rsid w:val="00B2215B"/>
    <w:rsid w:val="00B226C1"/>
    <w:rsid w:val="00B22DE6"/>
    <w:rsid w:val="00B234F2"/>
    <w:rsid w:val="00B2353C"/>
    <w:rsid w:val="00B238B6"/>
    <w:rsid w:val="00B2402B"/>
    <w:rsid w:val="00B24197"/>
    <w:rsid w:val="00B24356"/>
    <w:rsid w:val="00B2501E"/>
    <w:rsid w:val="00B268E2"/>
    <w:rsid w:val="00B27C62"/>
    <w:rsid w:val="00B30581"/>
    <w:rsid w:val="00B3070D"/>
    <w:rsid w:val="00B30958"/>
    <w:rsid w:val="00B31CC4"/>
    <w:rsid w:val="00B321D1"/>
    <w:rsid w:val="00B3231A"/>
    <w:rsid w:val="00B32AFB"/>
    <w:rsid w:val="00B3418D"/>
    <w:rsid w:val="00B3513B"/>
    <w:rsid w:val="00B35681"/>
    <w:rsid w:val="00B36407"/>
    <w:rsid w:val="00B3738E"/>
    <w:rsid w:val="00B373D1"/>
    <w:rsid w:val="00B373DB"/>
    <w:rsid w:val="00B376BD"/>
    <w:rsid w:val="00B37D1B"/>
    <w:rsid w:val="00B415AC"/>
    <w:rsid w:val="00B4187F"/>
    <w:rsid w:val="00B41EBB"/>
    <w:rsid w:val="00B427D6"/>
    <w:rsid w:val="00B44672"/>
    <w:rsid w:val="00B46A5C"/>
    <w:rsid w:val="00B47B64"/>
    <w:rsid w:val="00B47E1C"/>
    <w:rsid w:val="00B47F44"/>
    <w:rsid w:val="00B526F9"/>
    <w:rsid w:val="00B53081"/>
    <w:rsid w:val="00B53518"/>
    <w:rsid w:val="00B546E3"/>
    <w:rsid w:val="00B54F41"/>
    <w:rsid w:val="00B57A3E"/>
    <w:rsid w:val="00B57FBF"/>
    <w:rsid w:val="00B603DA"/>
    <w:rsid w:val="00B61A22"/>
    <w:rsid w:val="00B62789"/>
    <w:rsid w:val="00B62BA9"/>
    <w:rsid w:val="00B64093"/>
    <w:rsid w:val="00B64A85"/>
    <w:rsid w:val="00B64D74"/>
    <w:rsid w:val="00B64F14"/>
    <w:rsid w:val="00B651A9"/>
    <w:rsid w:val="00B72278"/>
    <w:rsid w:val="00B72601"/>
    <w:rsid w:val="00B755EF"/>
    <w:rsid w:val="00B76083"/>
    <w:rsid w:val="00B8067B"/>
    <w:rsid w:val="00B8200B"/>
    <w:rsid w:val="00B82D4C"/>
    <w:rsid w:val="00B82FF1"/>
    <w:rsid w:val="00B83DC4"/>
    <w:rsid w:val="00B853CB"/>
    <w:rsid w:val="00B85B9B"/>
    <w:rsid w:val="00B85C25"/>
    <w:rsid w:val="00B87123"/>
    <w:rsid w:val="00B8744B"/>
    <w:rsid w:val="00B87754"/>
    <w:rsid w:val="00B8777E"/>
    <w:rsid w:val="00B87DFD"/>
    <w:rsid w:val="00B87F2B"/>
    <w:rsid w:val="00B87F34"/>
    <w:rsid w:val="00B904CD"/>
    <w:rsid w:val="00B90836"/>
    <w:rsid w:val="00B911EC"/>
    <w:rsid w:val="00B91787"/>
    <w:rsid w:val="00B91C90"/>
    <w:rsid w:val="00B92466"/>
    <w:rsid w:val="00B92551"/>
    <w:rsid w:val="00B93365"/>
    <w:rsid w:val="00B939CC"/>
    <w:rsid w:val="00B93EF2"/>
    <w:rsid w:val="00B93F38"/>
    <w:rsid w:val="00B94D43"/>
    <w:rsid w:val="00B94D7A"/>
    <w:rsid w:val="00B94ED4"/>
    <w:rsid w:val="00B95170"/>
    <w:rsid w:val="00B955A5"/>
    <w:rsid w:val="00B963D4"/>
    <w:rsid w:val="00B9684F"/>
    <w:rsid w:val="00B97271"/>
    <w:rsid w:val="00B9750F"/>
    <w:rsid w:val="00B97534"/>
    <w:rsid w:val="00B97D57"/>
    <w:rsid w:val="00BA0589"/>
    <w:rsid w:val="00BA1615"/>
    <w:rsid w:val="00BA19BF"/>
    <w:rsid w:val="00BA277D"/>
    <w:rsid w:val="00BA2CE9"/>
    <w:rsid w:val="00BA2E67"/>
    <w:rsid w:val="00BA313D"/>
    <w:rsid w:val="00BA3621"/>
    <w:rsid w:val="00BA3BE1"/>
    <w:rsid w:val="00BA3CD3"/>
    <w:rsid w:val="00BA3DB5"/>
    <w:rsid w:val="00BA3E5D"/>
    <w:rsid w:val="00BA406F"/>
    <w:rsid w:val="00BA59B8"/>
    <w:rsid w:val="00BA6DCC"/>
    <w:rsid w:val="00BA6FE7"/>
    <w:rsid w:val="00BA7133"/>
    <w:rsid w:val="00BA751F"/>
    <w:rsid w:val="00BA7E46"/>
    <w:rsid w:val="00BB006D"/>
    <w:rsid w:val="00BB0AD9"/>
    <w:rsid w:val="00BB2A43"/>
    <w:rsid w:val="00BB2F62"/>
    <w:rsid w:val="00BB37EB"/>
    <w:rsid w:val="00BB3DAB"/>
    <w:rsid w:val="00BB44DD"/>
    <w:rsid w:val="00BB5972"/>
    <w:rsid w:val="00BB6289"/>
    <w:rsid w:val="00BB755B"/>
    <w:rsid w:val="00BB7AFC"/>
    <w:rsid w:val="00BC087D"/>
    <w:rsid w:val="00BC0C2D"/>
    <w:rsid w:val="00BC36FE"/>
    <w:rsid w:val="00BC3D36"/>
    <w:rsid w:val="00BC4822"/>
    <w:rsid w:val="00BC4BCE"/>
    <w:rsid w:val="00BC4DB3"/>
    <w:rsid w:val="00BC5268"/>
    <w:rsid w:val="00BC58BA"/>
    <w:rsid w:val="00BC5F0D"/>
    <w:rsid w:val="00BC7694"/>
    <w:rsid w:val="00BC7F4B"/>
    <w:rsid w:val="00BD0138"/>
    <w:rsid w:val="00BD1CA2"/>
    <w:rsid w:val="00BD2D3E"/>
    <w:rsid w:val="00BD3AB3"/>
    <w:rsid w:val="00BD4334"/>
    <w:rsid w:val="00BD4A58"/>
    <w:rsid w:val="00BD55A4"/>
    <w:rsid w:val="00BD6060"/>
    <w:rsid w:val="00BD689D"/>
    <w:rsid w:val="00BD6F2F"/>
    <w:rsid w:val="00BD6F92"/>
    <w:rsid w:val="00BD7596"/>
    <w:rsid w:val="00BD78B2"/>
    <w:rsid w:val="00BD7FE5"/>
    <w:rsid w:val="00BE1312"/>
    <w:rsid w:val="00BE1569"/>
    <w:rsid w:val="00BE1861"/>
    <w:rsid w:val="00BE1891"/>
    <w:rsid w:val="00BE1979"/>
    <w:rsid w:val="00BE1F95"/>
    <w:rsid w:val="00BE3F65"/>
    <w:rsid w:val="00BE4C76"/>
    <w:rsid w:val="00BE5B7D"/>
    <w:rsid w:val="00BE5E2A"/>
    <w:rsid w:val="00BE6352"/>
    <w:rsid w:val="00BE7076"/>
    <w:rsid w:val="00BE7704"/>
    <w:rsid w:val="00BF0182"/>
    <w:rsid w:val="00BF15B7"/>
    <w:rsid w:val="00BF16D4"/>
    <w:rsid w:val="00BF1C81"/>
    <w:rsid w:val="00BF203E"/>
    <w:rsid w:val="00BF21B9"/>
    <w:rsid w:val="00BF24C4"/>
    <w:rsid w:val="00BF2D95"/>
    <w:rsid w:val="00BF2ECF"/>
    <w:rsid w:val="00BF3800"/>
    <w:rsid w:val="00BF481B"/>
    <w:rsid w:val="00BF5632"/>
    <w:rsid w:val="00BF56D7"/>
    <w:rsid w:val="00BF5894"/>
    <w:rsid w:val="00BF6B67"/>
    <w:rsid w:val="00BF6EBC"/>
    <w:rsid w:val="00BF6EE2"/>
    <w:rsid w:val="00BF7E86"/>
    <w:rsid w:val="00C000D5"/>
    <w:rsid w:val="00C00CCC"/>
    <w:rsid w:val="00C0215F"/>
    <w:rsid w:val="00C02670"/>
    <w:rsid w:val="00C026F5"/>
    <w:rsid w:val="00C02A63"/>
    <w:rsid w:val="00C03627"/>
    <w:rsid w:val="00C03827"/>
    <w:rsid w:val="00C03D9F"/>
    <w:rsid w:val="00C04593"/>
    <w:rsid w:val="00C04D88"/>
    <w:rsid w:val="00C0609B"/>
    <w:rsid w:val="00C06745"/>
    <w:rsid w:val="00C06FC1"/>
    <w:rsid w:val="00C070D4"/>
    <w:rsid w:val="00C0743B"/>
    <w:rsid w:val="00C077A7"/>
    <w:rsid w:val="00C07E14"/>
    <w:rsid w:val="00C10EBC"/>
    <w:rsid w:val="00C131DC"/>
    <w:rsid w:val="00C132A6"/>
    <w:rsid w:val="00C14DBF"/>
    <w:rsid w:val="00C16532"/>
    <w:rsid w:val="00C1676A"/>
    <w:rsid w:val="00C16FCA"/>
    <w:rsid w:val="00C20771"/>
    <w:rsid w:val="00C21D86"/>
    <w:rsid w:val="00C22396"/>
    <w:rsid w:val="00C22827"/>
    <w:rsid w:val="00C23384"/>
    <w:rsid w:val="00C23422"/>
    <w:rsid w:val="00C23C91"/>
    <w:rsid w:val="00C241DC"/>
    <w:rsid w:val="00C254FC"/>
    <w:rsid w:val="00C25861"/>
    <w:rsid w:val="00C26ED2"/>
    <w:rsid w:val="00C31D56"/>
    <w:rsid w:val="00C33067"/>
    <w:rsid w:val="00C33FE6"/>
    <w:rsid w:val="00C349D6"/>
    <w:rsid w:val="00C34FCA"/>
    <w:rsid w:val="00C35223"/>
    <w:rsid w:val="00C35593"/>
    <w:rsid w:val="00C35716"/>
    <w:rsid w:val="00C35C2D"/>
    <w:rsid w:val="00C36106"/>
    <w:rsid w:val="00C36FE0"/>
    <w:rsid w:val="00C37364"/>
    <w:rsid w:val="00C376BF"/>
    <w:rsid w:val="00C40158"/>
    <w:rsid w:val="00C4091C"/>
    <w:rsid w:val="00C40AA5"/>
    <w:rsid w:val="00C411DA"/>
    <w:rsid w:val="00C41873"/>
    <w:rsid w:val="00C418FA"/>
    <w:rsid w:val="00C41CD3"/>
    <w:rsid w:val="00C439E6"/>
    <w:rsid w:val="00C44D4C"/>
    <w:rsid w:val="00C44F4B"/>
    <w:rsid w:val="00C452B2"/>
    <w:rsid w:val="00C46163"/>
    <w:rsid w:val="00C47FC5"/>
    <w:rsid w:val="00C50509"/>
    <w:rsid w:val="00C50775"/>
    <w:rsid w:val="00C50EBB"/>
    <w:rsid w:val="00C511D3"/>
    <w:rsid w:val="00C51780"/>
    <w:rsid w:val="00C519B8"/>
    <w:rsid w:val="00C5245E"/>
    <w:rsid w:val="00C53371"/>
    <w:rsid w:val="00C54D3C"/>
    <w:rsid w:val="00C55700"/>
    <w:rsid w:val="00C56A62"/>
    <w:rsid w:val="00C57423"/>
    <w:rsid w:val="00C57988"/>
    <w:rsid w:val="00C600D4"/>
    <w:rsid w:val="00C6250E"/>
    <w:rsid w:val="00C627A0"/>
    <w:rsid w:val="00C6307D"/>
    <w:rsid w:val="00C6330C"/>
    <w:rsid w:val="00C63330"/>
    <w:rsid w:val="00C644D8"/>
    <w:rsid w:val="00C64A46"/>
    <w:rsid w:val="00C665AF"/>
    <w:rsid w:val="00C668F9"/>
    <w:rsid w:val="00C67291"/>
    <w:rsid w:val="00C674FC"/>
    <w:rsid w:val="00C71F92"/>
    <w:rsid w:val="00C72ECD"/>
    <w:rsid w:val="00C748AA"/>
    <w:rsid w:val="00C74F33"/>
    <w:rsid w:val="00C75F35"/>
    <w:rsid w:val="00C7634A"/>
    <w:rsid w:val="00C76722"/>
    <w:rsid w:val="00C77EEE"/>
    <w:rsid w:val="00C77F56"/>
    <w:rsid w:val="00C80AE3"/>
    <w:rsid w:val="00C815D0"/>
    <w:rsid w:val="00C81696"/>
    <w:rsid w:val="00C82294"/>
    <w:rsid w:val="00C82923"/>
    <w:rsid w:val="00C845BF"/>
    <w:rsid w:val="00C848DF"/>
    <w:rsid w:val="00C85F58"/>
    <w:rsid w:val="00C86659"/>
    <w:rsid w:val="00C8741D"/>
    <w:rsid w:val="00C878A1"/>
    <w:rsid w:val="00C8792C"/>
    <w:rsid w:val="00C87D03"/>
    <w:rsid w:val="00C9047C"/>
    <w:rsid w:val="00C90AB5"/>
    <w:rsid w:val="00C90C95"/>
    <w:rsid w:val="00C90D65"/>
    <w:rsid w:val="00C91CC2"/>
    <w:rsid w:val="00C939CB"/>
    <w:rsid w:val="00C9418E"/>
    <w:rsid w:val="00C9637A"/>
    <w:rsid w:val="00C96685"/>
    <w:rsid w:val="00C96C5F"/>
    <w:rsid w:val="00C96C9A"/>
    <w:rsid w:val="00C97321"/>
    <w:rsid w:val="00C9753D"/>
    <w:rsid w:val="00C97DE8"/>
    <w:rsid w:val="00CA05FD"/>
    <w:rsid w:val="00CA0AE6"/>
    <w:rsid w:val="00CA1614"/>
    <w:rsid w:val="00CA25CF"/>
    <w:rsid w:val="00CA2744"/>
    <w:rsid w:val="00CA284A"/>
    <w:rsid w:val="00CA2BCA"/>
    <w:rsid w:val="00CA31A2"/>
    <w:rsid w:val="00CA4455"/>
    <w:rsid w:val="00CA4ADC"/>
    <w:rsid w:val="00CA4FF1"/>
    <w:rsid w:val="00CA56A7"/>
    <w:rsid w:val="00CA5DD3"/>
    <w:rsid w:val="00CB2B27"/>
    <w:rsid w:val="00CB340F"/>
    <w:rsid w:val="00CB3493"/>
    <w:rsid w:val="00CB4144"/>
    <w:rsid w:val="00CB44AF"/>
    <w:rsid w:val="00CB4F60"/>
    <w:rsid w:val="00CB54AC"/>
    <w:rsid w:val="00CB55EF"/>
    <w:rsid w:val="00CB74C8"/>
    <w:rsid w:val="00CC01A1"/>
    <w:rsid w:val="00CC07C4"/>
    <w:rsid w:val="00CC14EA"/>
    <w:rsid w:val="00CC338B"/>
    <w:rsid w:val="00CC36CE"/>
    <w:rsid w:val="00CC399A"/>
    <w:rsid w:val="00CC3F30"/>
    <w:rsid w:val="00CC46BF"/>
    <w:rsid w:val="00CC4B82"/>
    <w:rsid w:val="00CC4E5C"/>
    <w:rsid w:val="00CC580A"/>
    <w:rsid w:val="00CC643F"/>
    <w:rsid w:val="00CC6C8E"/>
    <w:rsid w:val="00CD035C"/>
    <w:rsid w:val="00CD0818"/>
    <w:rsid w:val="00CD105D"/>
    <w:rsid w:val="00CD1833"/>
    <w:rsid w:val="00CD1C60"/>
    <w:rsid w:val="00CD3AB1"/>
    <w:rsid w:val="00CD456B"/>
    <w:rsid w:val="00CD4F57"/>
    <w:rsid w:val="00CD5131"/>
    <w:rsid w:val="00CD65C3"/>
    <w:rsid w:val="00CD6738"/>
    <w:rsid w:val="00CD79E6"/>
    <w:rsid w:val="00CD7AB3"/>
    <w:rsid w:val="00CE1CF3"/>
    <w:rsid w:val="00CE1D51"/>
    <w:rsid w:val="00CE1E00"/>
    <w:rsid w:val="00CE1EFF"/>
    <w:rsid w:val="00CE2020"/>
    <w:rsid w:val="00CE2B86"/>
    <w:rsid w:val="00CE3F68"/>
    <w:rsid w:val="00CE47B8"/>
    <w:rsid w:val="00CE4ED7"/>
    <w:rsid w:val="00CE582F"/>
    <w:rsid w:val="00CE60DE"/>
    <w:rsid w:val="00CE668C"/>
    <w:rsid w:val="00CE719D"/>
    <w:rsid w:val="00CE76B0"/>
    <w:rsid w:val="00CE7AB4"/>
    <w:rsid w:val="00CE7CF5"/>
    <w:rsid w:val="00CF001D"/>
    <w:rsid w:val="00CF201D"/>
    <w:rsid w:val="00CF2644"/>
    <w:rsid w:val="00CF2723"/>
    <w:rsid w:val="00CF478E"/>
    <w:rsid w:val="00CF4FB3"/>
    <w:rsid w:val="00CF5837"/>
    <w:rsid w:val="00CF688B"/>
    <w:rsid w:val="00D0105A"/>
    <w:rsid w:val="00D01244"/>
    <w:rsid w:val="00D0178B"/>
    <w:rsid w:val="00D02105"/>
    <w:rsid w:val="00D0312F"/>
    <w:rsid w:val="00D03298"/>
    <w:rsid w:val="00D039DD"/>
    <w:rsid w:val="00D04613"/>
    <w:rsid w:val="00D04F53"/>
    <w:rsid w:val="00D05458"/>
    <w:rsid w:val="00D0634E"/>
    <w:rsid w:val="00D075E6"/>
    <w:rsid w:val="00D109E5"/>
    <w:rsid w:val="00D110C2"/>
    <w:rsid w:val="00D119F3"/>
    <w:rsid w:val="00D11EFA"/>
    <w:rsid w:val="00D12692"/>
    <w:rsid w:val="00D12BFE"/>
    <w:rsid w:val="00D146CC"/>
    <w:rsid w:val="00D14A0B"/>
    <w:rsid w:val="00D15043"/>
    <w:rsid w:val="00D153E0"/>
    <w:rsid w:val="00D154C0"/>
    <w:rsid w:val="00D154CD"/>
    <w:rsid w:val="00D16797"/>
    <w:rsid w:val="00D168EC"/>
    <w:rsid w:val="00D169F4"/>
    <w:rsid w:val="00D170D2"/>
    <w:rsid w:val="00D173A3"/>
    <w:rsid w:val="00D17AD9"/>
    <w:rsid w:val="00D209C9"/>
    <w:rsid w:val="00D21816"/>
    <w:rsid w:val="00D21DF6"/>
    <w:rsid w:val="00D21EB1"/>
    <w:rsid w:val="00D22375"/>
    <w:rsid w:val="00D2257B"/>
    <w:rsid w:val="00D22A62"/>
    <w:rsid w:val="00D2385F"/>
    <w:rsid w:val="00D2626A"/>
    <w:rsid w:val="00D26E68"/>
    <w:rsid w:val="00D26FB7"/>
    <w:rsid w:val="00D27244"/>
    <w:rsid w:val="00D31110"/>
    <w:rsid w:val="00D3191A"/>
    <w:rsid w:val="00D319A7"/>
    <w:rsid w:val="00D31C99"/>
    <w:rsid w:val="00D3264E"/>
    <w:rsid w:val="00D368E5"/>
    <w:rsid w:val="00D37F0C"/>
    <w:rsid w:val="00D40483"/>
    <w:rsid w:val="00D40A55"/>
    <w:rsid w:val="00D40BCD"/>
    <w:rsid w:val="00D4237F"/>
    <w:rsid w:val="00D42C88"/>
    <w:rsid w:val="00D43826"/>
    <w:rsid w:val="00D44A5A"/>
    <w:rsid w:val="00D47C66"/>
    <w:rsid w:val="00D52A51"/>
    <w:rsid w:val="00D53C72"/>
    <w:rsid w:val="00D55CA9"/>
    <w:rsid w:val="00D56AB0"/>
    <w:rsid w:val="00D56D40"/>
    <w:rsid w:val="00D57B8F"/>
    <w:rsid w:val="00D57D58"/>
    <w:rsid w:val="00D60283"/>
    <w:rsid w:val="00D60757"/>
    <w:rsid w:val="00D607F2"/>
    <w:rsid w:val="00D60DEF"/>
    <w:rsid w:val="00D61059"/>
    <w:rsid w:val="00D6169E"/>
    <w:rsid w:val="00D61753"/>
    <w:rsid w:val="00D62FCD"/>
    <w:rsid w:val="00D63258"/>
    <w:rsid w:val="00D63C5A"/>
    <w:rsid w:val="00D63C7A"/>
    <w:rsid w:val="00D6405A"/>
    <w:rsid w:val="00D64BCA"/>
    <w:rsid w:val="00D64FCE"/>
    <w:rsid w:val="00D655B4"/>
    <w:rsid w:val="00D65E7E"/>
    <w:rsid w:val="00D67343"/>
    <w:rsid w:val="00D67950"/>
    <w:rsid w:val="00D67CD1"/>
    <w:rsid w:val="00D741CE"/>
    <w:rsid w:val="00D744F7"/>
    <w:rsid w:val="00D74866"/>
    <w:rsid w:val="00D75139"/>
    <w:rsid w:val="00D7643F"/>
    <w:rsid w:val="00D76C27"/>
    <w:rsid w:val="00D76E7F"/>
    <w:rsid w:val="00D774ED"/>
    <w:rsid w:val="00D81C2F"/>
    <w:rsid w:val="00D82720"/>
    <w:rsid w:val="00D82C06"/>
    <w:rsid w:val="00D82C6D"/>
    <w:rsid w:val="00D835AA"/>
    <w:rsid w:val="00D83A74"/>
    <w:rsid w:val="00D83B24"/>
    <w:rsid w:val="00D83E77"/>
    <w:rsid w:val="00D84145"/>
    <w:rsid w:val="00D856B1"/>
    <w:rsid w:val="00D85D0B"/>
    <w:rsid w:val="00D868DD"/>
    <w:rsid w:val="00D87D17"/>
    <w:rsid w:val="00D90D7E"/>
    <w:rsid w:val="00D9171A"/>
    <w:rsid w:val="00D91E7A"/>
    <w:rsid w:val="00D91F52"/>
    <w:rsid w:val="00D9257C"/>
    <w:rsid w:val="00D931AB"/>
    <w:rsid w:val="00D93230"/>
    <w:rsid w:val="00D978F2"/>
    <w:rsid w:val="00DA0CA5"/>
    <w:rsid w:val="00DA16B9"/>
    <w:rsid w:val="00DA1E92"/>
    <w:rsid w:val="00DA2865"/>
    <w:rsid w:val="00DA3570"/>
    <w:rsid w:val="00DA4100"/>
    <w:rsid w:val="00DA5083"/>
    <w:rsid w:val="00DA53CD"/>
    <w:rsid w:val="00DA5A85"/>
    <w:rsid w:val="00DA689D"/>
    <w:rsid w:val="00DA7138"/>
    <w:rsid w:val="00DA76E8"/>
    <w:rsid w:val="00DB0009"/>
    <w:rsid w:val="00DB0F1F"/>
    <w:rsid w:val="00DB1693"/>
    <w:rsid w:val="00DB2422"/>
    <w:rsid w:val="00DB273B"/>
    <w:rsid w:val="00DB33BE"/>
    <w:rsid w:val="00DB3A7D"/>
    <w:rsid w:val="00DB3C35"/>
    <w:rsid w:val="00DB4205"/>
    <w:rsid w:val="00DB4222"/>
    <w:rsid w:val="00DB43E9"/>
    <w:rsid w:val="00DB4910"/>
    <w:rsid w:val="00DB49CB"/>
    <w:rsid w:val="00DB516B"/>
    <w:rsid w:val="00DB55B7"/>
    <w:rsid w:val="00DB5CBA"/>
    <w:rsid w:val="00DB6C0F"/>
    <w:rsid w:val="00DB6E91"/>
    <w:rsid w:val="00DB78BF"/>
    <w:rsid w:val="00DC0365"/>
    <w:rsid w:val="00DC18E3"/>
    <w:rsid w:val="00DC2574"/>
    <w:rsid w:val="00DC348D"/>
    <w:rsid w:val="00DC35E6"/>
    <w:rsid w:val="00DC36C0"/>
    <w:rsid w:val="00DC53B2"/>
    <w:rsid w:val="00DC6636"/>
    <w:rsid w:val="00DD0550"/>
    <w:rsid w:val="00DD0B63"/>
    <w:rsid w:val="00DD17C3"/>
    <w:rsid w:val="00DD187A"/>
    <w:rsid w:val="00DD1C7E"/>
    <w:rsid w:val="00DD2F18"/>
    <w:rsid w:val="00DD2F2D"/>
    <w:rsid w:val="00DD3BBB"/>
    <w:rsid w:val="00DD3E6F"/>
    <w:rsid w:val="00DD4020"/>
    <w:rsid w:val="00DD5447"/>
    <w:rsid w:val="00DD57BC"/>
    <w:rsid w:val="00DD6008"/>
    <w:rsid w:val="00DD7093"/>
    <w:rsid w:val="00DD7F9A"/>
    <w:rsid w:val="00DE04B5"/>
    <w:rsid w:val="00DE08F9"/>
    <w:rsid w:val="00DE143C"/>
    <w:rsid w:val="00DE22B1"/>
    <w:rsid w:val="00DE2AF2"/>
    <w:rsid w:val="00DE3301"/>
    <w:rsid w:val="00DE36AF"/>
    <w:rsid w:val="00DE4739"/>
    <w:rsid w:val="00DE4D17"/>
    <w:rsid w:val="00DE59BA"/>
    <w:rsid w:val="00DE5AB4"/>
    <w:rsid w:val="00DE5BDC"/>
    <w:rsid w:val="00DE5C9B"/>
    <w:rsid w:val="00DE6913"/>
    <w:rsid w:val="00DE70CB"/>
    <w:rsid w:val="00DF17F0"/>
    <w:rsid w:val="00DF1B9F"/>
    <w:rsid w:val="00DF34D8"/>
    <w:rsid w:val="00DF38E0"/>
    <w:rsid w:val="00DF3AD9"/>
    <w:rsid w:val="00DF4B46"/>
    <w:rsid w:val="00DF5023"/>
    <w:rsid w:val="00DF5910"/>
    <w:rsid w:val="00DF6127"/>
    <w:rsid w:val="00DF6530"/>
    <w:rsid w:val="00DF6EAA"/>
    <w:rsid w:val="00DF7023"/>
    <w:rsid w:val="00DF7BE2"/>
    <w:rsid w:val="00E0022A"/>
    <w:rsid w:val="00E01418"/>
    <w:rsid w:val="00E01AB2"/>
    <w:rsid w:val="00E02D4E"/>
    <w:rsid w:val="00E02FCF"/>
    <w:rsid w:val="00E038BB"/>
    <w:rsid w:val="00E04BE4"/>
    <w:rsid w:val="00E04F90"/>
    <w:rsid w:val="00E05FAA"/>
    <w:rsid w:val="00E069C7"/>
    <w:rsid w:val="00E076B1"/>
    <w:rsid w:val="00E10415"/>
    <w:rsid w:val="00E107D3"/>
    <w:rsid w:val="00E10EE3"/>
    <w:rsid w:val="00E114BC"/>
    <w:rsid w:val="00E1156A"/>
    <w:rsid w:val="00E1162B"/>
    <w:rsid w:val="00E1197F"/>
    <w:rsid w:val="00E11E7A"/>
    <w:rsid w:val="00E13550"/>
    <w:rsid w:val="00E13C8F"/>
    <w:rsid w:val="00E142F4"/>
    <w:rsid w:val="00E1456F"/>
    <w:rsid w:val="00E145FF"/>
    <w:rsid w:val="00E14F2A"/>
    <w:rsid w:val="00E15B02"/>
    <w:rsid w:val="00E1605B"/>
    <w:rsid w:val="00E1613F"/>
    <w:rsid w:val="00E16BBA"/>
    <w:rsid w:val="00E16EF6"/>
    <w:rsid w:val="00E21AD5"/>
    <w:rsid w:val="00E21B1A"/>
    <w:rsid w:val="00E21EB6"/>
    <w:rsid w:val="00E22641"/>
    <w:rsid w:val="00E226F5"/>
    <w:rsid w:val="00E22B46"/>
    <w:rsid w:val="00E23E40"/>
    <w:rsid w:val="00E24A7F"/>
    <w:rsid w:val="00E250DF"/>
    <w:rsid w:val="00E2630E"/>
    <w:rsid w:val="00E2679E"/>
    <w:rsid w:val="00E267B2"/>
    <w:rsid w:val="00E27325"/>
    <w:rsid w:val="00E279F2"/>
    <w:rsid w:val="00E3035D"/>
    <w:rsid w:val="00E32A37"/>
    <w:rsid w:val="00E33649"/>
    <w:rsid w:val="00E340F5"/>
    <w:rsid w:val="00E34DBB"/>
    <w:rsid w:val="00E34F2C"/>
    <w:rsid w:val="00E35BA2"/>
    <w:rsid w:val="00E37220"/>
    <w:rsid w:val="00E37AF9"/>
    <w:rsid w:val="00E37BB8"/>
    <w:rsid w:val="00E37BF4"/>
    <w:rsid w:val="00E40BFC"/>
    <w:rsid w:val="00E4132C"/>
    <w:rsid w:val="00E420EE"/>
    <w:rsid w:val="00E429EB"/>
    <w:rsid w:val="00E4320B"/>
    <w:rsid w:val="00E43CD1"/>
    <w:rsid w:val="00E443FE"/>
    <w:rsid w:val="00E44F6E"/>
    <w:rsid w:val="00E45958"/>
    <w:rsid w:val="00E45CEA"/>
    <w:rsid w:val="00E4646F"/>
    <w:rsid w:val="00E464C6"/>
    <w:rsid w:val="00E47869"/>
    <w:rsid w:val="00E4790E"/>
    <w:rsid w:val="00E47BA9"/>
    <w:rsid w:val="00E47EE8"/>
    <w:rsid w:val="00E47F9A"/>
    <w:rsid w:val="00E50686"/>
    <w:rsid w:val="00E5391D"/>
    <w:rsid w:val="00E54240"/>
    <w:rsid w:val="00E5494F"/>
    <w:rsid w:val="00E55DFF"/>
    <w:rsid w:val="00E56FED"/>
    <w:rsid w:val="00E57798"/>
    <w:rsid w:val="00E6045F"/>
    <w:rsid w:val="00E60CE1"/>
    <w:rsid w:val="00E60D7D"/>
    <w:rsid w:val="00E6185A"/>
    <w:rsid w:val="00E61E50"/>
    <w:rsid w:val="00E6243D"/>
    <w:rsid w:val="00E62A2C"/>
    <w:rsid w:val="00E674CE"/>
    <w:rsid w:val="00E67747"/>
    <w:rsid w:val="00E70287"/>
    <w:rsid w:val="00E70777"/>
    <w:rsid w:val="00E711E0"/>
    <w:rsid w:val="00E71807"/>
    <w:rsid w:val="00E72150"/>
    <w:rsid w:val="00E7283F"/>
    <w:rsid w:val="00E73210"/>
    <w:rsid w:val="00E73294"/>
    <w:rsid w:val="00E7379E"/>
    <w:rsid w:val="00E74822"/>
    <w:rsid w:val="00E74C8F"/>
    <w:rsid w:val="00E75C34"/>
    <w:rsid w:val="00E75D70"/>
    <w:rsid w:val="00E7664B"/>
    <w:rsid w:val="00E76D60"/>
    <w:rsid w:val="00E771CE"/>
    <w:rsid w:val="00E771FB"/>
    <w:rsid w:val="00E77469"/>
    <w:rsid w:val="00E81E70"/>
    <w:rsid w:val="00E82429"/>
    <w:rsid w:val="00E827FD"/>
    <w:rsid w:val="00E828DA"/>
    <w:rsid w:val="00E828DC"/>
    <w:rsid w:val="00E828EC"/>
    <w:rsid w:val="00E82970"/>
    <w:rsid w:val="00E84443"/>
    <w:rsid w:val="00E84F07"/>
    <w:rsid w:val="00E85097"/>
    <w:rsid w:val="00E85AD1"/>
    <w:rsid w:val="00E869E2"/>
    <w:rsid w:val="00E86FAC"/>
    <w:rsid w:val="00E87987"/>
    <w:rsid w:val="00E9025F"/>
    <w:rsid w:val="00E908C4"/>
    <w:rsid w:val="00E91ADA"/>
    <w:rsid w:val="00E91E3D"/>
    <w:rsid w:val="00E926A6"/>
    <w:rsid w:val="00E93B63"/>
    <w:rsid w:val="00E93DF6"/>
    <w:rsid w:val="00E9533D"/>
    <w:rsid w:val="00E95940"/>
    <w:rsid w:val="00E96290"/>
    <w:rsid w:val="00E9685C"/>
    <w:rsid w:val="00E96A83"/>
    <w:rsid w:val="00E974F0"/>
    <w:rsid w:val="00E97726"/>
    <w:rsid w:val="00E97932"/>
    <w:rsid w:val="00E97960"/>
    <w:rsid w:val="00EA169A"/>
    <w:rsid w:val="00EA1B49"/>
    <w:rsid w:val="00EA1DFF"/>
    <w:rsid w:val="00EA1FF7"/>
    <w:rsid w:val="00EA2A1B"/>
    <w:rsid w:val="00EA2B6F"/>
    <w:rsid w:val="00EA31AD"/>
    <w:rsid w:val="00EA37BA"/>
    <w:rsid w:val="00EA39C4"/>
    <w:rsid w:val="00EA3D98"/>
    <w:rsid w:val="00EA4630"/>
    <w:rsid w:val="00EA49FD"/>
    <w:rsid w:val="00EA4B1D"/>
    <w:rsid w:val="00EA4B2D"/>
    <w:rsid w:val="00EA4E6E"/>
    <w:rsid w:val="00EA517D"/>
    <w:rsid w:val="00EA57F1"/>
    <w:rsid w:val="00EA6B7D"/>
    <w:rsid w:val="00EA6FC5"/>
    <w:rsid w:val="00EA709F"/>
    <w:rsid w:val="00EA73B0"/>
    <w:rsid w:val="00EA7F5B"/>
    <w:rsid w:val="00EB1DB8"/>
    <w:rsid w:val="00EB2D33"/>
    <w:rsid w:val="00EB3402"/>
    <w:rsid w:val="00EB39F6"/>
    <w:rsid w:val="00EB3B75"/>
    <w:rsid w:val="00EB42B0"/>
    <w:rsid w:val="00EB4B29"/>
    <w:rsid w:val="00EB57EB"/>
    <w:rsid w:val="00EB5BF3"/>
    <w:rsid w:val="00EB7561"/>
    <w:rsid w:val="00EB75BB"/>
    <w:rsid w:val="00EB7843"/>
    <w:rsid w:val="00EC050A"/>
    <w:rsid w:val="00EC0891"/>
    <w:rsid w:val="00EC105B"/>
    <w:rsid w:val="00EC2E50"/>
    <w:rsid w:val="00EC436D"/>
    <w:rsid w:val="00EC4C1E"/>
    <w:rsid w:val="00EC6131"/>
    <w:rsid w:val="00EC6256"/>
    <w:rsid w:val="00EC667D"/>
    <w:rsid w:val="00EC7CDD"/>
    <w:rsid w:val="00ED278A"/>
    <w:rsid w:val="00ED2879"/>
    <w:rsid w:val="00ED28DF"/>
    <w:rsid w:val="00ED3AF1"/>
    <w:rsid w:val="00ED4154"/>
    <w:rsid w:val="00ED4913"/>
    <w:rsid w:val="00ED5B2C"/>
    <w:rsid w:val="00ED63C3"/>
    <w:rsid w:val="00ED6684"/>
    <w:rsid w:val="00ED67E3"/>
    <w:rsid w:val="00ED6E05"/>
    <w:rsid w:val="00ED77ED"/>
    <w:rsid w:val="00ED78F9"/>
    <w:rsid w:val="00ED7CAE"/>
    <w:rsid w:val="00ED7E9D"/>
    <w:rsid w:val="00EE042C"/>
    <w:rsid w:val="00EE0DEB"/>
    <w:rsid w:val="00EE1788"/>
    <w:rsid w:val="00EE1E0B"/>
    <w:rsid w:val="00EE1E0D"/>
    <w:rsid w:val="00EE271E"/>
    <w:rsid w:val="00EE39DB"/>
    <w:rsid w:val="00EE426E"/>
    <w:rsid w:val="00EE44AF"/>
    <w:rsid w:val="00EE54AE"/>
    <w:rsid w:val="00EE6E71"/>
    <w:rsid w:val="00EE720E"/>
    <w:rsid w:val="00EE7526"/>
    <w:rsid w:val="00EF1712"/>
    <w:rsid w:val="00EF1A4F"/>
    <w:rsid w:val="00EF24AD"/>
    <w:rsid w:val="00EF2C37"/>
    <w:rsid w:val="00EF427A"/>
    <w:rsid w:val="00EF453E"/>
    <w:rsid w:val="00EF4C59"/>
    <w:rsid w:val="00EF5075"/>
    <w:rsid w:val="00EF689A"/>
    <w:rsid w:val="00EF7A57"/>
    <w:rsid w:val="00EF7C9B"/>
    <w:rsid w:val="00F00030"/>
    <w:rsid w:val="00F00062"/>
    <w:rsid w:val="00F00351"/>
    <w:rsid w:val="00F0076A"/>
    <w:rsid w:val="00F0083C"/>
    <w:rsid w:val="00F008AE"/>
    <w:rsid w:val="00F017FC"/>
    <w:rsid w:val="00F02154"/>
    <w:rsid w:val="00F02B72"/>
    <w:rsid w:val="00F04585"/>
    <w:rsid w:val="00F04B52"/>
    <w:rsid w:val="00F053D2"/>
    <w:rsid w:val="00F05F27"/>
    <w:rsid w:val="00F07468"/>
    <w:rsid w:val="00F07740"/>
    <w:rsid w:val="00F10448"/>
    <w:rsid w:val="00F125DD"/>
    <w:rsid w:val="00F13AA4"/>
    <w:rsid w:val="00F149C9"/>
    <w:rsid w:val="00F14A27"/>
    <w:rsid w:val="00F15520"/>
    <w:rsid w:val="00F20A30"/>
    <w:rsid w:val="00F21201"/>
    <w:rsid w:val="00F21C99"/>
    <w:rsid w:val="00F236B8"/>
    <w:rsid w:val="00F23AD4"/>
    <w:rsid w:val="00F23EF2"/>
    <w:rsid w:val="00F23EF3"/>
    <w:rsid w:val="00F2403B"/>
    <w:rsid w:val="00F25D52"/>
    <w:rsid w:val="00F268EC"/>
    <w:rsid w:val="00F26DCF"/>
    <w:rsid w:val="00F273AA"/>
    <w:rsid w:val="00F30046"/>
    <w:rsid w:val="00F300F6"/>
    <w:rsid w:val="00F3049E"/>
    <w:rsid w:val="00F3156B"/>
    <w:rsid w:val="00F323E8"/>
    <w:rsid w:val="00F32677"/>
    <w:rsid w:val="00F32EE9"/>
    <w:rsid w:val="00F32FB4"/>
    <w:rsid w:val="00F33D46"/>
    <w:rsid w:val="00F33F72"/>
    <w:rsid w:val="00F3471A"/>
    <w:rsid w:val="00F354F4"/>
    <w:rsid w:val="00F37A55"/>
    <w:rsid w:val="00F412B8"/>
    <w:rsid w:val="00F42318"/>
    <w:rsid w:val="00F432FC"/>
    <w:rsid w:val="00F43D7A"/>
    <w:rsid w:val="00F44068"/>
    <w:rsid w:val="00F45B4A"/>
    <w:rsid w:val="00F50D8C"/>
    <w:rsid w:val="00F513E3"/>
    <w:rsid w:val="00F51DDC"/>
    <w:rsid w:val="00F523F2"/>
    <w:rsid w:val="00F52BEE"/>
    <w:rsid w:val="00F52E4E"/>
    <w:rsid w:val="00F52FD7"/>
    <w:rsid w:val="00F53296"/>
    <w:rsid w:val="00F54386"/>
    <w:rsid w:val="00F553E3"/>
    <w:rsid w:val="00F55EE8"/>
    <w:rsid w:val="00F56768"/>
    <w:rsid w:val="00F57057"/>
    <w:rsid w:val="00F57913"/>
    <w:rsid w:val="00F60E2E"/>
    <w:rsid w:val="00F610C4"/>
    <w:rsid w:val="00F618A9"/>
    <w:rsid w:val="00F61965"/>
    <w:rsid w:val="00F62808"/>
    <w:rsid w:val="00F62FD4"/>
    <w:rsid w:val="00F639A3"/>
    <w:rsid w:val="00F64173"/>
    <w:rsid w:val="00F643B6"/>
    <w:rsid w:val="00F64DED"/>
    <w:rsid w:val="00F64E7E"/>
    <w:rsid w:val="00F6521D"/>
    <w:rsid w:val="00F65E95"/>
    <w:rsid w:val="00F66074"/>
    <w:rsid w:val="00F66CC0"/>
    <w:rsid w:val="00F67101"/>
    <w:rsid w:val="00F67212"/>
    <w:rsid w:val="00F6749A"/>
    <w:rsid w:val="00F67770"/>
    <w:rsid w:val="00F679FA"/>
    <w:rsid w:val="00F67F69"/>
    <w:rsid w:val="00F71883"/>
    <w:rsid w:val="00F721D8"/>
    <w:rsid w:val="00F72708"/>
    <w:rsid w:val="00F72E61"/>
    <w:rsid w:val="00F75ABE"/>
    <w:rsid w:val="00F76966"/>
    <w:rsid w:val="00F808D7"/>
    <w:rsid w:val="00F810E6"/>
    <w:rsid w:val="00F82F6F"/>
    <w:rsid w:val="00F84942"/>
    <w:rsid w:val="00F85475"/>
    <w:rsid w:val="00F8718B"/>
    <w:rsid w:val="00F9005B"/>
    <w:rsid w:val="00F919F2"/>
    <w:rsid w:val="00F928DA"/>
    <w:rsid w:val="00F93115"/>
    <w:rsid w:val="00F934D4"/>
    <w:rsid w:val="00F935C9"/>
    <w:rsid w:val="00F93988"/>
    <w:rsid w:val="00F961BA"/>
    <w:rsid w:val="00F96357"/>
    <w:rsid w:val="00F972F4"/>
    <w:rsid w:val="00F97666"/>
    <w:rsid w:val="00F97CB5"/>
    <w:rsid w:val="00F97ED6"/>
    <w:rsid w:val="00FA1A17"/>
    <w:rsid w:val="00FA1D09"/>
    <w:rsid w:val="00FA242D"/>
    <w:rsid w:val="00FA3005"/>
    <w:rsid w:val="00FA496F"/>
    <w:rsid w:val="00FA6242"/>
    <w:rsid w:val="00FA752D"/>
    <w:rsid w:val="00FA764F"/>
    <w:rsid w:val="00FA7BBB"/>
    <w:rsid w:val="00FA7D95"/>
    <w:rsid w:val="00FB11CA"/>
    <w:rsid w:val="00FB2A93"/>
    <w:rsid w:val="00FB34C0"/>
    <w:rsid w:val="00FB47E6"/>
    <w:rsid w:val="00FB47FF"/>
    <w:rsid w:val="00FB4E6D"/>
    <w:rsid w:val="00FB4F35"/>
    <w:rsid w:val="00FB561F"/>
    <w:rsid w:val="00FB65FF"/>
    <w:rsid w:val="00FB67B8"/>
    <w:rsid w:val="00FB69EB"/>
    <w:rsid w:val="00FB6B4B"/>
    <w:rsid w:val="00FB6C79"/>
    <w:rsid w:val="00FB7A7B"/>
    <w:rsid w:val="00FB7C4F"/>
    <w:rsid w:val="00FB7E7D"/>
    <w:rsid w:val="00FC01C4"/>
    <w:rsid w:val="00FC04A2"/>
    <w:rsid w:val="00FC0F2A"/>
    <w:rsid w:val="00FC1AFE"/>
    <w:rsid w:val="00FC34CE"/>
    <w:rsid w:val="00FC380D"/>
    <w:rsid w:val="00FC4C03"/>
    <w:rsid w:val="00FC4E5C"/>
    <w:rsid w:val="00FC56FF"/>
    <w:rsid w:val="00FC66FF"/>
    <w:rsid w:val="00FC7888"/>
    <w:rsid w:val="00FD04FA"/>
    <w:rsid w:val="00FD1018"/>
    <w:rsid w:val="00FD19CE"/>
    <w:rsid w:val="00FD3210"/>
    <w:rsid w:val="00FD34B8"/>
    <w:rsid w:val="00FD3757"/>
    <w:rsid w:val="00FD3FFA"/>
    <w:rsid w:val="00FD53B0"/>
    <w:rsid w:val="00FD5D7B"/>
    <w:rsid w:val="00FD6117"/>
    <w:rsid w:val="00FD6474"/>
    <w:rsid w:val="00FD6B64"/>
    <w:rsid w:val="00FD7E0A"/>
    <w:rsid w:val="00FE077B"/>
    <w:rsid w:val="00FE08EA"/>
    <w:rsid w:val="00FE17A0"/>
    <w:rsid w:val="00FE38D4"/>
    <w:rsid w:val="00FE391C"/>
    <w:rsid w:val="00FE3991"/>
    <w:rsid w:val="00FE3AAE"/>
    <w:rsid w:val="00FE3C4E"/>
    <w:rsid w:val="00FE43F1"/>
    <w:rsid w:val="00FE4712"/>
    <w:rsid w:val="00FE52B2"/>
    <w:rsid w:val="00FE5EFF"/>
    <w:rsid w:val="00FE5FE8"/>
    <w:rsid w:val="00FE6B66"/>
    <w:rsid w:val="00FE7BAE"/>
    <w:rsid w:val="00FE7CC4"/>
    <w:rsid w:val="00FF0236"/>
    <w:rsid w:val="00FF07D0"/>
    <w:rsid w:val="00FF0DE5"/>
    <w:rsid w:val="00FF0E78"/>
    <w:rsid w:val="00FF29A5"/>
    <w:rsid w:val="00FF2A26"/>
    <w:rsid w:val="00FF2C72"/>
    <w:rsid w:val="00FF3B70"/>
    <w:rsid w:val="00FF3F3A"/>
    <w:rsid w:val="00FF4949"/>
    <w:rsid w:val="00FF4D7E"/>
    <w:rsid w:val="00FF574D"/>
    <w:rsid w:val="00FF61BD"/>
    <w:rsid w:val="00FF699A"/>
    <w:rsid w:val="00FF73D8"/>
    <w:rsid w:val="00FF7FF4"/>
    <w:rsid w:val="02172A7E"/>
    <w:rsid w:val="021E0463"/>
    <w:rsid w:val="02392081"/>
    <w:rsid w:val="026E3F4A"/>
    <w:rsid w:val="02954528"/>
    <w:rsid w:val="02D81B74"/>
    <w:rsid w:val="02EC2EF7"/>
    <w:rsid w:val="037F07CE"/>
    <w:rsid w:val="03F458C1"/>
    <w:rsid w:val="048051A5"/>
    <w:rsid w:val="04BA0275"/>
    <w:rsid w:val="050C4818"/>
    <w:rsid w:val="05281683"/>
    <w:rsid w:val="06B86C28"/>
    <w:rsid w:val="073F54F1"/>
    <w:rsid w:val="075C5614"/>
    <w:rsid w:val="077E1A96"/>
    <w:rsid w:val="078A2181"/>
    <w:rsid w:val="08405BF7"/>
    <w:rsid w:val="08445D55"/>
    <w:rsid w:val="08B17BE1"/>
    <w:rsid w:val="093C0049"/>
    <w:rsid w:val="0AFB4441"/>
    <w:rsid w:val="0B012900"/>
    <w:rsid w:val="0B4C599F"/>
    <w:rsid w:val="0B702FD3"/>
    <w:rsid w:val="0B745CE7"/>
    <w:rsid w:val="0C525237"/>
    <w:rsid w:val="0CE420B4"/>
    <w:rsid w:val="0DDC62CA"/>
    <w:rsid w:val="0E26072A"/>
    <w:rsid w:val="0EEE0B8A"/>
    <w:rsid w:val="0F3A6A5F"/>
    <w:rsid w:val="0F916EA3"/>
    <w:rsid w:val="0FC03A91"/>
    <w:rsid w:val="0FC63F72"/>
    <w:rsid w:val="0FF62B80"/>
    <w:rsid w:val="10A1053B"/>
    <w:rsid w:val="11D0346B"/>
    <w:rsid w:val="138531B6"/>
    <w:rsid w:val="14D36C85"/>
    <w:rsid w:val="160A7CBA"/>
    <w:rsid w:val="1618304E"/>
    <w:rsid w:val="16337E26"/>
    <w:rsid w:val="16643CE2"/>
    <w:rsid w:val="16762853"/>
    <w:rsid w:val="170E2A0B"/>
    <w:rsid w:val="18422604"/>
    <w:rsid w:val="188C6F5E"/>
    <w:rsid w:val="18975926"/>
    <w:rsid w:val="19536C7D"/>
    <w:rsid w:val="19CE68F0"/>
    <w:rsid w:val="1A077661"/>
    <w:rsid w:val="1A0961EF"/>
    <w:rsid w:val="1A7016AA"/>
    <w:rsid w:val="1A72134F"/>
    <w:rsid w:val="1B83540D"/>
    <w:rsid w:val="1B8B6070"/>
    <w:rsid w:val="1C026682"/>
    <w:rsid w:val="1CBD6E22"/>
    <w:rsid w:val="1D48373F"/>
    <w:rsid w:val="1F262338"/>
    <w:rsid w:val="203B4ABE"/>
    <w:rsid w:val="203D1303"/>
    <w:rsid w:val="20A604BD"/>
    <w:rsid w:val="20BF3AAC"/>
    <w:rsid w:val="216E6292"/>
    <w:rsid w:val="21EC7746"/>
    <w:rsid w:val="229F1132"/>
    <w:rsid w:val="22F7439C"/>
    <w:rsid w:val="23780635"/>
    <w:rsid w:val="23E472BB"/>
    <w:rsid w:val="240558B8"/>
    <w:rsid w:val="241A7333"/>
    <w:rsid w:val="24401929"/>
    <w:rsid w:val="260D10D0"/>
    <w:rsid w:val="263E1FB1"/>
    <w:rsid w:val="268C7908"/>
    <w:rsid w:val="27072565"/>
    <w:rsid w:val="281E2746"/>
    <w:rsid w:val="29C363F4"/>
    <w:rsid w:val="2A475858"/>
    <w:rsid w:val="2ABF7950"/>
    <w:rsid w:val="2B126A96"/>
    <w:rsid w:val="2B541B5E"/>
    <w:rsid w:val="2BB55C54"/>
    <w:rsid w:val="2C094130"/>
    <w:rsid w:val="2CBD02DC"/>
    <w:rsid w:val="2D2C2BC8"/>
    <w:rsid w:val="2D7D047F"/>
    <w:rsid w:val="2D960686"/>
    <w:rsid w:val="2E421421"/>
    <w:rsid w:val="2FA95D8A"/>
    <w:rsid w:val="30734A0D"/>
    <w:rsid w:val="308C1EA8"/>
    <w:rsid w:val="31AD270A"/>
    <w:rsid w:val="31FD5F2E"/>
    <w:rsid w:val="335E564F"/>
    <w:rsid w:val="336C52F6"/>
    <w:rsid w:val="344B39A2"/>
    <w:rsid w:val="34D131BA"/>
    <w:rsid w:val="35376CFA"/>
    <w:rsid w:val="36A06A1C"/>
    <w:rsid w:val="36AF43DD"/>
    <w:rsid w:val="373325F2"/>
    <w:rsid w:val="37C24C19"/>
    <w:rsid w:val="37F043C4"/>
    <w:rsid w:val="382C3B25"/>
    <w:rsid w:val="38440FBB"/>
    <w:rsid w:val="385C389F"/>
    <w:rsid w:val="387A3DF1"/>
    <w:rsid w:val="38D42D1F"/>
    <w:rsid w:val="38DE1A7D"/>
    <w:rsid w:val="38F22FA3"/>
    <w:rsid w:val="39237681"/>
    <w:rsid w:val="3929325D"/>
    <w:rsid w:val="394C6B0B"/>
    <w:rsid w:val="3AA009DB"/>
    <w:rsid w:val="3B1543A7"/>
    <w:rsid w:val="3B64626A"/>
    <w:rsid w:val="3BC72883"/>
    <w:rsid w:val="3BF0038E"/>
    <w:rsid w:val="3C4852CA"/>
    <w:rsid w:val="3C851CB3"/>
    <w:rsid w:val="3CB47461"/>
    <w:rsid w:val="3DB824F4"/>
    <w:rsid w:val="3E0C03AE"/>
    <w:rsid w:val="3E2A10BE"/>
    <w:rsid w:val="3E4306DC"/>
    <w:rsid w:val="3EEB27FE"/>
    <w:rsid w:val="3F125FDD"/>
    <w:rsid w:val="3F2834C4"/>
    <w:rsid w:val="3F6031EC"/>
    <w:rsid w:val="3FF35E0E"/>
    <w:rsid w:val="43AC5246"/>
    <w:rsid w:val="44264A0E"/>
    <w:rsid w:val="446A440B"/>
    <w:rsid w:val="4591092D"/>
    <w:rsid w:val="460029D8"/>
    <w:rsid w:val="4630214B"/>
    <w:rsid w:val="4630227F"/>
    <w:rsid w:val="463847C4"/>
    <w:rsid w:val="466734B6"/>
    <w:rsid w:val="46E22739"/>
    <w:rsid w:val="46FF1226"/>
    <w:rsid w:val="47AB321B"/>
    <w:rsid w:val="47CA5228"/>
    <w:rsid w:val="47D26C51"/>
    <w:rsid w:val="488F08A8"/>
    <w:rsid w:val="48C12AEC"/>
    <w:rsid w:val="49115014"/>
    <w:rsid w:val="492A5921"/>
    <w:rsid w:val="495C4A24"/>
    <w:rsid w:val="4B542FB2"/>
    <w:rsid w:val="4B815864"/>
    <w:rsid w:val="4BE5234D"/>
    <w:rsid w:val="4C4508CA"/>
    <w:rsid w:val="4CB43672"/>
    <w:rsid w:val="4CCA6361"/>
    <w:rsid w:val="4D106A09"/>
    <w:rsid w:val="4D1403D4"/>
    <w:rsid w:val="4D5F404A"/>
    <w:rsid w:val="4DB67639"/>
    <w:rsid w:val="4EB84248"/>
    <w:rsid w:val="503C2E8A"/>
    <w:rsid w:val="508D4E66"/>
    <w:rsid w:val="51A618FD"/>
    <w:rsid w:val="51E87E19"/>
    <w:rsid w:val="52D23827"/>
    <w:rsid w:val="52D675F5"/>
    <w:rsid w:val="53D02564"/>
    <w:rsid w:val="54A11E85"/>
    <w:rsid w:val="55230AEC"/>
    <w:rsid w:val="555A078E"/>
    <w:rsid w:val="557C2A33"/>
    <w:rsid w:val="558A0B6B"/>
    <w:rsid w:val="55F51D11"/>
    <w:rsid w:val="573E77A5"/>
    <w:rsid w:val="582E57DE"/>
    <w:rsid w:val="584766D9"/>
    <w:rsid w:val="594A4899"/>
    <w:rsid w:val="59960120"/>
    <w:rsid w:val="5AEF1FA5"/>
    <w:rsid w:val="5AF4388F"/>
    <w:rsid w:val="5B0814D7"/>
    <w:rsid w:val="5BC93BC8"/>
    <w:rsid w:val="5CB80FFC"/>
    <w:rsid w:val="5CC9093A"/>
    <w:rsid w:val="5D7B7342"/>
    <w:rsid w:val="5DC064FA"/>
    <w:rsid w:val="5DED1C97"/>
    <w:rsid w:val="5E1C5EA2"/>
    <w:rsid w:val="5E2E1B26"/>
    <w:rsid w:val="5EE965D6"/>
    <w:rsid w:val="5FED5467"/>
    <w:rsid w:val="5FF732A1"/>
    <w:rsid w:val="60266A9D"/>
    <w:rsid w:val="611A5DD1"/>
    <w:rsid w:val="61C3168D"/>
    <w:rsid w:val="61E600A6"/>
    <w:rsid w:val="63D622F4"/>
    <w:rsid w:val="63E25D0B"/>
    <w:rsid w:val="64155592"/>
    <w:rsid w:val="64405496"/>
    <w:rsid w:val="646D0839"/>
    <w:rsid w:val="65960E66"/>
    <w:rsid w:val="6608513F"/>
    <w:rsid w:val="66590D3F"/>
    <w:rsid w:val="666D043F"/>
    <w:rsid w:val="667E67D1"/>
    <w:rsid w:val="674A63AC"/>
    <w:rsid w:val="67AE693B"/>
    <w:rsid w:val="68325689"/>
    <w:rsid w:val="68BB236A"/>
    <w:rsid w:val="69391552"/>
    <w:rsid w:val="69725190"/>
    <w:rsid w:val="6A026F09"/>
    <w:rsid w:val="6A131FC7"/>
    <w:rsid w:val="6B0A20DA"/>
    <w:rsid w:val="6B171453"/>
    <w:rsid w:val="6B260EE1"/>
    <w:rsid w:val="6B2C7AC8"/>
    <w:rsid w:val="6BA807C0"/>
    <w:rsid w:val="6BD87DA3"/>
    <w:rsid w:val="6C020EF4"/>
    <w:rsid w:val="6C2214D8"/>
    <w:rsid w:val="6C502F0B"/>
    <w:rsid w:val="6C617EFF"/>
    <w:rsid w:val="6CA32EE7"/>
    <w:rsid w:val="6D8D2F82"/>
    <w:rsid w:val="6E3B07FD"/>
    <w:rsid w:val="6F7A72CE"/>
    <w:rsid w:val="6FA5154A"/>
    <w:rsid w:val="70B55761"/>
    <w:rsid w:val="70DF2029"/>
    <w:rsid w:val="70F20F70"/>
    <w:rsid w:val="72150F7E"/>
    <w:rsid w:val="725A2F52"/>
    <w:rsid w:val="728508F9"/>
    <w:rsid w:val="73D63115"/>
    <w:rsid w:val="745E147B"/>
    <w:rsid w:val="749709E6"/>
    <w:rsid w:val="74D601B2"/>
    <w:rsid w:val="7577448A"/>
    <w:rsid w:val="75C04742"/>
    <w:rsid w:val="75C612F4"/>
    <w:rsid w:val="769E320F"/>
    <w:rsid w:val="76A41635"/>
    <w:rsid w:val="770D76CE"/>
    <w:rsid w:val="782636ED"/>
    <w:rsid w:val="782B5322"/>
    <w:rsid w:val="78947487"/>
    <w:rsid w:val="7910060D"/>
    <w:rsid w:val="798F7A64"/>
    <w:rsid w:val="7B5E487D"/>
    <w:rsid w:val="7BF86592"/>
    <w:rsid w:val="7C765821"/>
    <w:rsid w:val="7CF50560"/>
    <w:rsid w:val="7D083FA0"/>
    <w:rsid w:val="7D725681"/>
    <w:rsid w:val="7D80622C"/>
    <w:rsid w:val="7DE32E93"/>
    <w:rsid w:val="7DF63054"/>
    <w:rsid w:val="7E394B06"/>
    <w:rsid w:val="7EF20D5F"/>
    <w:rsid w:val="7F2A28F3"/>
    <w:rsid w:val="7F90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1"/>
    <w:pPr>
      <w:ind w:left="822" w:right="2109"/>
      <w:jc w:val="center"/>
      <w:outlineLvl w:val="0"/>
    </w:pPr>
    <w:rPr>
      <w:rFonts w:ascii="华文中宋" w:hAnsi="华文中宋" w:eastAsia="华文中宋" w:cs="华文中宋"/>
      <w:sz w:val="32"/>
      <w:szCs w:val="32"/>
      <w:lang w:val="zh-CN" w:bidi="zh-CN"/>
    </w:rPr>
  </w:style>
  <w:style w:type="paragraph" w:styleId="3">
    <w:name w:val="heading 2"/>
    <w:basedOn w:val="1"/>
    <w:next w:val="1"/>
    <w:link w:val="26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autoRedefine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3"/>
    <w:autoRedefine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6">
    <w:name w:val="Date"/>
    <w:basedOn w:val="1"/>
    <w:next w:val="1"/>
    <w:link w:val="21"/>
    <w:autoRedefine/>
    <w:qFormat/>
    <w:uiPriority w:val="0"/>
    <w:pPr>
      <w:ind w:left="100" w:leftChars="2500"/>
    </w:pPr>
  </w:style>
  <w:style w:type="paragraph" w:styleId="7">
    <w:name w:val="Balloon Text"/>
    <w:basedOn w:val="1"/>
    <w:link w:val="20"/>
    <w:autoRedefine/>
    <w:qFormat/>
    <w:uiPriority w:val="0"/>
    <w:rPr>
      <w:sz w:val="18"/>
      <w:szCs w:val="18"/>
    </w:rPr>
  </w:style>
  <w:style w:type="paragraph" w:styleId="8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kern w:val="0"/>
      <w:sz w:val="22"/>
      <w:szCs w:val="22"/>
    </w:rPr>
  </w:style>
  <w:style w:type="paragraph" w:styleId="11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kern w:val="0"/>
      <w:sz w:val="22"/>
      <w:szCs w:val="22"/>
    </w:rPr>
  </w:style>
  <w:style w:type="paragraph" w:styleId="12">
    <w:name w:val="Normal (Web)"/>
    <w:basedOn w:val="1"/>
    <w:autoRedefine/>
    <w:qFormat/>
    <w:uiPriority w:val="0"/>
    <w:rPr>
      <w:sz w:val="24"/>
    </w:rPr>
  </w:style>
  <w:style w:type="character" w:styleId="15">
    <w:name w:val="Strong"/>
    <w:basedOn w:val="14"/>
    <w:autoRedefine/>
    <w:qFormat/>
    <w:uiPriority w:val="22"/>
    <w:rPr>
      <w:b/>
      <w:bCs/>
    </w:rPr>
  </w:style>
  <w:style w:type="character" w:styleId="16">
    <w:name w:val="FollowedHyperlink"/>
    <w:basedOn w:val="14"/>
    <w:autoRedefine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Emphasis"/>
    <w:basedOn w:val="14"/>
    <w:autoRedefine/>
    <w:qFormat/>
    <w:uiPriority w:val="0"/>
    <w:rPr>
      <w:i/>
    </w:rPr>
  </w:style>
  <w:style w:type="character" w:styleId="18">
    <w:name w:val="Hyperlink"/>
    <w:basedOn w:val="14"/>
    <w:autoRedefine/>
    <w:qFormat/>
    <w:uiPriority w:val="0"/>
    <w:rPr>
      <w:color w:val="0000FF"/>
      <w:u w:val="single"/>
    </w:rPr>
  </w:style>
  <w:style w:type="character" w:styleId="19">
    <w:name w:val="annotation reference"/>
    <w:basedOn w:val="14"/>
    <w:autoRedefine/>
    <w:qFormat/>
    <w:uiPriority w:val="0"/>
    <w:rPr>
      <w:sz w:val="21"/>
      <w:szCs w:val="21"/>
    </w:rPr>
  </w:style>
  <w:style w:type="character" w:customStyle="1" w:styleId="20">
    <w:name w:val="批注框文本 Char"/>
    <w:basedOn w:val="14"/>
    <w:link w:val="7"/>
    <w:autoRedefine/>
    <w:qFormat/>
    <w:uiPriority w:val="0"/>
    <w:rPr>
      <w:rFonts w:ascii="Calibri" w:hAnsi="Calibri"/>
      <w:kern w:val="2"/>
      <w:sz w:val="18"/>
      <w:szCs w:val="18"/>
    </w:rPr>
  </w:style>
  <w:style w:type="character" w:customStyle="1" w:styleId="21">
    <w:name w:val="日期 Char"/>
    <w:basedOn w:val="14"/>
    <w:link w:val="6"/>
    <w:autoRedefine/>
    <w:qFormat/>
    <w:uiPriority w:val="0"/>
    <w:rPr>
      <w:rFonts w:ascii="Calibri" w:hAnsi="Calibri" w:eastAsia="宋体" w:cs="Times New Roman"/>
      <w:kern w:val="2"/>
      <w:sz w:val="21"/>
      <w:szCs w:val="24"/>
    </w:rPr>
  </w:style>
  <w:style w:type="paragraph" w:styleId="2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23">
    <w:name w:val="批注文字 Char"/>
    <w:basedOn w:val="14"/>
    <w:link w:val="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4">
    <w:name w:val="未处理的提及1"/>
    <w:basedOn w:val="14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5">
    <w:name w:val="未处理的提及2"/>
    <w:basedOn w:val="14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标题 2 Char"/>
    <w:basedOn w:val="14"/>
    <w:link w:val="3"/>
    <w:autoRedefine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7">
    <w:name w:val="Unresolved Mention"/>
    <w:basedOn w:val="14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bjh-p"/>
    <w:basedOn w:val="14"/>
    <w:autoRedefine/>
    <w:qFormat/>
    <w:uiPriority w:val="0"/>
  </w:style>
  <w:style w:type="character" w:customStyle="1" w:styleId="29">
    <w:name w:val="标题 3 Char"/>
    <w:basedOn w:val="14"/>
    <w:link w:val="4"/>
    <w:autoRedefine/>
    <w:semiHidden/>
    <w:qFormat/>
    <w:uiPriority w:val="0"/>
    <w:rPr>
      <w:rFonts w:ascii="Calibri" w:hAnsi="Calibr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kingsoft\office6\templates\download\23ccc356-1b3a-4a22-8fd7-957bc6af8b28\&#27431;&#32654;&#39118;&#20225;&#19994;&#23459;&#20256;&#2133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欧美风企业宣传单</Template>
  <Company>Microsoft</Company>
  <Pages>8</Pages>
  <Words>4176</Words>
  <Characters>4574</Characters>
  <Lines>2</Lines>
  <Paragraphs>1</Paragraphs>
  <TotalTime>0</TotalTime>
  <ScaleCrop>false</ScaleCrop>
  <LinksUpToDate>false</LinksUpToDate>
  <CharactersWithSpaces>4592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2023-03-09T00:00:00Z</dcterms:created>
  <dc:creator>婕</dc:creator>
  <cp:lastModifiedBy>杨璐萌</cp:lastModifiedBy>
  <cp:lastPrinted>2023-04-03T05:49:00Z</cp:lastPrinted>
  <dcterms:modified xsi:type="dcterms:W3CDTF">2026-05-09T03:04:20Z</dcterms:modified>
  <cp:revision>635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v1.0_mb_v/WDGglJQ/E5dNJlemhsJQ==</vt:lpwstr>
  </property>
  <property fmtid="{D5CDD505-2E9C-101B-9397-08002B2CF9AE}" pid="4" name="ICV">
    <vt:lpwstr>7F7CDDF82C37435EAE909C36CBE15CB3_13</vt:lpwstr>
  </property>
  <property fmtid="{D5CDD505-2E9C-101B-9397-08002B2CF9AE}" pid="5" name="KSOTemplateDocerSaveRecord">
    <vt:lpwstr>eyJoZGlkIjoiM2I2NGYxYjM3OWMzZmY5MDdhNzI3M2M3YzY5NmE0OTAiLCJ1c2VySWQiOiI4NjY2MTA4MzcifQ==</vt:lpwstr>
  </property>
</Properties>
</file>