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1201">
      <w:pPr>
        <w:pStyle w:val="7"/>
        <w:sectPr>
          <w:footerReference r:id="rId5" w:type="first"/>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pPr>
      <w:bookmarkStart w:id="0" w:name="_GoBack"/>
      <w:bookmarkEnd w:id="0"/>
      <w:r>
        <mc:AlternateContent>
          <mc:Choice Requires="wps">
            <w:drawing>
              <wp:anchor distT="0" distB="0" distL="114300" distR="114300" simplePos="0" relativeHeight="251668480" behindDoc="0" locked="0" layoutInCell="1" allowOverlap="1">
                <wp:simplePos x="0" y="0"/>
                <wp:positionH relativeFrom="column">
                  <wp:posOffset>-434340</wp:posOffset>
                </wp:positionH>
                <wp:positionV relativeFrom="paragraph">
                  <wp:posOffset>2689860</wp:posOffset>
                </wp:positionV>
                <wp:extent cx="6127750" cy="6142990"/>
                <wp:effectExtent l="0" t="0" r="6350" b="10160"/>
                <wp:wrapNone/>
                <wp:docPr id="39" name="矩形 39"/>
                <wp:cNvGraphicFramePr/>
                <a:graphic xmlns:a="http://schemas.openxmlformats.org/drawingml/2006/main">
                  <a:graphicData uri="http://schemas.microsoft.com/office/word/2010/wordprocessingShape">
                    <wps:wsp>
                      <wps:cNvSpPr/>
                      <wps:spPr>
                        <a:xfrm>
                          <a:off x="0" y="0"/>
                          <a:ext cx="6127539" cy="6142990"/>
                        </a:xfrm>
                        <a:prstGeom prst="rect">
                          <a:avLst/>
                        </a:prstGeom>
                        <a:solidFill>
                          <a:schemeClr val="bg1"/>
                        </a:solidFill>
                      </wps:spPr>
                      <wps:txbx>
                        <w:txbxContent>
                          <w:p w14:paraId="6BACA8C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【国资央企】国务院国资委召开中央企业和地方国资委产权管理工作会议</w:t>
                            </w:r>
                          </w:p>
                          <w:p w14:paraId="30B6B83D">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【民航】胡振江率团赴港澳开展民航安全技术交流</w:t>
                            </w:r>
                          </w:p>
                          <w:p w14:paraId="51ECF12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【民航】一季度7家航司全部盈利</w:t>
                            </w:r>
                          </w:p>
                          <w:p w14:paraId="2F50AB2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【民航】智慧赋能跨航司签转服务，升级旅客便捷出行</w:t>
                            </w:r>
                          </w:p>
                          <w:p w14:paraId="6D3A606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【交通】五一假期全社会跨区域人员流动量预计超15亿人次</w:t>
                            </w:r>
                          </w:p>
                          <w:p w14:paraId="49B9AD3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【旅游】文旅部：今年一季度国内居民出游人次19.01亿</w:t>
                            </w:r>
                          </w:p>
                          <w:p w14:paraId="1926E3C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【数字经济】全国数据资源调查报告出炉，我国年度数据生产总量高速增长</w:t>
                            </w:r>
                          </w:p>
                          <w:p w14:paraId="15BFA198">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【数字经济】《数字中国发展报告（2025年）》发布，我国建成高质量数据集超11万个</w:t>
                            </w:r>
                          </w:p>
                          <w:p w14:paraId="734308D2">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【同业】Amadeus斥资12亿欧元收购生物识别技术提供商Idemia Public Security</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【国际】11个中国航空品牌上榜全球品牌价值榜</w:t>
                            </w:r>
                          </w:p>
                        </w:txbxContent>
                      </wps:txbx>
                      <wps:bodyPr wrap="square">
                        <a:noAutofit/>
                      </wps:bodyPr>
                    </wps:wsp>
                  </a:graphicData>
                </a:graphic>
              </wp:anchor>
            </w:drawing>
          </mc:Choice>
          <mc:Fallback>
            <w:pict>
              <v:rect id="_x0000_s1026" o:spid="_x0000_s1026" o:spt="1" style="position:absolute;left:0pt;margin-left:-34.2pt;margin-top:211.8pt;height:483.7pt;width:482.5pt;z-index:251668480;mso-width-relative:page;mso-height-relative:page;" fillcolor="#FFFFFF [3212]" filled="t" stroked="f" coordsize="21600,21600" o:gfxdata="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cEYgB2QAAAAwBAAAPAAAAAAAAAAEAIAAAACIAAABkcnMvZG93bnJldi54&#10;bWxQSwECFAAUAAAACACHTuJAMD2zbMABAABxAwAADgAAAAAAAAABACAAAAAoAQAAZHJzL2Uyb0Rv&#10;Yy54bWxQSwUGAAAAAAYABgBZAQAAWgUAAAAA&#10;">
                <v:fill on="t" focussize="0,0"/>
                <v:stroke on="f"/>
                <v:imagedata o:title=""/>
                <o:lock v:ext="edit" aspectratio="f"/>
                <v:textbox>
                  <w:txbxContent>
                    <w:p w14:paraId="6BACA8C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【国资央企】国务院国资委召开中央企业和地方国资委产权管理工作会议</w:t>
                      </w:r>
                    </w:p>
                    <w:p w14:paraId="30B6B83D">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【民航】胡振江率团赴港澳开展民航安全技术交流</w:t>
                      </w:r>
                    </w:p>
                    <w:p w14:paraId="51ECF12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【民航】一季度7家航司全部盈利</w:t>
                      </w:r>
                    </w:p>
                    <w:p w14:paraId="2F50AB2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【民航】智慧赋能跨航司签转服务，升级旅客便捷出行</w:t>
                      </w:r>
                    </w:p>
                    <w:p w14:paraId="6D3A606A">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【交通】五一假期全社会跨区域人员流动量预计超15亿人次</w:t>
                      </w:r>
                    </w:p>
                    <w:p w14:paraId="49B9AD3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【旅游】文旅部：今年一季度国内居民出游人次19.01亿</w:t>
                      </w:r>
                    </w:p>
                    <w:p w14:paraId="1926E3C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【数字经济】全国数据资源调查报告出炉，我国年度数据生产总量高速增长</w:t>
                      </w:r>
                    </w:p>
                    <w:p w14:paraId="15BFA198">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【数字经济】《数字中国发展报告（2025年）》发布，我国建成高质量数据集超11万个</w:t>
                      </w:r>
                    </w:p>
                    <w:p w14:paraId="734308D2">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【同业】Amadeus斥资12亿欧元收购生物识别技术提供商Idemia Public Security</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【国际】11个中国航空品牌上榜全球品牌价值榜</w:t>
                      </w:r>
                    </w:p>
                  </w:txbxContent>
                </v:textbox>
              </v:rect>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-594360</wp:posOffset>
                </wp:positionH>
                <wp:positionV relativeFrom="paragraph">
                  <wp:posOffset>689610</wp:posOffset>
                </wp:positionV>
                <wp:extent cx="7437120" cy="1136650"/>
                <wp:effectExtent l="0" t="0" r="0" b="0"/>
                <wp:wrapNone/>
                <wp:docPr id="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7437120" cy="1136650"/>
                        </a:xfrm>
                        <a:prstGeom prst="rect">
                          <a:avLst/>
                        </a:prstGeom>
                        <a:noFill/>
                        <a:ln w="9525">
                          <a:noFill/>
                        </a:ln>
                      </wps:spPr>
                      <wps:txb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wps:txbx>
                      <wps:bodyPr vert="horz" wrap="square" rtlCol="0" anchor="t" upright="1">
                        <a:noAutofit/>
                      </wps:bodyPr>
                    </wps:wsp>
                  </a:graphicData>
                </a:graphic>
              </wp:anchor>
            </w:drawing>
          </mc:Choice>
          <mc:Fallback>
            <w:pict>
              <v:shape id="稻壳儿春秋广告/盗版必究        原创来源：http://chn.docer.com/works?userid=199329941#!/work_time" o:spid="_x0000_s1026" o:spt="202" type="#_x0000_t202" style="position:absolute;left:0pt;margin-left:-46.8pt;margin-top:54.3pt;height:89.5pt;width:585.6pt;z-index:-251649024;mso-width-relative:page;mso-height-relative:page;" filled="f" stroked="f" coordsize="21600,21600" o:gfxdata="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oVo4PXAAAADAEAAA8AAAAAAAAAAQAgAAAAIgAA&#10;AGRycy9kb3ducmV2LnhtbFBLAQIUABQAAAAIAIdO4kCA0iSjQgIAAAcEAAAOAAAAAAAAAAEAIAAA&#10;ACYBAABkcnMvZTJvRG9jLnhtbFBLBQYAAAAABgAGAFkBAADaBQAAAAA=&#10;">
                <v:fill on="f" focussize="0,0"/>
                <v:stroke on="f"/>
                <v:imagedata o:title=""/>
                <o:lock v:ext="edit" aspectratio="f"/>
                <v:textbo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v:textbox>
              </v:shape>
            </w:pict>
          </mc:Fallback>
        </mc:AlternateContent>
      </w:r>
      <w:r>
        <w:drawing>
          <wp:anchor distT="0" distB="0" distL="114300" distR="114300" simplePos="0" relativeHeight="251661312" behindDoc="1" locked="0" layoutInCell="1" allowOverlap="1">
            <wp:simplePos x="0" y="0"/>
            <wp:positionH relativeFrom="column">
              <wp:posOffset>-595630</wp:posOffset>
            </wp:positionH>
            <wp:positionV relativeFrom="paragraph">
              <wp:posOffset>-140335</wp:posOffset>
            </wp:positionV>
            <wp:extent cx="1601470" cy="644525"/>
            <wp:effectExtent l="0" t="0" r="0" b="0"/>
            <wp:wrapNone/>
            <wp:docPr id="11" name="图片 11"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图片1.png图片1"/>
                    <pic:cNvPicPr>
                      <a:picLocks noChangeAspect="1"/>
                    </pic:cNvPicPr>
                  </pic:nvPicPr>
                  <pic:blipFill>
                    <a:blip r:embed="rId8"/>
                    <a:srcRect/>
                    <a:stretch>
                      <a:fillRect/>
                    </a:stretch>
                  </pic:blipFill>
                  <pic:spPr>
                    <a:xfrm>
                      <a:off x="0" y="0"/>
                      <a:ext cx="1601470" cy="644525"/>
                    </a:xfrm>
                    <a:prstGeom prst="rect">
                      <a:avLst/>
                    </a:prstGeom>
                  </pic:spPr>
                </pic:pic>
              </a:graphicData>
            </a:graphic>
          </wp:anchor>
        </w:drawing>
      </w:r>
      <w:r>
        <mc:AlternateContent>
          <mc:Choice Requires="wps">
            <w:drawing>
              <wp:anchor distT="0" distB="0" distL="114300" distR="114300" simplePos="0" relativeHeight="251663360" behindDoc="1" locked="0" layoutInCell="1" allowOverlap="1">
                <wp:simplePos x="0" y="0"/>
                <wp:positionH relativeFrom="column">
                  <wp:posOffset>2483485</wp:posOffset>
                </wp:positionH>
                <wp:positionV relativeFrom="paragraph">
                  <wp:posOffset>-915035</wp:posOffset>
                </wp:positionV>
                <wp:extent cx="1386205" cy="693420"/>
                <wp:effectExtent l="0" t="0" r="4445" b="11430"/>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197985" y="0"/>
                          <a:ext cx="1386205" cy="693420"/>
                        </a:xfrm>
                        <a:custGeom>
                          <a:avLst/>
                          <a:gdLst/>
                          <a:ahLst/>
                          <a:cxnLst>
                            <a:cxn ang="0">
                              <a:pos x="0" y="0"/>
                            </a:cxn>
                            <a:cxn ang="0">
                              <a:pos x="812" y="0"/>
                            </a:cxn>
                            <a:cxn ang="0">
                              <a:pos x="1370" y="0"/>
                            </a:cxn>
                            <a:cxn ang="0">
                              <a:pos x="2183" y="0"/>
                            </a:cxn>
                            <a:cxn ang="0">
                              <a:pos x="1091" y="1092"/>
                            </a:cxn>
                          </a:cxnLst>
                          <a:rect l="0" t="0" r="0" b="0"/>
                          <a:pathLst>
                            <a:path w="1119430" h="559715">
                              <a:moveTo>
                                <a:pt x="0" y="0"/>
                              </a:moveTo>
                              <a:lnTo>
                                <a:pt x="416840" y="0"/>
                              </a:lnTo>
                              <a:lnTo>
                                <a:pt x="702590" y="0"/>
                              </a:lnTo>
                              <a:lnTo>
                                <a:pt x="1119430" y="0"/>
                              </a:lnTo>
                              <a:lnTo>
                                <a:pt x="559715" y="559715"/>
                              </a:lnTo>
                              <a:close/>
                            </a:path>
                          </a:pathLst>
                        </a:custGeom>
                        <a:solidFill>
                          <a:srgbClr val="006CFD"/>
                        </a:solidFill>
                        <a:ln w="12700">
                          <a:noFill/>
                        </a:ln>
                      </wps:spPr>
                      <wps:txbx>
                        <w:txbxContent>
                          <w:p w14:paraId="0FC460B5">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195.55pt;margin-top:-72.05pt;height:54.6pt;width:109.15pt;z-index:-251653120;v-text-anchor:middle;mso-width-relative:page;mso-height-relative:page;" fillcolor="#006CFD" filled="t" stroked="f" coordsize="1119430,559715" o:gfxdata="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hatsLYAAAADAEAAA8AAAAAAAAAAQAgAAAAIgAAAGRycy9kb3ducmV2Lnht&#10;bFBLAQIUABQAAAAIAIdO4kAw+UUJ3QIAAEQGAAAOAAAAAAAAAAEAIAAAACcBAABkcnMvZTJvRG9j&#10;LnhtbFBLBQYAAAAABgAGAFkBAAB2BgAAAAA=&#10;" path="m0,0l416840,0,702590,0,1119430,0,559715,559715xe">
                <v:path textboxrect="0,0,1119430,559715" o:connectlocs="0,0;812,0;1370,0;2183,0;1091,1092" o:connectangles="0,0,0,0,0"/>
                <v:fill on="t" focussize="0,0"/>
                <v:stroke on="f" weight="1pt"/>
                <v:imagedata o:title=""/>
                <o:lock v:ext="edit" aspectratio="f"/>
                <v:textbox>
                  <w:txbxContent>
                    <w:p w14:paraId="0FC460B5">
                      <w:pPr>
                        <w:jc w:val="cente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-553720</wp:posOffset>
                </wp:positionH>
                <wp:positionV relativeFrom="paragraph">
                  <wp:posOffset>1905635</wp:posOffset>
                </wp:positionV>
                <wp:extent cx="6237605" cy="654685"/>
                <wp:effectExtent l="0" t="0" r="0" b="0"/>
                <wp:wrapNone/>
                <wp:docPr id="40" name="矩形 40"/>
                <wp:cNvGraphicFramePr/>
                <a:graphic xmlns:a="http://schemas.openxmlformats.org/drawingml/2006/main">
                  <a:graphicData uri="http://schemas.microsoft.com/office/word/2010/wordprocessingShape">
                    <wps:wsp>
                      <wps:cNvSpPr/>
                      <wps:spPr>
                        <a:xfrm>
                          <a:off x="0" y="0"/>
                          <a:ext cx="6237605" cy="654685"/>
                        </a:xfrm>
                        <a:prstGeom prst="rect">
                          <a:avLst/>
                        </a:prstGeom>
                        <a:noFill/>
                      </wps:spPr>
                      <wps:txb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05</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06</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三</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80</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wps:txbx>
                      <wps:bodyPr wrap="square">
                        <a:noAutofit/>
                      </wps:bodyPr>
                    </wps:wsp>
                  </a:graphicData>
                </a:graphic>
              </wp:anchor>
            </w:drawing>
          </mc:Choice>
          <mc:Fallback>
            <w:pict>
              <v:rect id="_x0000_s1026" o:spid="_x0000_s1026" o:spt="1" style="position:absolute;left:0pt;margin-left:-43.6pt;margin-top:150.05pt;height:51.55pt;width:491.15pt;z-index:251669504;mso-width-relative:page;mso-height-relative:page;" filled="f" stroked="f" coordsize="21600,21600" o:gfxdata="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kdWNwA&#10;AAALAQAADwAAAAAAAAABACAAAAAiAAAAZHJzL2Rvd25yZXYueG1sUEsBAhQAFAAAAAgAh07iQAL4&#10;47CpAQAARwMAAA4AAAAAAAAAAQAgAAAAKwEAAGRycy9lMm9Eb2MueG1sUEsFBgAAAAAGAAYAWQEA&#10;AEYFAAAAAA==&#10;">
                <v:fill on="f" focussize="0,0"/>
                <v:stroke on="f"/>
                <v:imagedata o:title=""/>
                <o:lock v:ext="edit" aspectratio="f"/>
                <v:textbo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05</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06</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三</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80</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v:textbox>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3294380</wp:posOffset>
                </wp:positionH>
                <wp:positionV relativeFrom="paragraph">
                  <wp:posOffset>8841740</wp:posOffset>
                </wp:positionV>
                <wp:extent cx="1659255" cy="935355"/>
                <wp:effectExtent l="0" t="0" r="17145" b="17145"/>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437380" y="9756140"/>
                          <a:ext cx="1659255" cy="935355"/>
                        </a:xfrm>
                        <a:custGeom>
                          <a:avLst/>
                          <a:gdLst/>
                          <a:ahLst/>
                          <a:cxnLst>
                            <a:cxn ang="0">
                              <a:pos x="0" y="0"/>
                            </a:cxn>
                            <a:cxn ang="0">
                              <a:pos x="1139" y="0"/>
                            </a:cxn>
                            <a:cxn ang="0">
                              <a:pos x="2613" y="1473"/>
                            </a:cxn>
                            <a:cxn ang="0">
                              <a:pos x="1473" y="1473"/>
                            </a:cxn>
                            <a:cxn ang="0">
                              <a:pos x="0" y="0"/>
                            </a:cxn>
                          </a:cxnLst>
                          <a:rect l="0" t="0" r="0" b="0"/>
                          <a:pathLst>
                            <a:path w="1659509" h="935619">
                              <a:moveTo>
                                <a:pt x="0" y="0"/>
                              </a:moveTo>
                              <a:lnTo>
                                <a:pt x="723890" y="0"/>
                              </a:lnTo>
                              <a:lnTo>
                                <a:pt x="1659509" y="935619"/>
                              </a:lnTo>
                              <a:lnTo>
                                <a:pt x="935619" y="935619"/>
                              </a:lnTo>
                              <a:lnTo>
                                <a:pt x="0" y="0"/>
                              </a:lnTo>
                              <a:close/>
                            </a:path>
                          </a:pathLst>
                        </a:custGeom>
                        <a:solidFill>
                          <a:srgbClr val="231F20"/>
                        </a:solidFill>
                        <a:ln w="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259.4pt;margin-top:696.2pt;height:73.65pt;width:130.65pt;z-index:-251650048;v-text-anchor:middle;mso-width-relative:page;mso-height-relative:page;" fillcolor="#231F20" filled="t" stroked="f" coordsize="1659509,935619" o:gfxdata="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Jysy9sAAAANAQAADwAAAAAAAAABACAAAAAiAAAAZHJzL2Rvd25yZXYueG1s&#10;UEsBAhQAFAAAAAgAh07iQIzUQqrZAgAAPAYAAA4AAAAAAAAAAQAgAAAAKgEAAGRycy9lMm9Eb2Mu&#10;eG1sUEsFBgAAAAAGAAYAWQEAAHUGAAAAAA==&#10;" path="m0,0l723890,0,1659509,935619,935619,935619,0,0xe">
                <v:path o:connectlocs="0,0;1139,0;2613,1473;1473,1473;0,0" o:connectangles="0,0,0,0,0"/>
                <v:fill on="t" focussize="0,0"/>
                <v:stroke on="f" weight="0pt"/>
                <v:imagedata o:title=""/>
                <o:lock v:ext="edit" aspectratio="f"/>
              </v:shap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-1142365</wp:posOffset>
                </wp:positionH>
                <wp:positionV relativeFrom="paragraph">
                  <wp:posOffset>8841740</wp:posOffset>
                </wp:positionV>
                <wp:extent cx="6096000" cy="935355"/>
                <wp:effectExtent l="0" t="0" r="0" b="17145"/>
                <wp:wrapNone/>
                <wp:docPr id="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9756140"/>
                          <a:ext cx="6096000" cy="935355"/>
                        </a:xfrm>
                        <a:custGeom>
                          <a:avLst/>
                          <a:gdLst/>
                          <a:ahLst/>
                          <a:cxnLst>
                            <a:cxn ang="0">
                              <a:pos x="0" y="0"/>
                            </a:cxn>
                            <a:cxn ang="0">
                              <a:pos x="8126" y="0"/>
                            </a:cxn>
                            <a:cxn ang="0">
                              <a:pos x="9600" y="1473"/>
                            </a:cxn>
                            <a:cxn ang="0">
                              <a:pos x="0" y="1473"/>
                            </a:cxn>
                            <a:cxn ang="0">
                              <a:pos x="0" y="0"/>
                            </a:cxn>
                          </a:cxnLst>
                          <a:rect l="0" t="0" r="0" b="0"/>
                          <a:pathLst>
                            <a:path w="7134579" h="1095023">
                              <a:moveTo>
                                <a:pt x="0" y="0"/>
                              </a:moveTo>
                              <a:lnTo>
                                <a:pt x="6039556" y="0"/>
                              </a:lnTo>
                              <a:lnTo>
                                <a:pt x="7134579" y="1095023"/>
                              </a:lnTo>
                              <a:lnTo>
                                <a:pt x="0" y="1095023"/>
                              </a:lnTo>
                              <a:lnTo>
                                <a:pt x="0" y="0"/>
                              </a:lnTo>
                              <a:close/>
                            </a:path>
                          </a:pathLst>
                        </a:custGeom>
                        <a:solidFill>
                          <a:srgbClr val="006CFD">
                            <a:alpha val="79999"/>
                          </a:srgbClr>
                        </a:solidFill>
                        <a:ln w="0">
                          <a:noFill/>
                        </a:ln>
                      </wps:spPr>
                      <wps:txbx>
                        <w:txbxContent>
                          <w:p w14:paraId="08BCE227">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696.2pt;height:73.65pt;width:480pt;z-index:-251651072;v-text-anchor:middle;mso-width-relative:page;mso-height-relative:page;" fillcolor="#006CFD" filled="t" stroked="f" coordsize="7134579,1095023" o:gfxdata="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DxOl9PcAAAADgEAAA8AAAAAAAAAAQAgAAAAIgAA&#10;AGRycy9kb3ducmV2LnhtbFBLAQIUABQAAAAIAIdO4kB4/Yyr6AIAAGAGAAAOAAAAAAAAAAEAIAAA&#10;ACsBAABkcnMvZTJvRG9jLnhtbFBLBQYAAAAABgAGAFkBAACFBgAAAAA=&#10;" path="m0,0l6039556,0,7134579,1095023,0,1095023,0,0xe">
                <v:path textboxrect="0,0,7134579,1095023" o:connectlocs="0,0;8126,0;9600,1473;0,1473;0,0" o:connectangles="0,0,0,0,0"/>
                <v:fill on="t" opacity="52428f" focussize="0,0"/>
                <v:stroke on="f" weight="0pt"/>
                <v:imagedata o:title=""/>
                <o:lock v:ext="edit" aspectratio="f"/>
                <v:textbox>
                  <w:txbxContent>
                    <w:p w14:paraId="08BCE227">
                      <w:pPr>
                        <w:jc w:val="center"/>
                      </w:pP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-1142365</wp:posOffset>
                </wp:positionH>
                <wp:positionV relativeFrom="paragraph">
                  <wp:posOffset>4404995</wp:posOffset>
                </wp:positionV>
                <wp:extent cx="5372100" cy="5372100"/>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5319395"/>
                          <a:ext cx="5372100" cy="5372100"/>
                        </a:xfrm>
                        <a:custGeom>
                          <a:avLst/>
                          <a:gdLst/>
                          <a:ahLst/>
                          <a:cxnLst>
                            <a:cxn ang="0">
                              <a:pos x="0" y="0"/>
                            </a:cxn>
                            <a:cxn ang="0">
                              <a:pos x="8460" y="8460"/>
                            </a:cxn>
                            <a:cxn ang="0">
                              <a:pos x="0" y="8460"/>
                            </a:cxn>
                          </a:cxnLst>
                          <a:rect l="0" t="0" r="0" b="0"/>
                          <a:pathLst>
                            <a:path w="5372100" h="5372100">
                              <a:moveTo>
                                <a:pt x="0" y="0"/>
                              </a:moveTo>
                              <a:lnTo>
                                <a:pt x="5372100" y="5372100"/>
                              </a:lnTo>
                              <a:lnTo>
                                <a:pt x="0" y="5372100"/>
                              </a:lnTo>
                              <a:close/>
                            </a:path>
                          </a:pathLst>
                        </a:custGeom>
                        <a:blipFill rotWithShape="1">
                          <a:blip r:embed="rId9"/>
                          <a:stretch>
                            <a:fillRect/>
                          </a:stretch>
                        </a:blipFill>
                        <a:ln w="1270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346.85pt;height:423pt;width:423pt;z-index:-251652096;v-text-anchor:middle;mso-width-relative:page;mso-height-relative:page;" filled="t" stroked="f" coordsize="5372100,5372100" o:gfxdata="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bAIQAAgICAwMDAwQEAwUFBQUFBwYGBgYHCgcIBwgHCg8KCwoKCwoPDhEODQ4RDhgTERET&#10;GBwYFxgcIh8fIispKzg4SwECAgIDAwMDBAQDBQUFBQUHBgYGBgcKBwgHCAcKDwoLCgoLCg8OEQ4N&#10;DhEOGBMRERMYHBgXGBwiHx8iKykrODhL/8AAEQgOBBUGAwEiAAIRAQMRAf/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" path="m0,0l5372100,5372100,0,5372100xe">
                <v:path o:connectlocs="0,0;8460,8460;0,8460" o:connectangles="0,0,0"/>
                <v:fill type="frame" on="t" focussize="0,0" recolor="t" rotate="t" r:id="rId9"/>
                <v:stroke on="f" weight="1pt"/>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4060825</wp:posOffset>
                </wp:positionH>
                <wp:positionV relativeFrom="paragraph">
                  <wp:posOffset>-914400</wp:posOffset>
                </wp:positionV>
                <wp:extent cx="2356485" cy="3362325"/>
                <wp:effectExtent l="0" t="0" r="5715" b="9525"/>
                <wp:wrapNone/>
                <wp:docPr id="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5203825" y="0"/>
                          <a:ext cx="2356485" cy="3362325"/>
                        </a:xfrm>
                        <a:custGeom>
                          <a:avLst/>
                          <a:gdLst/>
                          <a:ahLst/>
                          <a:cxnLst>
                            <a:cxn ang="0">
                              <a:pos x="1584" y="0"/>
                            </a:cxn>
                            <a:cxn ang="0">
                              <a:pos x="3711" y="0"/>
                            </a:cxn>
                            <a:cxn ang="0">
                              <a:pos x="3711" y="5295"/>
                            </a:cxn>
                            <a:cxn ang="0">
                              <a:pos x="0" y="1584"/>
                            </a:cxn>
                          </a:cxnLst>
                          <a:rect l="0" t="0" r="0" b="0"/>
                          <a:pathLst>
                            <a:path w="1902502" h="2714628">
                              <a:moveTo>
                                <a:pt x="812127" y="0"/>
                              </a:moveTo>
                              <a:lnTo>
                                <a:pt x="1902502" y="0"/>
                              </a:lnTo>
                              <a:lnTo>
                                <a:pt x="1902502" y="2714628"/>
                              </a:lnTo>
                              <a:lnTo>
                                <a:pt x="0" y="812127"/>
                              </a:lnTo>
                              <a:close/>
                            </a:path>
                          </a:pathLst>
                        </a:custGeom>
                        <a:solidFill>
                          <a:srgbClr val="09479C"/>
                        </a:solidFill>
                        <a:ln w="12700">
                          <a:noFill/>
                        </a:ln>
                      </wps:spPr>
                      <wps:txbx>
                        <w:txbxContent>
                          <w:p w14:paraId="6339D534">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319.75pt;margin-top:-72pt;height:264.75pt;width:185.55pt;z-index:-251654144;v-text-anchor:middle;mso-width-relative:page;mso-height-relative:page;" fillcolor="#09479C" filled="t" stroked="f" coordsize="1902502,2714628" o:gfxdata="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xolLr3gAAAA0BAAAPAAAAAAAAAAEAIAAAACIAAABkcnMvZG93bnJldi54&#10;bWxQSwECFAAUAAAACACHTuJANeQFhtgCAAD6BQAADgAAAAAAAAABACAAAAAtAQAAZHJzL2Uyb0Rv&#10;Yy54bWxQSwUGAAAAAAYABgBZAQAAdwYAAAAA&#10;" path="m812127,0l1902502,0,1902502,2714628,0,812127xe">
                <v:path textboxrect="0,0,1902502,2714628" o:connectlocs="1584,0;3711,0;3711,5295;0,1584" o:connectangles="0,0,0,0"/>
                <v:fill on="t" focussize="0,0"/>
                <v:stroke on="f" weight="1pt"/>
                <v:imagedata o:title=""/>
                <o:lock v:ext="edit" aspectratio="f"/>
                <v:textbox>
                  <w:txbxContent>
                    <w:p w14:paraId="6339D534">
                      <w:pPr>
                        <w:jc w:val="center"/>
                      </w:pPr>
                    </w:p>
                  </w:txbxContent>
                </v:textbox>
              </v:shape>
            </w:pict>
          </mc:Fallback>
        </mc:AlternateContent>
      </w:r>
    </w:p>
    <w:p w14:paraId="0C686C76">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国资央企</w:t>
      </w:r>
      <w:r>
        <w:rPr>
          <w:rFonts w:hint="eastAsia" w:ascii="微软雅黑" w:eastAsia="微软雅黑" w:hAnsiTheme="minorBidi"/>
          <w:b/>
          <w:color w:val="006CFD"/>
          <w:kern w:val="24"/>
          <w:sz w:val="36"/>
          <w:szCs w:val="36"/>
        </w:rPr>
        <w:t>】国务院国资委召开中央企业和地方国资委产权管理工作会议</w:t>
      </w:r>
    </w:p>
    <w:p w14:paraId="4344636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近日，国务院国资委召开中央企业和地方国资委产权管理工作会议，深入贯彻党的二十大和二十届历次全会精神，总结2025年国有产权管理工作，研究部署下阶段重点任务。</w:t>
      </w:r>
    </w:p>
    <w:p w14:paraId="64D36180">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会议指出，2025年国有产权管理工作取得明显成效，下一步要以促进国有企业高质量发展为主题，健全产权管理制度体系，做实全链条穿透监管，促进各类要素资源市场化高效配置，不断提升产权管理质效和水平，更好发挥基础性、枢纽性、战略性作用。</w:t>
      </w:r>
    </w:p>
    <w:p w14:paraId="5AF10E4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会议强调，2026年国有产权管理工作要锚定穿透监管、高质量发展、管理提升等目标，在完善产权登记、加强境外产权管理、强化参股股权监管、整治违规挂靠和假冒国企、利用资本市场做优增量、加大力度盘活存量、深化资产评估管理改革、优化进场交易监管和国有股权管理等十项重点任务上发力，为做强做优做大国有企业和国有资本、实现“十五五”良好开局提供坚强保障。（消息来源：</w:t>
      </w:r>
      <w:r>
        <w:rPr>
          <w:rFonts w:hint="eastAsia" w:ascii="仿宋_GB2312" w:hAnsi="仿宋_GB2312" w:eastAsia="仿宋_GB2312" w:cs="仿宋_GB2312"/>
          <w:sz w:val="28"/>
          <w:szCs w:val="28"/>
          <w:lang w:val="en-US" w:eastAsia="zh-CN"/>
        </w:rPr>
        <w:t>国资委官网</w:t>
      </w:r>
      <w:r>
        <w:rPr>
          <w:rFonts w:hint="eastAsia" w:ascii="仿宋_GB2312" w:hAnsi="仿宋_GB2312" w:eastAsia="仿宋_GB2312" w:cs="仿宋_GB2312"/>
          <w:sz w:val="28"/>
          <w:szCs w:val="28"/>
        </w:rPr>
        <w:t>）</w:t>
      </w:r>
    </w:p>
    <w:p w14:paraId="43C6DD3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FD5FD1E">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【民航】胡振江率团赴港澳开展民航安全技术交流</w:t>
      </w:r>
    </w:p>
    <w:p w14:paraId="67CDD432">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4月27日至5月1日，民航局副局长胡振江应邀率团赴澳门、香港开展民航安全技术交流，进一步深化拓展内地与港澳在航空安全管理、飞行标准、适航审定及事故调查等方面的合作。</w:t>
      </w:r>
    </w:p>
    <w:p w14:paraId="7175583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交流期间，民航局与香港民航处、澳门民航局共同签署了《关于相互接受型号合格证的合作安排》《关于C929型飞机型号合格审定的合作安排》《关于航油航化适航管理的合作安排》，修订了《联合维修管理合作安排》。上述安排在既有合作基础上，进一步扩大互认范围，涵盖飞机型号合格审定、航油航化产品审定，并延伸至三地局方核准的海外飞机维修与培训机构。同时，相关安排支持香港民航处与澳门民航局延续以往C919型飞机型号审定的合作，参与C929型飞机型号的审定工作，共同推进国产大飞机发展。</w:t>
      </w:r>
    </w:p>
    <w:p w14:paraId="06FE619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在港澳期间，胡振江一行分别与澳门民航局、香港民航处和香港民航意外调查机构等举行工作会谈，实地调研了香港机场、澳门机场；见证广州民航职业技术学院与香港职业训练局关于粤港澳大湾区民航特色职业教育园区建设合作备忘录的签署；在香港民航处陪同下，参观了香港特区国家安全展览厅，出席了香港民航处成立80周年纪念活动等活动。（消息来源：</w:t>
      </w:r>
      <w:r>
        <w:rPr>
          <w:rFonts w:hint="eastAsia" w:ascii="仿宋_GB2312" w:hAnsi="仿宋_GB2312" w:eastAsia="仿宋_GB2312" w:cs="仿宋_GB2312"/>
          <w:sz w:val="28"/>
          <w:szCs w:val="28"/>
          <w:lang w:val="en-US" w:eastAsia="zh-CN"/>
        </w:rPr>
        <w:t>民航局官网</w:t>
      </w:r>
      <w:r>
        <w:rPr>
          <w:rFonts w:hint="eastAsia" w:ascii="仿宋_GB2312" w:hAnsi="仿宋_GB2312" w:eastAsia="仿宋_GB2312" w:cs="仿宋_GB2312"/>
          <w:sz w:val="28"/>
          <w:szCs w:val="28"/>
        </w:rPr>
        <w:t>）</w:t>
      </w:r>
    </w:p>
    <w:p w14:paraId="675A6A1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B3B01FA">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【民航】一季度7家航司全部盈利</w:t>
      </w:r>
    </w:p>
    <w:p w14:paraId="18DDA804">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近日国内各大航司发布2026年一季度财报，7大上市航司全部实现盈利，实现了开门红。</w:t>
      </w:r>
    </w:p>
    <w:p w14:paraId="4D81D12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国航净利润增近两倍，经营效益显著提升。中国国航一季度实现营业收入445.36亿元，同比增长11.28%；归母净利润17.14亿元，同比增长183.86%。</w:t>
      </w:r>
    </w:p>
    <w:p w14:paraId="6672E72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东航、南航均实现同比扭亏。南方航空一季度实现营业收入477.82亿元，同比增长10.08%；归母净利润14.81亿元，上年同期为净亏损7.47亿元，同比扭亏为盈。东航一季度实现营业收入370.6亿元，同比增长10.94%；归母净利润16.33亿元，上年同期为净亏损9.95亿元，同样扭亏为盈。两家航司均表示生产经营持续向好，效益大幅提升。</w:t>
      </w:r>
    </w:p>
    <w:p w14:paraId="47A9B90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春秋航空保持稳定增长，客座率领跑。春秋航空一季度实现营业收入60.7亿元，同比增长14.16%；归母净利润9.83亿元，同比增长45.15%。作为廉航代表，春秋航空以92.7%的客座率位居六大航司之首，继续保持行业领先优势。</w:t>
      </w:r>
    </w:p>
    <w:p w14:paraId="335291B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吉祥航空一季度实现营业收入59.8亿元，同比增长4.51%，归母净利润4.41亿元，同比增长27.7%，主业盈利扎实。</w:t>
      </w:r>
    </w:p>
    <w:p w14:paraId="3F9DD6D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海南航空一季度实现营业收入184.73亿元，同比增长4.95%，归母净利润17.25亿元，同比增长达534%，在营收体量上表现突出。</w:t>
      </w:r>
    </w:p>
    <w:p w14:paraId="74BD188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华夏航空一季度实现营收18.23亿元，同比增长2.8%，归属于上市公司股东的净利润1.34亿元，同比增长63.51%，增幅显著。</w:t>
      </w:r>
    </w:p>
    <w:p w14:paraId="5CC217B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机场方面，上海机场经营稳步改善，一季度实现营业收入31.98亿元，同比增长0.81%；归母净利润5.78亿元，同比增长11.33%。本期上海两场航空业务量同比增加，营业收入增长及投资收益增长是利润提升的主要动力。</w:t>
      </w:r>
    </w:p>
    <w:p w14:paraId="126EFB5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白云机场一季度实现营业收入19.77亿元，同比增长8.54%；但归母净利润仅1.68亿元，同比下降43.32%。报告期内公司三期扩建工程项目资产投入使用，增加了相关成本，拖累盈利能力</w:t>
      </w:r>
    </w:p>
    <w:p w14:paraId="6209C50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一季度，在春运旺季、假期消费推动及国际航线持续回暖的共同作用下，中国民航业延续了2025年以来的复苏势头主要航司和核心机场的经营业绩均显著改善。客运业务快速增长、精细成本管控到位以及国际航线恢复持续推进，成为一季度各航司业绩增长的核心动力。</w:t>
      </w:r>
    </w:p>
    <w:p w14:paraId="62BEDF8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据民航局数据，客运市场方面，全行业共完成旅客运输量2.0亿人次，其中，国内航线完成1.8亿人次，同比增长6.1%﹔国际航线完成2081.9万人次。</w:t>
      </w:r>
    </w:p>
    <w:p w14:paraId="5E2D34E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不过，国际油价大幅上涨仍是航司面临的持续挑战，自2月底中东冲突爆发以来，国际油价大幅飙升，给航空业带来极大的成本压力。航空业将如何应对国际变局的演变、外部风险挑战和不确定性，还需要进一步的观察。（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795C30E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A1E68D7">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【民航】智慧赋能跨航司签转服务</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升级旅客便捷出行</w:t>
      </w:r>
    </w:p>
    <w:p w14:paraId="67E82868">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十五五”时期完善现代化综合交通运输体系的总体建设方针，深入推进交通一体化深度融合，民航跨航司联运合作成为提升民航服务品质、构建“全国民航一张网”的关键抓手。随着民航交通运输的航线结构网络化，航空公司间的航班签转服务成为优化航线网络配置、提升旅客服务体验的关键环节。</w:t>
      </w:r>
    </w:p>
    <w:p w14:paraId="49F323F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目前，跨航司签转最常发生于因天气原因、空中交通管制、航班临时调配等突发情况引发的航班中断场景。当遇到因航班变动发生非自愿行程变更且原承运航空公司无可用航班时，旅客需要快速签转至原承运航司合作伙伴的就近航班以继续按期出行。但传统的非自愿签转业务办理依靠人工开具航班中断舱单，因此旅客需要等待较长的办理时间，出行体验感不佳。</w:t>
      </w:r>
    </w:p>
    <w:p w14:paraId="36CE852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为进一步提升旅客在非自愿航班变更场景下，跨航司签转业务办理的智能化与无感体验，中国航信旅客服务系统平台基于客票自动退改签系统（Ticket Refund &amp; Reissue，简称TRR）打造智慧跨航司非自愿签转能力，通过自动化技术为旅客实现签转从客票快速换开到客票值机畅通使用的全流程自动化闭环处理，让跨航司签转的办理更精准、更高效。</w:t>
      </w:r>
    </w:p>
    <w:p w14:paraId="520E7CA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跨航司非自愿签转解决能力（TRR客票非自愿换开）一经推出便获得市场认可，目前全国包括中国国际航空、中国东方航空、海南航空、厦门航空、四川航空、深圳航空、山东航空、吉祥航空、首都航空在内的34家航空公司已在启用。统计显示，2025年4月至2026年4月期间，全市场通过中国航信TRR非自愿换开解决方案完成跨航司签转的旅客累计达15万人次，日均处理旅客超400人次。通过智慧化的跨航司签转服务体系，旅客在航班变动时可真正感受到“少等待、零跑腿、易办理”的畅通出行体验。</w:t>
      </w:r>
    </w:p>
    <w:p w14:paraId="64A71833">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面向未来，中国航信将持续以智慧赋能为核心，推动旅客签转服务从“能签转”向“快签转、易签转、智签转”升级。坚持以技术创新为驱动，不断丰富旅客跨航司签转服务场景，依托智慧化能力强化民航跨区域协同联动，提升旅客“一站式”畅通出行体验。（消息来源：</w:t>
      </w:r>
      <w:r>
        <w:rPr>
          <w:rFonts w:hint="eastAsia" w:ascii="仿宋_GB2312" w:hAnsi="仿宋_GB2312" w:eastAsia="仿宋_GB2312" w:cs="仿宋_GB2312"/>
          <w:sz w:val="28"/>
          <w:szCs w:val="28"/>
          <w:lang w:val="en-US" w:eastAsia="zh-CN"/>
        </w:rPr>
        <w:t>中国民航网</w:t>
      </w:r>
      <w:r>
        <w:rPr>
          <w:rFonts w:hint="eastAsia" w:ascii="仿宋_GB2312" w:hAnsi="仿宋_GB2312" w:eastAsia="仿宋_GB2312" w:cs="仿宋_GB2312"/>
          <w:sz w:val="28"/>
          <w:szCs w:val="28"/>
        </w:rPr>
        <w:t>）</w:t>
      </w:r>
    </w:p>
    <w:p w14:paraId="3160C69E">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5BFC7D4">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交通</w:t>
      </w:r>
      <w:r>
        <w:rPr>
          <w:rFonts w:hint="eastAsia" w:ascii="微软雅黑" w:eastAsia="微软雅黑" w:hAnsiTheme="minorBidi"/>
          <w:b/>
          <w:color w:val="006CFD"/>
          <w:kern w:val="24"/>
          <w:sz w:val="36"/>
          <w:szCs w:val="36"/>
        </w:rPr>
        <w:t>】五一假期全社会跨区域人员流动量预计超15亿人次</w:t>
      </w:r>
    </w:p>
    <w:p w14:paraId="4212BD5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交通运输部</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，预计2026年5月1日至5日（五一假期前5天），全社会跨区域人员流动量152510.3万人次，日均30502.1万人次，比2025年同期日均增长4%。</w:t>
      </w:r>
    </w:p>
    <w:p w14:paraId="3AF9399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2026年5月5日，全社会跨区域人员流动量预计29003.5万人次，环比下降3.1%，同比增长8%。其中：</w:t>
      </w:r>
    </w:p>
    <w:p w14:paraId="2382BBB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铁路客运量2300万人次，环比增长12.8%，同比增长9%。</w:t>
      </w:r>
    </w:p>
    <w:p w14:paraId="16327AB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公路人员流动量（包括高速公路及普通国省道非营业性小客车人员出行量、公路营业性客运量）26370万人次，环比下降4.2%，同比增长8%。其中，公路营业性客运量3996万人次，环比增长3.4%，同比增长3.7%；高速公路及普通国省道非营业性小客车人员出行量22374万人次，环比下降5.4%，同比增长8.8%。</w:t>
      </w:r>
    </w:p>
    <w:p w14:paraId="1C65056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水路客运量103.5万人次，环比下降38.5%，同比增长1.4%。</w:t>
      </w:r>
    </w:p>
    <w:p w14:paraId="0D5AC64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民航客运量230万人次，环比增长6.9%，同比下降0.7%。（消息来源：</w:t>
      </w:r>
      <w:r>
        <w:rPr>
          <w:rFonts w:hint="eastAsia" w:ascii="仿宋_GB2312" w:hAnsi="仿宋_GB2312" w:eastAsia="仿宋_GB2312" w:cs="仿宋_GB2312"/>
          <w:sz w:val="28"/>
          <w:szCs w:val="28"/>
          <w:lang w:val="en-US" w:eastAsia="zh-CN"/>
        </w:rPr>
        <w:t>光明网</w:t>
      </w:r>
      <w:r>
        <w:rPr>
          <w:rFonts w:hint="eastAsia" w:ascii="仿宋_GB2312" w:hAnsi="仿宋_GB2312" w:eastAsia="仿宋_GB2312" w:cs="仿宋_GB2312"/>
          <w:sz w:val="28"/>
          <w:szCs w:val="28"/>
        </w:rPr>
        <w:t>）</w:t>
      </w:r>
    </w:p>
    <w:p w14:paraId="220128F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7D98C6FA">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旅游</w:t>
      </w:r>
      <w:r>
        <w:rPr>
          <w:rFonts w:hint="eastAsia" w:ascii="微软雅黑" w:eastAsia="微软雅黑" w:hAnsiTheme="minorBidi"/>
          <w:b/>
          <w:color w:val="006CFD"/>
          <w:kern w:val="24"/>
          <w:sz w:val="36"/>
          <w:szCs w:val="36"/>
        </w:rPr>
        <w:t>】文旅部：今年一季度国内居民出游人次19.01亿</w:t>
      </w:r>
    </w:p>
    <w:p w14:paraId="722B3CE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文化和旅游部</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根据国内居民出游抽样调查统计结果，2026年一季度，国内居民出游人次19.01亿，比上年同期增加1.07亿，同比增长6.0%。其中，城镇居民国内出游人次14.03亿，同比增长6.5%；农村居民国内出游人次4.98亿，同比增长4.6%。</w:t>
      </w:r>
    </w:p>
    <w:p w14:paraId="6FFFD5E0">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国内居民出游总花费1.86万亿元，比上年同期增加0.05万亿元，同比增长2.9%。其中，城镇居民出游花费1.53万亿元，同比增长3.5%；农村居民出游花费0.32万亿元，同比增长0.4%。（消息来源：中国青年报客户端）</w:t>
      </w:r>
    </w:p>
    <w:p w14:paraId="5742F5E2">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1E0E2689">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数字经济</w:t>
      </w:r>
      <w:r>
        <w:rPr>
          <w:rFonts w:hint="eastAsia" w:ascii="微软雅黑" w:eastAsia="微软雅黑" w:hAnsiTheme="minorBidi"/>
          <w:b/>
          <w:color w:val="006CFD"/>
          <w:kern w:val="24"/>
          <w:sz w:val="36"/>
          <w:szCs w:val="36"/>
        </w:rPr>
        <w:t>】全国数据资源调查报告出炉</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我国年度数据生产总量高速增长</w:t>
      </w:r>
    </w:p>
    <w:p w14:paraId="6E347CB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国家数据局</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4月29日</w:t>
      </w:r>
      <w:r>
        <w:rPr>
          <w:rFonts w:hint="eastAsia" w:ascii="仿宋_GB2312" w:hAnsi="仿宋_GB2312" w:eastAsia="仿宋_GB2312" w:cs="仿宋_GB2312"/>
          <w:sz w:val="28"/>
          <w:szCs w:val="28"/>
        </w:rPr>
        <w:t>，《全国数据资源调查报告（2025年）》在第九届数字中国建设峰会上发布。报告显示，2025年，全国数据生产总量同比增长27.28%，达到52.26泽字节（ZB），这相当于全国所有算力中心存储容量的近30倍。从国际来看，我国数据生产总量占全球的27.44%。</w:t>
      </w:r>
    </w:p>
    <w:p w14:paraId="3C674D04">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国家工业信息安全发展研究中心主任江明涛</w:t>
      </w:r>
      <w:r>
        <w:rPr>
          <w:rFonts w:hint="eastAsia" w:ascii="仿宋_GB2312" w:hAnsi="仿宋_GB2312" w:eastAsia="仿宋_GB2312" w:cs="仿宋_GB2312"/>
          <w:sz w:val="28"/>
          <w:szCs w:val="28"/>
          <w:lang w:val="en-US" w:eastAsia="zh-CN"/>
        </w:rPr>
        <w:t>表示，</w:t>
      </w:r>
      <w:r>
        <w:rPr>
          <w:rFonts w:hint="eastAsia" w:ascii="仿宋_GB2312" w:hAnsi="仿宋_GB2312" w:eastAsia="仿宋_GB2312" w:cs="仿宋_GB2312"/>
          <w:sz w:val="28"/>
          <w:szCs w:val="28"/>
        </w:rPr>
        <w:t>通常而言，一个领域增速超过10%就属于高速发展。我国数据生产总量已连续三年加速提升，2025年同比增速高达27.28%，高增速主要来自企业数据。随着智能制造、工业互联网等加快创新发展，工业数据、软件和信息技术服务业数据，这两类数据加起来的占比，已经达到全行业的“半壁江山”，数字化转型有效促进了数据供给。</w:t>
      </w:r>
    </w:p>
    <w:p w14:paraId="19093B6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从具体领域来看，2025年，具身智能和低空经济领域数据生产量同比分别增长477.78%、75%，表现突出。新兴产业的数据生产持续活跃，折射产业景气度不断提升。（消息来源：</w:t>
      </w:r>
      <w:r>
        <w:rPr>
          <w:rFonts w:hint="eastAsia" w:ascii="仿宋_GB2312" w:hAnsi="仿宋_GB2312" w:eastAsia="仿宋_GB2312" w:cs="仿宋_GB2312"/>
          <w:sz w:val="28"/>
          <w:szCs w:val="28"/>
          <w:lang w:val="en-US" w:eastAsia="zh-CN"/>
        </w:rPr>
        <w:t>环球网</w:t>
      </w:r>
      <w:r>
        <w:rPr>
          <w:rFonts w:hint="eastAsia" w:ascii="仿宋_GB2312" w:hAnsi="仿宋_GB2312" w:eastAsia="仿宋_GB2312" w:cs="仿宋_GB2312"/>
          <w:sz w:val="28"/>
          <w:szCs w:val="28"/>
        </w:rPr>
        <w:t>）</w:t>
      </w:r>
    </w:p>
    <w:p w14:paraId="38EC0C6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C93787F">
      <w:pPr>
        <w:spacing w:before="156" w:beforeLines="50" w:after="156" w:afterLines="50" w:line="480" w:lineRule="exact"/>
        <w:ind w:left="-630" w:leftChars="-300" w:right="-512" w:rightChars="-244"/>
        <w:outlineLvl w:val="0"/>
        <w:rPr>
          <w:rFonts w:hint="default" w:ascii="微软雅黑" w:eastAsia="微软雅黑" w:hAnsiTheme="minorBidi"/>
          <w:b/>
          <w:color w:val="006CFD"/>
          <w:kern w:val="24"/>
          <w:sz w:val="36"/>
          <w:szCs w:val="36"/>
          <w:lang w:val="en-US" w:eastAsia="zh-CN"/>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数字经济</w:t>
      </w:r>
      <w:r>
        <w:rPr>
          <w:rFonts w:hint="eastAsia" w:ascii="微软雅黑" w:eastAsia="微软雅黑" w:hAnsiTheme="minorBidi"/>
          <w:b/>
          <w:color w:val="006CFD"/>
          <w:kern w:val="24"/>
          <w:sz w:val="36"/>
          <w:szCs w:val="36"/>
        </w:rPr>
        <w:t>】《数字中国发展报告（2025年）》发布</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lang w:val="en-US" w:eastAsia="zh-CN"/>
        </w:rPr>
        <w:t>我国建成高质量数据集超11万个</w:t>
      </w:r>
    </w:p>
    <w:p w14:paraId="3E03ABB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4月29日，第九届数字中国建设峰会在福建省福州市开幕。国家数据局副局长余英在峰会主论坛上发布《数字中国发展报告（2025年）》。</w:t>
      </w:r>
    </w:p>
    <w:p w14:paraId="7387E17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报告显示，截至2025年12月，我国已建成高质量数据集超11万个，规模超908PB（拍字节，1PB等于1024TB），覆盖医疗、工业、教育等行业领域。同时，我国数据标注累计规模超85PB，相关产值达183亿元。目前，我国已成为全球人工智能专利最大拥有国，占比达60%，AI应用向智能体升级，带动词元（Token）消耗快速攀升，需求爆发式增长。</w:t>
      </w:r>
    </w:p>
    <w:p w14:paraId="1061743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融合”是数字中国建设的一个重要关键词。报告提到，我国数字经济核心产业增加值占国内生产总值的比重达到10.5%以上，人工智能核心产业规模超过1.2万亿元。目前，我国互联网医疗用户规模达4.11亿人，占网民整体的36.5%。我国已累计建成306个国家绿色算力设施。</w:t>
      </w:r>
    </w:p>
    <w:p w14:paraId="3D8FB7F5">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余英在论坛上提到，据国家数据发展研究院牵头测算，2025年，数字中国发展指数为170.1，同比增长12.99%。展望未来，数字引擎作用更加凸显，“人工智能+”“数据要素×”持续驱动产业升级，国家发展改革委、国家数据局将继续携手各方深入推进数字中国建设，打造高质量发展新引擎。（消息来源：中国青年报）</w:t>
      </w:r>
    </w:p>
    <w:p w14:paraId="513C7B62">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0FF1BAC">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同业</w:t>
      </w:r>
      <w:r>
        <w:rPr>
          <w:rFonts w:hint="eastAsia" w:ascii="微软雅黑" w:eastAsia="微软雅黑" w:hAnsiTheme="minorBidi"/>
          <w:b/>
          <w:color w:val="006CFD"/>
          <w:kern w:val="24"/>
          <w:sz w:val="36"/>
          <w:szCs w:val="36"/>
        </w:rPr>
        <w:t>】Amadeus斥资12亿欧元收购生物识别技术提供商Idemia Public Security</w:t>
      </w:r>
    </w:p>
    <w:p w14:paraId="695B64D9">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日前，Amadeus宣布以12亿欧元收购生物识别技术提供商Idemia Public Security（IPS），预计2027年中完成。IPS公司拥有约3300名员工、服务超600家客户。继2024年以3.2亿欧元收购Vision-Box后，Amadeus此次的最新收购将强化其生物识别与身份验证能力，推动机场、边境及全旅程数字化升级，实现更高效、安全的出行流程连接。</w:t>
      </w:r>
      <w:r>
        <w:rPr>
          <w:rFonts w:hint="eastAsia" w:ascii="仿宋_GB2312" w:hAnsi="仿宋_GB2312" w:eastAsia="仿宋_GB2312" w:cs="仿宋_GB2312"/>
          <w:sz w:val="28"/>
          <w:szCs w:val="28"/>
        </w:rPr>
        <w:t>（消息来源：</w:t>
      </w:r>
      <w:r>
        <w:rPr>
          <w:rFonts w:hint="eastAsia" w:ascii="仿宋_GB2312" w:hAnsi="仿宋_GB2312" w:eastAsia="仿宋_GB2312" w:cs="仿宋_GB2312"/>
          <w:sz w:val="28"/>
          <w:szCs w:val="28"/>
          <w:lang w:val="en-US" w:eastAsia="zh-CN"/>
        </w:rPr>
        <w:t>环球旅讯</w:t>
      </w:r>
      <w:r>
        <w:rPr>
          <w:rFonts w:hint="eastAsia" w:ascii="仿宋_GB2312" w:hAnsi="仿宋_GB2312" w:eastAsia="仿宋_GB2312" w:cs="仿宋_GB2312"/>
          <w:sz w:val="28"/>
          <w:szCs w:val="28"/>
        </w:rPr>
        <w:t>）</w:t>
      </w:r>
    </w:p>
    <w:p w14:paraId="4C28B455">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13679C43">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】11个中国航空品牌上榜全球品牌价值榜</w:t>
      </w:r>
    </w:p>
    <w:p w14:paraId="58D09D4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总部位于英国伦敦的品牌估值机构品牌金融集团（Brand Finance）4月30日发布《2026全球航空业品牌价值50强（Airlines 50 2026）》报告显示，共有11个中国航空品牌上榜，上榜品牌数量位居全球首位。</w:t>
      </w:r>
    </w:p>
    <w:p w14:paraId="6C1E42D4">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报告显示，中国南方航空公司、中国国际航空公司、中国东方航空公司位列中国上榜航司前三。其他上榜的航司还包括国泰航空、长荣航空、中华航空、海南航空、春秋航空、深圳航空、厦门航空、吉祥航空。</w:t>
      </w:r>
    </w:p>
    <w:p w14:paraId="2F4BE16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在同期发布的全球机场品牌价值25强榜单《Airports 25 2026》中，北京、上海、广州三地的机场上榜，反映出中国航空枢纽竞争力持续增强。</w:t>
      </w:r>
    </w:p>
    <w:p w14:paraId="1A883CA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另据世界旅游及旅行理事会最新数据，2025年中国旅游业经济产值增长9.9%，增速为全球平均水平两倍以上。该机构预测，中国有望在2030年前成为世界最大旅游经济体。</w:t>
      </w:r>
    </w:p>
    <w:p w14:paraId="0DD12EB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品牌金融集团中国区总裁陈忆登表示，随着中国免签政策范围不断扩大、144小时过境免签等便利化措施深入实施，入境游市场持续升温。中国机场与航空公司不断优化服务保障，旅客体验持续改善，国际知名度与美誉度稳步提升。</w:t>
      </w:r>
    </w:p>
    <w:p w14:paraId="5903A58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报告同时指出，从全球航空业整体看，2025年行业已从复苏进入结构性业绩改善阶段，然而，今年年初爆发的中东战事及外溢效应给全球航司带来了新冲击。</w:t>
      </w:r>
    </w:p>
    <w:p w14:paraId="30B5EB4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报告</w:t>
      </w:r>
      <w:r>
        <w:rPr>
          <w:rFonts w:hint="eastAsia" w:ascii="仿宋_GB2312" w:hAnsi="仿宋_GB2312" w:eastAsia="仿宋_GB2312" w:cs="仿宋_GB2312"/>
          <w:sz w:val="28"/>
          <w:szCs w:val="28"/>
          <w:lang w:val="en-US" w:eastAsia="zh-CN"/>
        </w:rPr>
        <w:t>表示</w:t>
      </w:r>
      <w:r>
        <w:rPr>
          <w:rFonts w:hint="eastAsia" w:ascii="仿宋_GB2312" w:hAnsi="仿宋_GB2312" w:eastAsia="仿宋_GB2312" w:cs="仿宋_GB2312"/>
          <w:sz w:val="28"/>
          <w:szCs w:val="28"/>
        </w:rPr>
        <w:t>，海湾地区枢纽型航空公司受冲击最为严重，其航线高度依赖海湾中转枢纽与空域畅通，一旦受限将面临结构性经营压力。同时，南亚低成本航空公司也因市场价格敏感、抗波动能力弱，受冲突影响明显。欧洲全服务航司等也面临燃油成本上涨等挑战。（消息来源：</w:t>
      </w:r>
      <w:r>
        <w:rPr>
          <w:rFonts w:hint="eastAsia" w:ascii="仿宋_GB2312" w:hAnsi="仿宋_GB2312" w:eastAsia="仿宋_GB2312" w:cs="仿宋_GB2312"/>
          <w:sz w:val="28"/>
          <w:szCs w:val="28"/>
          <w:lang w:val="en-US" w:eastAsia="zh-CN"/>
        </w:rPr>
        <w:t>民航资源</w:t>
      </w:r>
      <w:r>
        <w:rPr>
          <w:rFonts w:hint="eastAsia" w:ascii="仿宋_GB2312" w:hAnsi="仿宋_GB2312" w:eastAsia="仿宋_GB2312" w:cs="仿宋_GB2312"/>
          <w:sz w:val="28"/>
          <w:szCs w:val="28"/>
        </w:rPr>
        <w:t>网）</w:t>
      </w:r>
    </w:p>
    <w:p w14:paraId="52E7D4A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09D954B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5B1838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3A4ECE8">
      <w:pPr>
        <w:jc w:val="left"/>
        <w:rPr>
          <w:rFonts w:ascii="Times New Roman" w:hAnsi="Times New Roman" w:eastAsia="方正仿宋_GBK"/>
          <w:spacing w:val="7"/>
          <w:szCs w:val="28"/>
        </w:rPr>
      </w:pPr>
      <w:r>
        <w:rPr>
          <w:rFonts w:hint="eastAsia" w:ascii="Times New Roman" w:hAnsi="Times New Roman" w:eastAsia="方正仿宋_GBK"/>
          <w:spacing w:val="7"/>
          <w:szCs w:val="28"/>
        </w:rPr>
        <w:t>◆</w:t>
      </w:r>
      <w:r>
        <w:rPr>
          <w:rFonts w:hint="eastAsia" w:ascii="Times New Roman" w:hAnsi="Times New Roman" w:eastAsia="方正仿宋_GBK"/>
          <w:b/>
          <w:bCs/>
          <w:spacing w:val="7"/>
          <w:szCs w:val="28"/>
        </w:rPr>
        <w:t>说明：</w:t>
      </w:r>
    </w:p>
    <w:p w14:paraId="1DB77A42">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每日要闻（航信专报）》由国家信息中心中经网与航信研究院联合制作。中经网是国家信息中心下属的国有控股高科技企业，长期为中办、国办、国家发改委、商务部等相关部门提供信息服务，并得到用户认可。部分成果受到国家领导同志的批示。</w:t>
      </w:r>
    </w:p>
    <w:p w14:paraId="0ABF9FFF">
      <w:pPr>
        <w:jc w:val="left"/>
        <w:rPr>
          <w:rFonts w:ascii="仿宋_GB2312" w:hAnsi="仿宋_GB2312" w:eastAsia="仿宋_GB2312" w:cs="仿宋_GB2312"/>
          <w:spacing w:val="7"/>
          <w:szCs w:val="28"/>
        </w:rPr>
      </w:pPr>
    </w:p>
    <w:p w14:paraId="614D523D">
      <w:pPr>
        <w:jc w:val="left"/>
        <w:rPr>
          <w:rFonts w:ascii="仿宋_GB2312" w:hAnsi="仿宋_GB2312" w:eastAsia="仿宋_GB2312" w:cs="仿宋_GB2312"/>
          <w:b/>
          <w:bCs/>
          <w:spacing w:val="7"/>
          <w:szCs w:val="28"/>
        </w:rPr>
      </w:pPr>
      <w:r>
        <w:rPr>
          <w:rFonts w:hint="eastAsia" w:ascii="仿宋_GB2312" w:hAnsi="仿宋_GB2312" w:eastAsia="仿宋_GB2312" w:cs="仿宋_GB2312"/>
          <w:b/>
          <w:bCs/>
          <w:spacing w:val="7"/>
          <w:szCs w:val="28"/>
        </w:rPr>
        <w:t>◆联系人：</w:t>
      </w:r>
    </w:p>
    <w:p w14:paraId="363F527B">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航信研究院：</w:t>
      </w:r>
      <w:r>
        <w:rPr>
          <w:rFonts w:hint="eastAsia" w:ascii="仿宋_GB2312" w:hAnsi="仿宋_GB2312" w:eastAsia="仿宋_GB2312" w:cs="仿宋_GB2312"/>
          <w:spacing w:val="7"/>
          <w:szCs w:val="21"/>
        </w:rPr>
        <w:t xml:space="preserve">杨璐萌 </w:t>
      </w:r>
      <w:r>
        <w:rPr>
          <w:rFonts w:hint="eastAsia" w:ascii="仿宋_GB2312" w:hAnsi="仿宋_GB2312" w:eastAsia="仿宋_GB2312" w:cs="仿宋_GB2312"/>
          <w:spacing w:val="7"/>
          <w:szCs w:val="28"/>
        </w:rPr>
        <w:t>电话：010-57650556  邮箱：ylm@travelsky.com.cn</w:t>
      </w:r>
    </w:p>
    <w:p w14:paraId="58134C1E">
      <w:pPr>
        <w:jc w:val="left"/>
        <w:rPr>
          <w:rFonts w:ascii="仿宋_GB2312" w:hAnsi="仿宋_GB2312" w:eastAsia="仿宋_GB2312" w:cs="仿宋_GB2312"/>
          <w:b/>
          <w:bCs/>
          <w:sz w:val="28"/>
          <w:szCs w:val="28"/>
        </w:rPr>
      </w:pPr>
      <w:r>
        <w:rPr>
          <w:rFonts w:hint="eastAsia" w:ascii="仿宋_GB2312" w:hAnsi="仿宋_GB2312" w:eastAsia="仿宋_GB2312" w:cs="仿宋_GB2312"/>
          <w:spacing w:val="7"/>
          <w:szCs w:val="28"/>
        </w:rPr>
        <w:t>中  经  网：姜  晔 电话：010-68140968  邮箱：jiangye@cei.cn</w:t>
      </w: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1" w:fontKey="{0A6EE771-CBBF-4996-971C-67DE843F3574}"/>
  </w:font>
  <w:font w:name="微软雅黑">
    <w:panose1 w:val="020B0503020204020204"/>
    <w:charset w:val="86"/>
    <w:family w:val="swiss"/>
    <w:pitch w:val="default"/>
    <w:sig w:usb0="80000287" w:usb1="2ACF3C50" w:usb2="00000016" w:usb3="00000000" w:csb0="0004001F" w:csb1="00000000"/>
    <w:embedRegular r:id="rId2" w:fontKey="{F1E5735A-A0B8-49EE-AB8F-CC4FFA072EDF}"/>
  </w:font>
  <w:font w:name="方正仿宋_GBK">
    <w:panose1 w:val="02000000000000000000"/>
    <w:charset w:val="86"/>
    <w:family w:val="script"/>
    <w:pitch w:val="default"/>
    <w:sig w:usb0="A00002BF" w:usb1="38CF7CFA" w:usb2="00082016" w:usb3="00000000" w:csb0="00040001" w:csb1="00000000"/>
    <w:embedRegular r:id="rId3" w:fontKey="{3B084E4E-235F-43A4-9931-85FC6FC256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57D4">
    <w:pPr>
      <w:pStyle w:val="8"/>
    </w:pPr>
    <w:r>
      <w:rPr>
        <w:sz w:val="21"/>
      </w:rPr>
      <mc:AlternateContent>
        <mc:Choice Requires="wps">
          <w:drawing>
            <wp:anchor distT="0" distB="0" distL="114300" distR="114300" simplePos="0" relativeHeight="251661312" behindDoc="0" locked="0" layoutInCell="1" allowOverlap="1">
              <wp:simplePos x="0" y="0"/>
              <wp:positionH relativeFrom="margin">
                <wp:posOffset>2190750</wp:posOffset>
              </wp:positionH>
              <wp:positionV relativeFrom="paragraph">
                <wp:posOffset>1905</wp:posOffset>
              </wp:positionV>
              <wp:extent cx="1188720" cy="1828800"/>
              <wp:effectExtent l="0" t="0" r="11430" b="0"/>
              <wp:wrapNone/>
              <wp:docPr id="8" name="文本框 8"/>
              <wp:cNvGraphicFramePr/>
              <a:graphic xmlns:a="http://schemas.openxmlformats.org/drawingml/2006/main">
                <a:graphicData uri="http://schemas.microsoft.com/office/word/2010/wordprocessingShape">
                  <wps:wsp>
                    <wps:cNvSpPr txBox="1"/>
                    <wps:spPr>
                      <a:xfrm>
                        <a:off x="0" y="0"/>
                        <a:ext cx="1188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rPr>
                              <w:rFonts w:hint="eastAsia"/>
                              <w:lang w:val="en-US" w:eastAsia="zh-CN"/>
                            </w:rPr>
                            <w:t>8</w:t>
                          </w:r>
                          <w: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0.15pt;height:144pt;width:93.6pt;mso-position-horizontal-relative:margin;z-index:251661312;mso-width-relative:page;mso-height-relative:page;" filled="f" stroked="f" coordsize="21600,21600" o:gfxdata="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s+VnYAAAACAEAAA8AAAAAAAAAAQAgAAAAIgAAAGRycy9kb3ducmV2Lnht&#10;bFBLAQIUABQAAAAIAIdO4kAICzTCMgIAAFcEAAAOAAAAAAAAAAEAIAAAACcBAABkcnMvZTJvRG9j&#10;LnhtbFBLBQYAAAAABgAGAFkBAADLBQAAAAA=&#10;">
              <v:fill on="f" focussize="0,0"/>
              <v:stroke on="f" weight="0.5pt"/>
              <v:imagedata o:title=""/>
              <o:lock v:ext="edit" aspectratio="f"/>
              <v:textbox inset="0mm,0mm,0mm,0mm" style="mso-fit-shape-to-text:t;">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rPr>
                        <w:rFonts w:hint="eastAsia"/>
                        <w:lang w:val="en-US" w:eastAsia="zh-CN"/>
                      </w:rPr>
                      <w:t>8</w:t>
                    </w:r>
                    <w:r>
                      <w:t xml:space="preserve"> </w:t>
                    </w:r>
                    <w:r>
                      <w:rPr>
                        <w:rFonts w:hint="eastAsia"/>
                      </w:rPr>
                      <w:t>页</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-1142365</wp:posOffset>
              </wp:positionH>
              <wp:positionV relativeFrom="paragraph">
                <wp:posOffset>-154305</wp:posOffset>
              </wp:positionV>
              <wp:extent cx="1869440" cy="923925"/>
              <wp:effectExtent l="0" t="0" r="16510" b="9525"/>
              <wp:wrapNone/>
              <wp:docPr id="4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1869440" cy="923925"/>
                      </a:xfrm>
                      <a:custGeom>
                        <a:avLst/>
                        <a:gdLst/>
                        <a:ahLst/>
                        <a:cxnLst>
                          <a:cxn ang="0">
                            <a:pos x="0" y="0"/>
                          </a:cxn>
                          <a:cxn ang="0">
                            <a:pos x="1429" y="0"/>
                          </a:cxn>
                          <a:cxn ang="0">
                            <a:pos x="2410" y="0"/>
                          </a:cxn>
                          <a:cxn ang="0">
                            <a:pos x="3840" y="0"/>
                          </a:cxn>
                          <a:cxn ang="0">
                            <a:pos x="1920" y="1920"/>
                          </a:cxn>
                        </a:cxnLst>
                        <a:rect l="0" t="0" r="0" b="0"/>
                        <a:pathLst>
                          <a:path w="1119430" h="559715">
                            <a:moveTo>
                              <a:pt x="0" y="0"/>
                            </a:moveTo>
                            <a:lnTo>
                              <a:pt x="416840" y="0"/>
                            </a:lnTo>
                            <a:lnTo>
                              <a:pt x="702590" y="0"/>
                            </a:lnTo>
                            <a:lnTo>
                              <a:pt x="1119430" y="0"/>
                            </a:lnTo>
                            <a:lnTo>
                              <a:pt x="559715" y="559715"/>
                            </a:lnTo>
                            <a:close/>
                          </a:path>
                        </a:pathLst>
                      </a:custGeom>
                      <a:solidFill>
                        <a:srgbClr val="231F20"/>
                      </a:solidFill>
                      <a:ln w="12700">
                        <a:noFill/>
                      </a:ln>
                    </wps:spPr>
                    <wps:txbx>
                      <w:txbxContent>
                        <w:p w14:paraId="1F844BAD">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flip:y;margin-left:-89.95pt;margin-top:-12.15pt;height:72.75pt;width:147.2pt;z-index:-251656192;v-text-anchor:middle;mso-width-relative:page;mso-height-relative:page;" fillcolor="#231F20" filled="t" stroked="f" coordsize="1119430,559715" o:gfxdata="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9JKOg9oAAAAMAQAADwAAAAAAAAABACAAAAAiAAAAZHJz&#10;L2Rvd25yZXYueG1sUEsBAhQAFAAAAAgAh07iQBGxygPmAgAASgYAAA4AAAAAAAAAAQAgAAAAKQEA&#10;AGRycy9lMm9Eb2MueG1sUEsFBgAAAAAGAAYAWQEAAIEGAAAAAA==&#10;" path="m0,0l416840,0,702590,0,1119430,0,559715,559715xe">
              <v:path textboxrect="0,0,1119430,559715" o:connectlocs="0,0;1429,0;2410,0;3840,0;1920,1920" o:connectangles="0,0,0,0,0"/>
              <v:fill on="t" focussize="0,0"/>
              <v:stroke on="f" weight="1pt"/>
              <v:imagedata o:title=""/>
              <o:lock v:ext="edit" aspectratio="f"/>
              <v:textbox>
                <w:txbxContent>
                  <w:p w14:paraId="1F844BAD">
                    <w:pPr>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C6E3C">
    <w:pPr>
      <w:pStyle w:val="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8D377">
    <w:pPr>
      <w:pStyle w:val="9"/>
    </w:pPr>
    <w:r>
      <w:rPr>
        <w:sz w:val="21"/>
      </w:rPr>
      <mc:AlternateContent>
        <mc:Choice Requires="wpg">
          <w:drawing>
            <wp:anchor distT="0" distB="0" distL="114300" distR="114300" simplePos="0" relativeHeight="251671552"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3" name="组合 13"/>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0" name="组合 10"/>
                      <wpg:cNvGrpSpPr/>
                      <wpg:grpSpPr>
                        <a:xfrm>
                          <a:off x="13497" y="17404"/>
                          <a:ext cx="6233" cy="4318"/>
                          <a:chOff x="13497" y="17404"/>
                          <a:chExt cx="6233" cy="4318"/>
                        </a:xfrm>
                      </wpg:grpSpPr>
                      <wps:wsp>
                        <wps:cNvPr id="44"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8D0D7E2"/>
                          </w:txbxContent>
                        </wps:txbx>
                        <wps:bodyPr vert="horz" rtlCol="0" anchor="ctr" upright="1"/>
                      </wps:wsp>
                      <wps:wsp>
                        <wps:cNvPr id="45"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09CAF06">
                              <w:pPr>
                                <w:jc w:val="center"/>
                              </w:pPr>
                            </w:p>
                          </w:txbxContent>
                        </wps:txbx>
                        <wps:bodyPr vert="horz" rtlCol="0" anchor="ctr" upright="1"/>
                      </wps:wsp>
                    </wpg:grpSp>
                    <wps:wsp>
                      <wps:cNvPr id="12"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729482C1">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71552;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tQhTZ90AAAAOAQAADwAAAAAAAAABACAAAAAiAAAAZHJzL2Rv&#10;d25yZXYueG1sUEsBAhQAFAAAAAgAh07iQAhy3Y/hBAAAtQ8AAA4AAAAAAAAAAQAgAAAALAEAAGRy&#10;cy9lMm9Eb2MueG1sUEsFBgAAAAAGAAYAWQEAAH8IAAAAAA==&#10;">
              <o:lock v:ext="edit" aspectratio="f"/>
              <v:group id="_x0000_s1026" o:spid="_x0000_s1026" o:spt="203" style="position:absolute;left:13497;top:17404;height:4318;width:6233;" coordorigin="13497,17404" coordsize="6233,431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i9nYp74AAADb&#10;AAAADwAAAGRycy9kb3ducmV2LnhtbEWPQWvCQBSE7wX/w/IKvdVNglhJs3qICNKCWC0lx0f2NQnN&#10;vg27WxP/vSsUehxm5hum2EymFxdyvrOsIJ0nIIhrqztuFHyed88rED4ga+wtk4IredisZw8F5tqO&#10;/EGXU2hEhLDPUUEbwpBL6euWDPq5HYij922dwRCla6R2OEa46WWWJEtpsOO40OJAZUv1z+nXKFhJ&#10;vfw6H2T1dngvsxe3LYdjVSr19JgmryACTeE//NfeawWLBdy/xB8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nYp74A&#10;AADbAAAADwAAAAAAAAABACAAAAAiAAAAZHJzL2Rvd25yZXYueG1sUEsBAhQAFAAAAAgAh07iQDMv&#10;BZ47AAAAOQAAABAAAAAAAAAAAQAgAAAADQEAAGRycy9zaGFwZXhtbC54bWxQSwUGAAAAAAYABgBb&#10;AQAAtwM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8D0D7E2"/>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bDQRobwAAADb&#10;AAAADwAAAGRycy9kb3ducmV2LnhtbEWP3YrCMBSE74V9h3AW9k5TRUWrUVZB2Ct/uvsAh+ZsW9qc&#10;1Ca19e2NIHg5zMw3zHrbm0rcqHGFZQXjUQSCOLW64EzB3+9huADhPLLGyjIpuJOD7eZjsMZY244v&#10;dEt8JgKEXYwKcu/rWEqX5mTQjWxNHLx/2xj0QTaZ1A12AW4qOYmiuTRYcFjIsaZ9TmmZtEZBN03u&#10;533Zu+X37pqejuU8a1tU6utzHK1AeOr9O/xq/2gF0xk8v4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0EaG8AAAA&#10;2wAAAA8AAAAAAAAAAQAgAAAAIgAAAGRycy9kb3ducmV2LnhtbFBLAQIUABQAAAAIAIdO4kAzLwWe&#10;OwAAADkAAAAQAAAAAAAAAAEAIAAAAAsBAABkcnMvc2hhcGV4bWwueG1sUEsFBgAAAAAGAAYAWwEA&#10;ALUDA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09CAF06">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9482C1">
                      <w:pPr>
                        <w:rPr>
                          <w:rFonts w:ascii="微软雅黑" w:eastAsia="微软雅黑" w:hAnsiTheme="minorBidi"/>
                          <w:b/>
                          <w:color w:val="006CFD"/>
                          <w:kern w:val="24"/>
                          <w:sz w:val="36"/>
                          <w:szCs w:val="36"/>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E811">
    <w:pPr>
      <w:pStyle w:val="9"/>
    </w:pPr>
    <w:r>
      <w:rPr>
        <w:sz w:val="21"/>
      </w:rPr>
      <mc:AlternateContent>
        <mc:Choice Requires="wpg">
          <w:drawing>
            <wp:anchor distT="0" distB="0" distL="114300" distR="114300" simplePos="0" relativeHeight="251659264"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4" name="组合 14"/>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7" name="组合 10"/>
                      <wpg:cNvGrpSpPr/>
                      <wpg:grpSpPr>
                        <a:xfrm>
                          <a:off x="13497" y="17404"/>
                          <a:ext cx="6233" cy="4318"/>
                          <a:chOff x="13497" y="17404"/>
                          <a:chExt cx="6233" cy="4318"/>
                        </a:xfrm>
                      </wpg:grpSpPr>
                      <wps:wsp>
                        <wps:cNvPr id="18"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FA16245"/>
                          </w:txbxContent>
                        </wps:txbx>
                        <wps:bodyPr vert="horz" rtlCol="0" anchor="ctr" upright="1"/>
                      </wps:wsp>
                      <wps:wsp>
                        <wps:cNvPr id="19"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833FB52">
                              <w:pPr>
                                <w:jc w:val="center"/>
                              </w:pPr>
                            </w:p>
                          </w:txbxContent>
                        </wps:txbx>
                        <wps:bodyPr vert="horz" rtlCol="0" anchor="ctr" upright="1"/>
                      </wps:wsp>
                    </wpg:grpSp>
                    <wps:wsp>
                      <wps:cNvPr id="20"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35B3ADD6">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59264;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UIU2fdAAAADgEAAA8AAAAAAAAAAQAgAAAAIgAAAGRycy9k&#10;b3ducmV2LnhtbFBLAQIUABQAAAAIAIdO4kDc9TmA4gQAALUPAAAOAAAAAAAAAAEAIAAAACwBAABk&#10;cnMvZTJvRG9jLnhtbFBLBQYAAAAABgAGAFkBAACACAAAAAA=&#10;">
              <o:lock v:ext="edit" aspectratio="f"/>
              <v:group id="组合 10" o:spid="_x0000_s1026" o:spt="203" style="position:absolute;left:13497;top:17404;height:4318;width:6233;" coordorigin="13497,17404" coordsize="6233,4318"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GSf9v70AAADb&#10;AAAADwAAAGRycy9kb3ducmV2LnhtbEWPT4vCMBDF7wt+hzCCtzXVg0o1eqgIi4LsqojHoRnbYjMp&#10;SdY/337nIOxthvfmvd8sVk/XqjuF2Hg2MBpmoIhLbxuuDJyOm88ZqJiQLbaeycCLIqyWvY8F5tY/&#10;+Ifuh1QpCeGYo4E6pS7XOpY1OYxD3xGLdvXBYZI1VNoGfEi4a/U4yybaYcPSUGNHRU3l7fDrDMy0&#10;nZyPe33Z7nfFeBrWRfd9KYwZ9EfZHFSiZ/o3v6+/rO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2/vQAA&#10;ANsAAAAPAAAAAAAAAAEAIAAAACIAAABkcnMvZG93bnJldi54bWxQSwECFAAUAAAACACHTuJAMy8F&#10;njsAAAA5AAAAEAAAAAAAAAABACAAAAAMAQAAZHJzL3NoYXBleG1sLnhtbFBLBQYAAAAABgAGAFsB&#10;AAC2Aw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FA16245"/>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so0uboAAADb&#10;AAAADwAAAGRycy9kb3ducmV2LnhtbEVP22rCQBB9L/Qflin4VjcRkRpdxQYEn2wb/YAhOyYh2dk0&#10;u7n9fbdQ6NscznX2x8k0YqDOVZYVxMsIBHFudcWFgvvt/PoGwnlkjY1lUjCTg+Ph+WmPibYjf9GQ&#10;+UKEEHYJKii9bxMpXV6SQbe0LXHgHrYz6APsCqk7HEO4aeQqijbSYMWhocSW0pLyOuuNgnGdzZ9p&#10;Pbnt6f07/7jWm6LvUanFSxztQHia/L/4z33RYf4Wfn8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S5ugAAANsA&#10;AAAPAAAAAAAAAAEAIAAAACIAAABkcnMvZG93bnJldi54bWxQSwECFAAUAAAACACHTuJAMy8FnjsA&#10;AAA5AAAAEAAAAAAAAAABACAAAAAJAQAAZHJzL3NoYXBleG1sLnhtbFBLBQYAAAAABgAGAFsBAACz&#10;Aw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833FB52">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35B3ADD6">
                      <w:pPr>
                        <w:rPr>
                          <w:rFonts w:ascii="微软雅黑" w:eastAsia="微软雅黑" w:hAnsiTheme="minorBidi"/>
                          <w:b/>
                          <w:color w:val="006CFD"/>
                          <w:kern w:val="24"/>
                          <w:sz w:val="36"/>
                          <w:szCs w:val="36"/>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0BFFE"/>
    <w:multiLevelType w:val="singleLevel"/>
    <w:tmpl w:val="6BA0BFFE"/>
    <w:lvl w:ilvl="0" w:tentative="0">
      <w:start w:val="1"/>
      <w:numFmt w:val="bullet"/>
      <w:lvlText w:val=""/>
      <w:lvlJc w:val="left"/>
      <w:pPr>
        <w:ind w:left="420" w:hanging="420"/>
      </w:pPr>
      <w:rPr>
        <w:rFonts w:hint="default" w:ascii="Wingdings" w:hAnsi="Wingdings"/>
        <w:color w:val="2E75B6" w:themeColor="accent1" w:themeShade="B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ODMsImhkaWQiOiIzYjY0ZjFiMzc5YzNmZjkwN2E3MjczYzdjNjk2YTQ5MCIsInVzZXJDb3VudCI6MzZ9"/>
  </w:docVars>
  <w:rsids>
    <w:rsidRoot w:val="0F3A6A5F"/>
    <w:rsid w:val="000006C7"/>
    <w:rsid w:val="00001050"/>
    <w:rsid w:val="0000138E"/>
    <w:rsid w:val="00001690"/>
    <w:rsid w:val="000026AE"/>
    <w:rsid w:val="00002EE9"/>
    <w:rsid w:val="000041AD"/>
    <w:rsid w:val="000045AD"/>
    <w:rsid w:val="00004AFC"/>
    <w:rsid w:val="00005730"/>
    <w:rsid w:val="000060B1"/>
    <w:rsid w:val="0000621E"/>
    <w:rsid w:val="00006F55"/>
    <w:rsid w:val="00007ABA"/>
    <w:rsid w:val="00007D6E"/>
    <w:rsid w:val="00010FF7"/>
    <w:rsid w:val="000119A6"/>
    <w:rsid w:val="00012B5E"/>
    <w:rsid w:val="00012E2E"/>
    <w:rsid w:val="00012EAC"/>
    <w:rsid w:val="00013DE9"/>
    <w:rsid w:val="00013EA5"/>
    <w:rsid w:val="000143E1"/>
    <w:rsid w:val="00014DC5"/>
    <w:rsid w:val="00015EDA"/>
    <w:rsid w:val="000161A9"/>
    <w:rsid w:val="00016438"/>
    <w:rsid w:val="00016EE3"/>
    <w:rsid w:val="000172BA"/>
    <w:rsid w:val="000204C8"/>
    <w:rsid w:val="00020987"/>
    <w:rsid w:val="00020F2B"/>
    <w:rsid w:val="000210D5"/>
    <w:rsid w:val="000213C5"/>
    <w:rsid w:val="00021B5C"/>
    <w:rsid w:val="000221EC"/>
    <w:rsid w:val="00023026"/>
    <w:rsid w:val="00023C3E"/>
    <w:rsid w:val="00024034"/>
    <w:rsid w:val="00024CE7"/>
    <w:rsid w:val="000253DD"/>
    <w:rsid w:val="0002662D"/>
    <w:rsid w:val="000277EF"/>
    <w:rsid w:val="0002794C"/>
    <w:rsid w:val="00030266"/>
    <w:rsid w:val="00030848"/>
    <w:rsid w:val="00030EC6"/>
    <w:rsid w:val="00030F9D"/>
    <w:rsid w:val="00033DB2"/>
    <w:rsid w:val="000348A9"/>
    <w:rsid w:val="00034F64"/>
    <w:rsid w:val="00035BC1"/>
    <w:rsid w:val="000401EC"/>
    <w:rsid w:val="00040668"/>
    <w:rsid w:val="00041B50"/>
    <w:rsid w:val="00042020"/>
    <w:rsid w:val="0004204D"/>
    <w:rsid w:val="00042166"/>
    <w:rsid w:val="0004251E"/>
    <w:rsid w:val="00044BAC"/>
    <w:rsid w:val="00045EA9"/>
    <w:rsid w:val="0004600C"/>
    <w:rsid w:val="000476B2"/>
    <w:rsid w:val="00047C93"/>
    <w:rsid w:val="00050346"/>
    <w:rsid w:val="00050522"/>
    <w:rsid w:val="00053A67"/>
    <w:rsid w:val="0005466B"/>
    <w:rsid w:val="00054BA7"/>
    <w:rsid w:val="00054C76"/>
    <w:rsid w:val="00055141"/>
    <w:rsid w:val="00055D14"/>
    <w:rsid w:val="000563BD"/>
    <w:rsid w:val="00056D9C"/>
    <w:rsid w:val="00056E38"/>
    <w:rsid w:val="00056EED"/>
    <w:rsid w:val="00057231"/>
    <w:rsid w:val="00057458"/>
    <w:rsid w:val="0006067A"/>
    <w:rsid w:val="00061642"/>
    <w:rsid w:val="00062A84"/>
    <w:rsid w:val="00063011"/>
    <w:rsid w:val="00063CB2"/>
    <w:rsid w:val="00064698"/>
    <w:rsid w:val="00064B6F"/>
    <w:rsid w:val="00065273"/>
    <w:rsid w:val="00066568"/>
    <w:rsid w:val="00066ED1"/>
    <w:rsid w:val="000724E4"/>
    <w:rsid w:val="00072F6B"/>
    <w:rsid w:val="00073A4A"/>
    <w:rsid w:val="00073E61"/>
    <w:rsid w:val="00073E93"/>
    <w:rsid w:val="000744E0"/>
    <w:rsid w:val="0007580E"/>
    <w:rsid w:val="00075E71"/>
    <w:rsid w:val="000765AF"/>
    <w:rsid w:val="000765D0"/>
    <w:rsid w:val="00076D52"/>
    <w:rsid w:val="00077C27"/>
    <w:rsid w:val="0008028C"/>
    <w:rsid w:val="00080425"/>
    <w:rsid w:val="000812AF"/>
    <w:rsid w:val="00081775"/>
    <w:rsid w:val="00081F10"/>
    <w:rsid w:val="0008248C"/>
    <w:rsid w:val="00082686"/>
    <w:rsid w:val="0008328E"/>
    <w:rsid w:val="00083DFB"/>
    <w:rsid w:val="0008518F"/>
    <w:rsid w:val="0008606A"/>
    <w:rsid w:val="000866E8"/>
    <w:rsid w:val="00086930"/>
    <w:rsid w:val="00086A2B"/>
    <w:rsid w:val="00086C1D"/>
    <w:rsid w:val="000877D3"/>
    <w:rsid w:val="00087895"/>
    <w:rsid w:val="00090039"/>
    <w:rsid w:val="0009074D"/>
    <w:rsid w:val="00090862"/>
    <w:rsid w:val="00091227"/>
    <w:rsid w:val="0009188C"/>
    <w:rsid w:val="000919F9"/>
    <w:rsid w:val="000924C9"/>
    <w:rsid w:val="00092527"/>
    <w:rsid w:val="00092AE4"/>
    <w:rsid w:val="00092BEB"/>
    <w:rsid w:val="000931DC"/>
    <w:rsid w:val="00094FA1"/>
    <w:rsid w:val="00095A2A"/>
    <w:rsid w:val="00097225"/>
    <w:rsid w:val="00097CE2"/>
    <w:rsid w:val="000A2EF0"/>
    <w:rsid w:val="000A39B5"/>
    <w:rsid w:val="000A5129"/>
    <w:rsid w:val="000A6AA2"/>
    <w:rsid w:val="000A737D"/>
    <w:rsid w:val="000A7C76"/>
    <w:rsid w:val="000B0A26"/>
    <w:rsid w:val="000B0B9F"/>
    <w:rsid w:val="000B1167"/>
    <w:rsid w:val="000B1231"/>
    <w:rsid w:val="000B1696"/>
    <w:rsid w:val="000B1773"/>
    <w:rsid w:val="000B2D0E"/>
    <w:rsid w:val="000B38B7"/>
    <w:rsid w:val="000B4430"/>
    <w:rsid w:val="000B5942"/>
    <w:rsid w:val="000C0481"/>
    <w:rsid w:val="000C18B1"/>
    <w:rsid w:val="000C1AE0"/>
    <w:rsid w:val="000C2655"/>
    <w:rsid w:val="000C30C3"/>
    <w:rsid w:val="000C36E7"/>
    <w:rsid w:val="000C379E"/>
    <w:rsid w:val="000C3A8E"/>
    <w:rsid w:val="000C5A1C"/>
    <w:rsid w:val="000C7BCF"/>
    <w:rsid w:val="000D0324"/>
    <w:rsid w:val="000D0978"/>
    <w:rsid w:val="000D0BAC"/>
    <w:rsid w:val="000D1E7A"/>
    <w:rsid w:val="000D247B"/>
    <w:rsid w:val="000D277E"/>
    <w:rsid w:val="000D3B6C"/>
    <w:rsid w:val="000D3BC7"/>
    <w:rsid w:val="000D3F2B"/>
    <w:rsid w:val="000D6DCE"/>
    <w:rsid w:val="000D6FC4"/>
    <w:rsid w:val="000D7F3F"/>
    <w:rsid w:val="000E02E6"/>
    <w:rsid w:val="000E075E"/>
    <w:rsid w:val="000E1468"/>
    <w:rsid w:val="000E1AE5"/>
    <w:rsid w:val="000E2978"/>
    <w:rsid w:val="000E5734"/>
    <w:rsid w:val="000E577E"/>
    <w:rsid w:val="000E5A75"/>
    <w:rsid w:val="000E5D3C"/>
    <w:rsid w:val="000E5F56"/>
    <w:rsid w:val="000E5FB7"/>
    <w:rsid w:val="000E67A8"/>
    <w:rsid w:val="000E689C"/>
    <w:rsid w:val="000E70AE"/>
    <w:rsid w:val="000E7EA1"/>
    <w:rsid w:val="000E7F9C"/>
    <w:rsid w:val="000F01FE"/>
    <w:rsid w:val="000F1419"/>
    <w:rsid w:val="000F288B"/>
    <w:rsid w:val="000F37A3"/>
    <w:rsid w:val="000F37D5"/>
    <w:rsid w:val="000F4D02"/>
    <w:rsid w:val="000F59DF"/>
    <w:rsid w:val="000F5D16"/>
    <w:rsid w:val="000F6348"/>
    <w:rsid w:val="000F6397"/>
    <w:rsid w:val="000F7A9D"/>
    <w:rsid w:val="00100D9C"/>
    <w:rsid w:val="0010121D"/>
    <w:rsid w:val="0010136F"/>
    <w:rsid w:val="00102AA6"/>
    <w:rsid w:val="00102B1D"/>
    <w:rsid w:val="0010304B"/>
    <w:rsid w:val="001033C6"/>
    <w:rsid w:val="00103533"/>
    <w:rsid w:val="001035F9"/>
    <w:rsid w:val="00103FB8"/>
    <w:rsid w:val="00104237"/>
    <w:rsid w:val="00104741"/>
    <w:rsid w:val="001051DB"/>
    <w:rsid w:val="00105616"/>
    <w:rsid w:val="0010588D"/>
    <w:rsid w:val="001062E5"/>
    <w:rsid w:val="001067EA"/>
    <w:rsid w:val="00107E8A"/>
    <w:rsid w:val="00110589"/>
    <w:rsid w:val="00110822"/>
    <w:rsid w:val="00110BA5"/>
    <w:rsid w:val="001120DD"/>
    <w:rsid w:val="00114356"/>
    <w:rsid w:val="00115628"/>
    <w:rsid w:val="00115EB9"/>
    <w:rsid w:val="001165DD"/>
    <w:rsid w:val="00116D77"/>
    <w:rsid w:val="0011749D"/>
    <w:rsid w:val="00117AE2"/>
    <w:rsid w:val="0012262B"/>
    <w:rsid w:val="001229CE"/>
    <w:rsid w:val="00122B2A"/>
    <w:rsid w:val="00122CB3"/>
    <w:rsid w:val="00122F45"/>
    <w:rsid w:val="00123A4B"/>
    <w:rsid w:val="00123B75"/>
    <w:rsid w:val="001249D6"/>
    <w:rsid w:val="00124F00"/>
    <w:rsid w:val="00125AE6"/>
    <w:rsid w:val="00126506"/>
    <w:rsid w:val="00132DF5"/>
    <w:rsid w:val="00133565"/>
    <w:rsid w:val="00133A8B"/>
    <w:rsid w:val="001340A1"/>
    <w:rsid w:val="00134365"/>
    <w:rsid w:val="001346F4"/>
    <w:rsid w:val="00134D28"/>
    <w:rsid w:val="00135079"/>
    <w:rsid w:val="00135705"/>
    <w:rsid w:val="001418C9"/>
    <w:rsid w:val="00141E57"/>
    <w:rsid w:val="0014226E"/>
    <w:rsid w:val="00142834"/>
    <w:rsid w:val="00142AA3"/>
    <w:rsid w:val="00142BA4"/>
    <w:rsid w:val="00143182"/>
    <w:rsid w:val="001439BB"/>
    <w:rsid w:val="001449C5"/>
    <w:rsid w:val="00144AF4"/>
    <w:rsid w:val="001451BC"/>
    <w:rsid w:val="00145769"/>
    <w:rsid w:val="00146196"/>
    <w:rsid w:val="00146F35"/>
    <w:rsid w:val="00150241"/>
    <w:rsid w:val="00150D1A"/>
    <w:rsid w:val="00151015"/>
    <w:rsid w:val="001510DD"/>
    <w:rsid w:val="00151660"/>
    <w:rsid w:val="00152F99"/>
    <w:rsid w:val="00156C21"/>
    <w:rsid w:val="00160E0E"/>
    <w:rsid w:val="00160E3A"/>
    <w:rsid w:val="00161853"/>
    <w:rsid w:val="00162381"/>
    <w:rsid w:val="00163064"/>
    <w:rsid w:val="0016314B"/>
    <w:rsid w:val="0016332B"/>
    <w:rsid w:val="00164859"/>
    <w:rsid w:val="00164977"/>
    <w:rsid w:val="00165771"/>
    <w:rsid w:val="001657D1"/>
    <w:rsid w:val="00165D0A"/>
    <w:rsid w:val="00165DA3"/>
    <w:rsid w:val="00166D78"/>
    <w:rsid w:val="001676E6"/>
    <w:rsid w:val="00170BDC"/>
    <w:rsid w:val="0017344F"/>
    <w:rsid w:val="00173BCB"/>
    <w:rsid w:val="00175431"/>
    <w:rsid w:val="00175992"/>
    <w:rsid w:val="00175D23"/>
    <w:rsid w:val="001763DE"/>
    <w:rsid w:val="0017698E"/>
    <w:rsid w:val="00176D07"/>
    <w:rsid w:val="001818EC"/>
    <w:rsid w:val="00181CC2"/>
    <w:rsid w:val="00183096"/>
    <w:rsid w:val="001852B9"/>
    <w:rsid w:val="0018540B"/>
    <w:rsid w:val="0018637D"/>
    <w:rsid w:val="001865A7"/>
    <w:rsid w:val="0018785F"/>
    <w:rsid w:val="00187B92"/>
    <w:rsid w:val="00187CE8"/>
    <w:rsid w:val="00187EC5"/>
    <w:rsid w:val="00190FB7"/>
    <w:rsid w:val="0019173E"/>
    <w:rsid w:val="0019310A"/>
    <w:rsid w:val="0019394E"/>
    <w:rsid w:val="00194C4F"/>
    <w:rsid w:val="0019556D"/>
    <w:rsid w:val="00195709"/>
    <w:rsid w:val="00195994"/>
    <w:rsid w:val="00195BF6"/>
    <w:rsid w:val="00197D92"/>
    <w:rsid w:val="001A0B4A"/>
    <w:rsid w:val="001A3370"/>
    <w:rsid w:val="001A3DA5"/>
    <w:rsid w:val="001A618E"/>
    <w:rsid w:val="001A6AF2"/>
    <w:rsid w:val="001A6CE3"/>
    <w:rsid w:val="001A6F3D"/>
    <w:rsid w:val="001A7791"/>
    <w:rsid w:val="001B07CD"/>
    <w:rsid w:val="001B08C1"/>
    <w:rsid w:val="001B0992"/>
    <w:rsid w:val="001B0B20"/>
    <w:rsid w:val="001B0E93"/>
    <w:rsid w:val="001B12EF"/>
    <w:rsid w:val="001B1A9E"/>
    <w:rsid w:val="001B2C86"/>
    <w:rsid w:val="001B3F51"/>
    <w:rsid w:val="001B5C1D"/>
    <w:rsid w:val="001B5D03"/>
    <w:rsid w:val="001B5E09"/>
    <w:rsid w:val="001B7152"/>
    <w:rsid w:val="001C0230"/>
    <w:rsid w:val="001C0256"/>
    <w:rsid w:val="001C042A"/>
    <w:rsid w:val="001C0536"/>
    <w:rsid w:val="001C0987"/>
    <w:rsid w:val="001C1E28"/>
    <w:rsid w:val="001C21BC"/>
    <w:rsid w:val="001C3557"/>
    <w:rsid w:val="001C375B"/>
    <w:rsid w:val="001C5B08"/>
    <w:rsid w:val="001C5C12"/>
    <w:rsid w:val="001C5DA5"/>
    <w:rsid w:val="001C6383"/>
    <w:rsid w:val="001C65DE"/>
    <w:rsid w:val="001C7067"/>
    <w:rsid w:val="001C7299"/>
    <w:rsid w:val="001D09C4"/>
    <w:rsid w:val="001D0B29"/>
    <w:rsid w:val="001D0EDE"/>
    <w:rsid w:val="001D1238"/>
    <w:rsid w:val="001D28E2"/>
    <w:rsid w:val="001D36EA"/>
    <w:rsid w:val="001D431B"/>
    <w:rsid w:val="001D4708"/>
    <w:rsid w:val="001D48F3"/>
    <w:rsid w:val="001D4C6C"/>
    <w:rsid w:val="001D587E"/>
    <w:rsid w:val="001D589D"/>
    <w:rsid w:val="001D5A9C"/>
    <w:rsid w:val="001D68C4"/>
    <w:rsid w:val="001D7BE2"/>
    <w:rsid w:val="001D7F24"/>
    <w:rsid w:val="001E064B"/>
    <w:rsid w:val="001E0C3E"/>
    <w:rsid w:val="001E135D"/>
    <w:rsid w:val="001E13D1"/>
    <w:rsid w:val="001E1454"/>
    <w:rsid w:val="001E1FCA"/>
    <w:rsid w:val="001E216C"/>
    <w:rsid w:val="001E26E1"/>
    <w:rsid w:val="001E2B77"/>
    <w:rsid w:val="001E3222"/>
    <w:rsid w:val="001E3BC2"/>
    <w:rsid w:val="001E6211"/>
    <w:rsid w:val="001E6D58"/>
    <w:rsid w:val="001E6E0E"/>
    <w:rsid w:val="001E76FB"/>
    <w:rsid w:val="001F0997"/>
    <w:rsid w:val="001F13E6"/>
    <w:rsid w:val="001F1B47"/>
    <w:rsid w:val="001F2A48"/>
    <w:rsid w:val="001F2C3F"/>
    <w:rsid w:val="001F2DF4"/>
    <w:rsid w:val="001F4C2A"/>
    <w:rsid w:val="001F50B7"/>
    <w:rsid w:val="001F7008"/>
    <w:rsid w:val="001F7821"/>
    <w:rsid w:val="001F7874"/>
    <w:rsid w:val="001F7E20"/>
    <w:rsid w:val="0020004C"/>
    <w:rsid w:val="0020075C"/>
    <w:rsid w:val="00200D25"/>
    <w:rsid w:val="00203969"/>
    <w:rsid w:val="002045E1"/>
    <w:rsid w:val="002054D8"/>
    <w:rsid w:val="002059C5"/>
    <w:rsid w:val="00205BB1"/>
    <w:rsid w:val="002074AC"/>
    <w:rsid w:val="00207FDD"/>
    <w:rsid w:val="002119E9"/>
    <w:rsid w:val="00212E1E"/>
    <w:rsid w:val="00212EA7"/>
    <w:rsid w:val="002143BD"/>
    <w:rsid w:val="0021443B"/>
    <w:rsid w:val="00214E22"/>
    <w:rsid w:val="00214F94"/>
    <w:rsid w:val="00215C05"/>
    <w:rsid w:val="0021618D"/>
    <w:rsid w:val="00217B62"/>
    <w:rsid w:val="00217D06"/>
    <w:rsid w:val="002225E1"/>
    <w:rsid w:val="00222827"/>
    <w:rsid w:val="00223265"/>
    <w:rsid w:val="002234EA"/>
    <w:rsid w:val="00224361"/>
    <w:rsid w:val="00224785"/>
    <w:rsid w:val="00225084"/>
    <w:rsid w:val="00225D15"/>
    <w:rsid w:val="00226312"/>
    <w:rsid w:val="002265E0"/>
    <w:rsid w:val="00226735"/>
    <w:rsid w:val="00226A0C"/>
    <w:rsid w:val="00227242"/>
    <w:rsid w:val="00227431"/>
    <w:rsid w:val="00227B6D"/>
    <w:rsid w:val="00230E13"/>
    <w:rsid w:val="00231E49"/>
    <w:rsid w:val="002336AE"/>
    <w:rsid w:val="00233AEC"/>
    <w:rsid w:val="0023400E"/>
    <w:rsid w:val="002345D6"/>
    <w:rsid w:val="0023520E"/>
    <w:rsid w:val="002354E7"/>
    <w:rsid w:val="00235DAB"/>
    <w:rsid w:val="00236B81"/>
    <w:rsid w:val="00236D3E"/>
    <w:rsid w:val="00240185"/>
    <w:rsid w:val="00240404"/>
    <w:rsid w:val="002412B3"/>
    <w:rsid w:val="00243260"/>
    <w:rsid w:val="0024576B"/>
    <w:rsid w:val="00245BFD"/>
    <w:rsid w:val="0024768B"/>
    <w:rsid w:val="00251AD5"/>
    <w:rsid w:val="00252BE6"/>
    <w:rsid w:val="00255CB0"/>
    <w:rsid w:val="0025618F"/>
    <w:rsid w:val="002572EC"/>
    <w:rsid w:val="0025732E"/>
    <w:rsid w:val="00257931"/>
    <w:rsid w:val="00260220"/>
    <w:rsid w:val="00260586"/>
    <w:rsid w:val="00260FEE"/>
    <w:rsid w:val="00261264"/>
    <w:rsid w:val="00261A48"/>
    <w:rsid w:val="00262D37"/>
    <w:rsid w:val="00262D6B"/>
    <w:rsid w:val="00265199"/>
    <w:rsid w:val="00266743"/>
    <w:rsid w:val="0026746F"/>
    <w:rsid w:val="00267E0F"/>
    <w:rsid w:val="0027052C"/>
    <w:rsid w:val="00270CF7"/>
    <w:rsid w:val="00270D6F"/>
    <w:rsid w:val="00272D8D"/>
    <w:rsid w:val="00274BE7"/>
    <w:rsid w:val="00274DB8"/>
    <w:rsid w:val="0027610E"/>
    <w:rsid w:val="00276E16"/>
    <w:rsid w:val="00277698"/>
    <w:rsid w:val="002810B0"/>
    <w:rsid w:val="00281D72"/>
    <w:rsid w:val="00282078"/>
    <w:rsid w:val="002830C0"/>
    <w:rsid w:val="00284666"/>
    <w:rsid w:val="002858F8"/>
    <w:rsid w:val="0028632E"/>
    <w:rsid w:val="00286DE6"/>
    <w:rsid w:val="00286EE5"/>
    <w:rsid w:val="00287887"/>
    <w:rsid w:val="00287AA2"/>
    <w:rsid w:val="00291164"/>
    <w:rsid w:val="002912D0"/>
    <w:rsid w:val="00291B6B"/>
    <w:rsid w:val="00291E1D"/>
    <w:rsid w:val="00292B4F"/>
    <w:rsid w:val="0029306C"/>
    <w:rsid w:val="0029313F"/>
    <w:rsid w:val="00294F2D"/>
    <w:rsid w:val="00294F67"/>
    <w:rsid w:val="00295735"/>
    <w:rsid w:val="0029658B"/>
    <w:rsid w:val="00296DBC"/>
    <w:rsid w:val="00297345"/>
    <w:rsid w:val="00297874"/>
    <w:rsid w:val="002979DC"/>
    <w:rsid w:val="002A0510"/>
    <w:rsid w:val="002A0BF8"/>
    <w:rsid w:val="002A17B2"/>
    <w:rsid w:val="002A182C"/>
    <w:rsid w:val="002A2317"/>
    <w:rsid w:val="002A2F05"/>
    <w:rsid w:val="002A462A"/>
    <w:rsid w:val="002A4951"/>
    <w:rsid w:val="002A5125"/>
    <w:rsid w:val="002A56CA"/>
    <w:rsid w:val="002A623D"/>
    <w:rsid w:val="002A6A9D"/>
    <w:rsid w:val="002A70B8"/>
    <w:rsid w:val="002A711A"/>
    <w:rsid w:val="002B05B6"/>
    <w:rsid w:val="002B2469"/>
    <w:rsid w:val="002B541E"/>
    <w:rsid w:val="002B5C84"/>
    <w:rsid w:val="002B5FA4"/>
    <w:rsid w:val="002B62EC"/>
    <w:rsid w:val="002B79C8"/>
    <w:rsid w:val="002B7EB7"/>
    <w:rsid w:val="002C00A4"/>
    <w:rsid w:val="002C0278"/>
    <w:rsid w:val="002C058A"/>
    <w:rsid w:val="002C0BAB"/>
    <w:rsid w:val="002C0BB5"/>
    <w:rsid w:val="002C1302"/>
    <w:rsid w:val="002C1570"/>
    <w:rsid w:val="002C2419"/>
    <w:rsid w:val="002C37B3"/>
    <w:rsid w:val="002C394F"/>
    <w:rsid w:val="002C3CEE"/>
    <w:rsid w:val="002C4E36"/>
    <w:rsid w:val="002C4ED6"/>
    <w:rsid w:val="002C551B"/>
    <w:rsid w:val="002C59CA"/>
    <w:rsid w:val="002C5EFD"/>
    <w:rsid w:val="002C67B4"/>
    <w:rsid w:val="002D2006"/>
    <w:rsid w:val="002D42A6"/>
    <w:rsid w:val="002D49EE"/>
    <w:rsid w:val="002D6015"/>
    <w:rsid w:val="002D6460"/>
    <w:rsid w:val="002D65EE"/>
    <w:rsid w:val="002D76DB"/>
    <w:rsid w:val="002D78DF"/>
    <w:rsid w:val="002D7921"/>
    <w:rsid w:val="002E07A0"/>
    <w:rsid w:val="002E1716"/>
    <w:rsid w:val="002E2886"/>
    <w:rsid w:val="002E4528"/>
    <w:rsid w:val="002E455D"/>
    <w:rsid w:val="002E4B1C"/>
    <w:rsid w:val="002E59A5"/>
    <w:rsid w:val="002E606C"/>
    <w:rsid w:val="002E620B"/>
    <w:rsid w:val="002E7409"/>
    <w:rsid w:val="002E76FE"/>
    <w:rsid w:val="002E77A3"/>
    <w:rsid w:val="002E7C44"/>
    <w:rsid w:val="002F0BC5"/>
    <w:rsid w:val="002F1143"/>
    <w:rsid w:val="002F121A"/>
    <w:rsid w:val="002F12B4"/>
    <w:rsid w:val="002F2090"/>
    <w:rsid w:val="002F27FF"/>
    <w:rsid w:val="002F3622"/>
    <w:rsid w:val="002F373E"/>
    <w:rsid w:val="002F3980"/>
    <w:rsid w:val="002F431B"/>
    <w:rsid w:val="002F67E9"/>
    <w:rsid w:val="002F7336"/>
    <w:rsid w:val="002F73CA"/>
    <w:rsid w:val="002F79CA"/>
    <w:rsid w:val="003006CD"/>
    <w:rsid w:val="00300DFF"/>
    <w:rsid w:val="00300FAD"/>
    <w:rsid w:val="003011B7"/>
    <w:rsid w:val="003015A5"/>
    <w:rsid w:val="00301C01"/>
    <w:rsid w:val="003026E0"/>
    <w:rsid w:val="00303162"/>
    <w:rsid w:val="003050F7"/>
    <w:rsid w:val="0030664A"/>
    <w:rsid w:val="00306ABC"/>
    <w:rsid w:val="00310082"/>
    <w:rsid w:val="00310BB9"/>
    <w:rsid w:val="00310BCA"/>
    <w:rsid w:val="00311117"/>
    <w:rsid w:val="00312456"/>
    <w:rsid w:val="00312B01"/>
    <w:rsid w:val="003130AA"/>
    <w:rsid w:val="00313801"/>
    <w:rsid w:val="003138E5"/>
    <w:rsid w:val="00313F85"/>
    <w:rsid w:val="003159DE"/>
    <w:rsid w:val="00315D32"/>
    <w:rsid w:val="003165BC"/>
    <w:rsid w:val="00317BC0"/>
    <w:rsid w:val="00317F21"/>
    <w:rsid w:val="00317FF3"/>
    <w:rsid w:val="003200E2"/>
    <w:rsid w:val="003201E0"/>
    <w:rsid w:val="00320450"/>
    <w:rsid w:val="00320485"/>
    <w:rsid w:val="003209D3"/>
    <w:rsid w:val="00320B07"/>
    <w:rsid w:val="00321487"/>
    <w:rsid w:val="00321E55"/>
    <w:rsid w:val="00322FA2"/>
    <w:rsid w:val="003233A7"/>
    <w:rsid w:val="00323443"/>
    <w:rsid w:val="00323EE1"/>
    <w:rsid w:val="0032522B"/>
    <w:rsid w:val="00325AE1"/>
    <w:rsid w:val="00325EE9"/>
    <w:rsid w:val="00326540"/>
    <w:rsid w:val="00326CB5"/>
    <w:rsid w:val="00326E05"/>
    <w:rsid w:val="00326E2A"/>
    <w:rsid w:val="0032776F"/>
    <w:rsid w:val="00327C7E"/>
    <w:rsid w:val="00331B18"/>
    <w:rsid w:val="00332808"/>
    <w:rsid w:val="00332AD2"/>
    <w:rsid w:val="003338A6"/>
    <w:rsid w:val="003347C5"/>
    <w:rsid w:val="0033494C"/>
    <w:rsid w:val="00334987"/>
    <w:rsid w:val="00336BEB"/>
    <w:rsid w:val="00337595"/>
    <w:rsid w:val="003403C8"/>
    <w:rsid w:val="003414C6"/>
    <w:rsid w:val="003418EA"/>
    <w:rsid w:val="00342096"/>
    <w:rsid w:val="00342831"/>
    <w:rsid w:val="00342E97"/>
    <w:rsid w:val="00344897"/>
    <w:rsid w:val="00344902"/>
    <w:rsid w:val="00344A40"/>
    <w:rsid w:val="00345D0F"/>
    <w:rsid w:val="00346083"/>
    <w:rsid w:val="003468E2"/>
    <w:rsid w:val="00346BC8"/>
    <w:rsid w:val="00346E0F"/>
    <w:rsid w:val="00350117"/>
    <w:rsid w:val="003517AA"/>
    <w:rsid w:val="00351D30"/>
    <w:rsid w:val="003522D6"/>
    <w:rsid w:val="00352BED"/>
    <w:rsid w:val="00352DFB"/>
    <w:rsid w:val="003530E2"/>
    <w:rsid w:val="003534BE"/>
    <w:rsid w:val="00353734"/>
    <w:rsid w:val="00354927"/>
    <w:rsid w:val="0035563F"/>
    <w:rsid w:val="00356707"/>
    <w:rsid w:val="003567B9"/>
    <w:rsid w:val="00357885"/>
    <w:rsid w:val="003618BF"/>
    <w:rsid w:val="00361C5D"/>
    <w:rsid w:val="00362FBA"/>
    <w:rsid w:val="00363205"/>
    <w:rsid w:val="00363DF5"/>
    <w:rsid w:val="00366BF2"/>
    <w:rsid w:val="00366DFE"/>
    <w:rsid w:val="00370826"/>
    <w:rsid w:val="0037082A"/>
    <w:rsid w:val="00370923"/>
    <w:rsid w:val="003719C2"/>
    <w:rsid w:val="003729F8"/>
    <w:rsid w:val="00372F39"/>
    <w:rsid w:val="00372F51"/>
    <w:rsid w:val="00374A16"/>
    <w:rsid w:val="0037599B"/>
    <w:rsid w:val="00377BD1"/>
    <w:rsid w:val="00380380"/>
    <w:rsid w:val="0038208D"/>
    <w:rsid w:val="0038540E"/>
    <w:rsid w:val="00385810"/>
    <w:rsid w:val="0038654F"/>
    <w:rsid w:val="00390540"/>
    <w:rsid w:val="003910ED"/>
    <w:rsid w:val="003911AD"/>
    <w:rsid w:val="003921D1"/>
    <w:rsid w:val="003927B6"/>
    <w:rsid w:val="00393528"/>
    <w:rsid w:val="003938D5"/>
    <w:rsid w:val="00393975"/>
    <w:rsid w:val="00394150"/>
    <w:rsid w:val="00394597"/>
    <w:rsid w:val="003948BE"/>
    <w:rsid w:val="00395836"/>
    <w:rsid w:val="003959E3"/>
    <w:rsid w:val="0039715C"/>
    <w:rsid w:val="00397A81"/>
    <w:rsid w:val="003A0DE3"/>
    <w:rsid w:val="003A14D1"/>
    <w:rsid w:val="003A2924"/>
    <w:rsid w:val="003A455B"/>
    <w:rsid w:val="003A4A47"/>
    <w:rsid w:val="003A4D4D"/>
    <w:rsid w:val="003A5120"/>
    <w:rsid w:val="003A58E2"/>
    <w:rsid w:val="003A5FA4"/>
    <w:rsid w:val="003A61D1"/>
    <w:rsid w:val="003A6344"/>
    <w:rsid w:val="003A69B8"/>
    <w:rsid w:val="003A73C6"/>
    <w:rsid w:val="003A769E"/>
    <w:rsid w:val="003B0347"/>
    <w:rsid w:val="003B03D1"/>
    <w:rsid w:val="003B16ED"/>
    <w:rsid w:val="003B1D2E"/>
    <w:rsid w:val="003B2E5D"/>
    <w:rsid w:val="003B3045"/>
    <w:rsid w:val="003B3A82"/>
    <w:rsid w:val="003B44AC"/>
    <w:rsid w:val="003B56EE"/>
    <w:rsid w:val="003B6C35"/>
    <w:rsid w:val="003B70A2"/>
    <w:rsid w:val="003B7EB3"/>
    <w:rsid w:val="003C0559"/>
    <w:rsid w:val="003C1019"/>
    <w:rsid w:val="003C1C44"/>
    <w:rsid w:val="003C28D1"/>
    <w:rsid w:val="003C4630"/>
    <w:rsid w:val="003C476E"/>
    <w:rsid w:val="003C498E"/>
    <w:rsid w:val="003C4B56"/>
    <w:rsid w:val="003C642A"/>
    <w:rsid w:val="003C6482"/>
    <w:rsid w:val="003C76CD"/>
    <w:rsid w:val="003D02DC"/>
    <w:rsid w:val="003D0885"/>
    <w:rsid w:val="003D0B92"/>
    <w:rsid w:val="003D0FA3"/>
    <w:rsid w:val="003D1387"/>
    <w:rsid w:val="003D16C1"/>
    <w:rsid w:val="003D1AD3"/>
    <w:rsid w:val="003D1C59"/>
    <w:rsid w:val="003D2A1F"/>
    <w:rsid w:val="003D2B4B"/>
    <w:rsid w:val="003D2B61"/>
    <w:rsid w:val="003D2C2F"/>
    <w:rsid w:val="003D2F25"/>
    <w:rsid w:val="003D46F9"/>
    <w:rsid w:val="003D4B83"/>
    <w:rsid w:val="003D4EF7"/>
    <w:rsid w:val="003D6965"/>
    <w:rsid w:val="003D6F63"/>
    <w:rsid w:val="003D753D"/>
    <w:rsid w:val="003D7983"/>
    <w:rsid w:val="003E0816"/>
    <w:rsid w:val="003E2A7B"/>
    <w:rsid w:val="003E4AF6"/>
    <w:rsid w:val="003E5E05"/>
    <w:rsid w:val="003E5E25"/>
    <w:rsid w:val="003E66B0"/>
    <w:rsid w:val="003E698D"/>
    <w:rsid w:val="003E7FC3"/>
    <w:rsid w:val="003F135E"/>
    <w:rsid w:val="003F1D8F"/>
    <w:rsid w:val="003F25B0"/>
    <w:rsid w:val="003F2A2C"/>
    <w:rsid w:val="003F2BD7"/>
    <w:rsid w:val="003F3386"/>
    <w:rsid w:val="003F3D80"/>
    <w:rsid w:val="003F47D5"/>
    <w:rsid w:val="003F5C86"/>
    <w:rsid w:val="003F6516"/>
    <w:rsid w:val="003F65E1"/>
    <w:rsid w:val="003F6E5E"/>
    <w:rsid w:val="004004E8"/>
    <w:rsid w:val="00400749"/>
    <w:rsid w:val="00401674"/>
    <w:rsid w:val="00401F9F"/>
    <w:rsid w:val="00401FED"/>
    <w:rsid w:val="00402445"/>
    <w:rsid w:val="00402A29"/>
    <w:rsid w:val="0040404F"/>
    <w:rsid w:val="004044AA"/>
    <w:rsid w:val="0040610A"/>
    <w:rsid w:val="0040693E"/>
    <w:rsid w:val="00406C77"/>
    <w:rsid w:val="00407C60"/>
    <w:rsid w:val="00411052"/>
    <w:rsid w:val="004121AB"/>
    <w:rsid w:val="004129A4"/>
    <w:rsid w:val="00413512"/>
    <w:rsid w:val="00413584"/>
    <w:rsid w:val="00414FA3"/>
    <w:rsid w:val="0041569C"/>
    <w:rsid w:val="00415AE1"/>
    <w:rsid w:val="00416405"/>
    <w:rsid w:val="00416E99"/>
    <w:rsid w:val="0041727B"/>
    <w:rsid w:val="004175A9"/>
    <w:rsid w:val="004175CD"/>
    <w:rsid w:val="004176F9"/>
    <w:rsid w:val="00417BB5"/>
    <w:rsid w:val="00417D15"/>
    <w:rsid w:val="00420701"/>
    <w:rsid w:val="00420DFC"/>
    <w:rsid w:val="004212B3"/>
    <w:rsid w:val="004214D7"/>
    <w:rsid w:val="0042196C"/>
    <w:rsid w:val="00421C85"/>
    <w:rsid w:val="004226CB"/>
    <w:rsid w:val="004246E0"/>
    <w:rsid w:val="00424A53"/>
    <w:rsid w:val="00424EC7"/>
    <w:rsid w:val="0042593B"/>
    <w:rsid w:val="00425D35"/>
    <w:rsid w:val="00425D61"/>
    <w:rsid w:val="00427360"/>
    <w:rsid w:val="00427B06"/>
    <w:rsid w:val="00427BD6"/>
    <w:rsid w:val="00427CC1"/>
    <w:rsid w:val="00430431"/>
    <w:rsid w:val="0043164D"/>
    <w:rsid w:val="00431F78"/>
    <w:rsid w:val="00432162"/>
    <w:rsid w:val="00432194"/>
    <w:rsid w:val="0043417D"/>
    <w:rsid w:val="0043452B"/>
    <w:rsid w:val="00434994"/>
    <w:rsid w:val="00434A33"/>
    <w:rsid w:val="00434C73"/>
    <w:rsid w:val="004353FC"/>
    <w:rsid w:val="0043647B"/>
    <w:rsid w:val="00436DAF"/>
    <w:rsid w:val="004400DC"/>
    <w:rsid w:val="0044017D"/>
    <w:rsid w:val="00440D77"/>
    <w:rsid w:val="00443B01"/>
    <w:rsid w:val="00443BF5"/>
    <w:rsid w:val="004453AF"/>
    <w:rsid w:val="0044635C"/>
    <w:rsid w:val="004469EA"/>
    <w:rsid w:val="00447053"/>
    <w:rsid w:val="004470B8"/>
    <w:rsid w:val="00447283"/>
    <w:rsid w:val="00447A3B"/>
    <w:rsid w:val="00452B55"/>
    <w:rsid w:val="0045405A"/>
    <w:rsid w:val="004542B5"/>
    <w:rsid w:val="004543BA"/>
    <w:rsid w:val="004546ED"/>
    <w:rsid w:val="004548C6"/>
    <w:rsid w:val="00455E84"/>
    <w:rsid w:val="00456A09"/>
    <w:rsid w:val="004600BD"/>
    <w:rsid w:val="00460CC4"/>
    <w:rsid w:val="00461073"/>
    <w:rsid w:val="0046133C"/>
    <w:rsid w:val="00462D74"/>
    <w:rsid w:val="00463BD4"/>
    <w:rsid w:val="00463CB0"/>
    <w:rsid w:val="00463D00"/>
    <w:rsid w:val="00463DCB"/>
    <w:rsid w:val="004675F3"/>
    <w:rsid w:val="004676FA"/>
    <w:rsid w:val="004678A4"/>
    <w:rsid w:val="004679DB"/>
    <w:rsid w:val="0047008D"/>
    <w:rsid w:val="00470FB0"/>
    <w:rsid w:val="00471464"/>
    <w:rsid w:val="0047245E"/>
    <w:rsid w:val="00472501"/>
    <w:rsid w:val="00472E11"/>
    <w:rsid w:val="004730F3"/>
    <w:rsid w:val="00474B48"/>
    <w:rsid w:val="004750F2"/>
    <w:rsid w:val="004752FB"/>
    <w:rsid w:val="004764A6"/>
    <w:rsid w:val="00476ABD"/>
    <w:rsid w:val="00476B90"/>
    <w:rsid w:val="00477914"/>
    <w:rsid w:val="00480623"/>
    <w:rsid w:val="00480717"/>
    <w:rsid w:val="00481AB6"/>
    <w:rsid w:val="0048279B"/>
    <w:rsid w:val="00482EAA"/>
    <w:rsid w:val="00483AEE"/>
    <w:rsid w:val="00484DFE"/>
    <w:rsid w:val="0048587A"/>
    <w:rsid w:val="00486AEF"/>
    <w:rsid w:val="00486DD3"/>
    <w:rsid w:val="0049009E"/>
    <w:rsid w:val="004905A4"/>
    <w:rsid w:val="004941A3"/>
    <w:rsid w:val="00494263"/>
    <w:rsid w:val="00494632"/>
    <w:rsid w:val="00494B39"/>
    <w:rsid w:val="004950EB"/>
    <w:rsid w:val="00495B4E"/>
    <w:rsid w:val="00495C88"/>
    <w:rsid w:val="00495EDF"/>
    <w:rsid w:val="00496077"/>
    <w:rsid w:val="00496985"/>
    <w:rsid w:val="004A01DD"/>
    <w:rsid w:val="004A1B17"/>
    <w:rsid w:val="004A1C1E"/>
    <w:rsid w:val="004A1D66"/>
    <w:rsid w:val="004A1D6B"/>
    <w:rsid w:val="004A31EC"/>
    <w:rsid w:val="004A3C3C"/>
    <w:rsid w:val="004A4054"/>
    <w:rsid w:val="004A42C0"/>
    <w:rsid w:val="004A4860"/>
    <w:rsid w:val="004A5100"/>
    <w:rsid w:val="004A54D4"/>
    <w:rsid w:val="004A57AC"/>
    <w:rsid w:val="004A5C8B"/>
    <w:rsid w:val="004A6444"/>
    <w:rsid w:val="004A6F2B"/>
    <w:rsid w:val="004A7E14"/>
    <w:rsid w:val="004B0D7E"/>
    <w:rsid w:val="004B285E"/>
    <w:rsid w:val="004B2C36"/>
    <w:rsid w:val="004B301D"/>
    <w:rsid w:val="004B3550"/>
    <w:rsid w:val="004B38BB"/>
    <w:rsid w:val="004B4842"/>
    <w:rsid w:val="004B4C20"/>
    <w:rsid w:val="004B528F"/>
    <w:rsid w:val="004B56FF"/>
    <w:rsid w:val="004B5EBC"/>
    <w:rsid w:val="004B61A4"/>
    <w:rsid w:val="004B68B4"/>
    <w:rsid w:val="004B788E"/>
    <w:rsid w:val="004C1B9F"/>
    <w:rsid w:val="004C276D"/>
    <w:rsid w:val="004C2F02"/>
    <w:rsid w:val="004C382C"/>
    <w:rsid w:val="004C3BA1"/>
    <w:rsid w:val="004C3C2C"/>
    <w:rsid w:val="004C4111"/>
    <w:rsid w:val="004C415B"/>
    <w:rsid w:val="004C5E35"/>
    <w:rsid w:val="004C61D6"/>
    <w:rsid w:val="004C62BF"/>
    <w:rsid w:val="004C6514"/>
    <w:rsid w:val="004C70E6"/>
    <w:rsid w:val="004C7492"/>
    <w:rsid w:val="004C7578"/>
    <w:rsid w:val="004D047C"/>
    <w:rsid w:val="004D0E0C"/>
    <w:rsid w:val="004D0ED0"/>
    <w:rsid w:val="004D15D8"/>
    <w:rsid w:val="004D33B6"/>
    <w:rsid w:val="004D4344"/>
    <w:rsid w:val="004D6F1B"/>
    <w:rsid w:val="004E03B4"/>
    <w:rsid w:val="004E072A"/>
    <w:rsid w:val="004E0A13"/>
    <w:rsid w:val="004E0E65"/>
    <w:rsid w:val="004E1089"/>
    <w:rsid w:val="004E1C2E"/>
    <w:rsid w:val="004E3E8F"/>
    <w:rsid w:val="004E59EE"/>
    <w:rsid w:val="004E60E7"/>
    <w:rsid w:val="004E6C2A"/>
    <w:rsid w:val="004E73BE"/>
    <w:rsid w:val="004F05D7"/>
    <w:rsid w:val="004F068E"/>
    <w:rsid w:val="004F0E1C"/>
    <w:rsid w:val="004F1DB3"/>
    <w:rsid w:val="004F22EA"/>
    <w:rsid w:val="004F29EB"/>
    <w:rsid w:val="004F2D65"/>
    <w:rsid w:val="004F4B21"/>
    <w:rsid w:val="004F59FE"/>
    <w:rsid w:val="004F5F2B"/>
    <w:rsid w:val="004F6035"/>
    <w:rsid w:val="004F6415"/>
    <w:rsid w:val="004F6633"/>
    <w:rsid w:val="005007F3"/>
    <w:rsid w:val="00502139"/>
    <w:rsid w:val="00502A1A"/>
    <w:rsid w:val="0050395C"/>
    <w:rsid w:val="00503F32"/>
    <w:rsid w:val="0050400D"/>
    <w:rsid w:val="0050483E"/>
    <w:rsid w:val="00504B2E"/>
    <w:rsid w:val="00505993"/>
    <w:rsid w:val="00505A58"/>
    <w:rsid w:val="00505FB8"/>
    <w:rsid w:val="005068BB"/>
    <w:rsid w:val="00506D25"/>
    <w:rsid w:val="00506D87"/>
    <w:rsid w:val="005072E6"/>
    <w:rsid w:val="00510044"/>
    <w:rsid w:val="00510906"/>
    <w:rsid w:val="00510BC8"/>
    <w:rsid w:val="005116CD"/>
    <w:rsid w:val="00512E7C"/>
    <w:rsid w:val="00513BA6"/>
    <w:rsid w:val="0051435C"/>
    <w:rsid w:val="005146A3"/>
    <w:rsid w:val="00515E64"/>
    <w:rsid w:val="00516099"/>
    <w:rsid w:val="00516426"/>
    <w:rsid w:val="005164F5"/>
    <w:rsid w:val="00516D17"/>
    <w:rsid w:val="00517C5F"/>
    <w:rsid w:val="0052065A"/>
    <w:rsid w:val="00521402"/>
    <w:rsid w:val="005231BC"/>
    <w:rsid w:val="005240F8"/>
    <w:rsid w:val="00524FDA"/>
    <w:rsid w:val="005263E2"/>
    <w:rsid w:val="00526462"/>
    <w:rsid w:val="00526577"/>
    <w:rsid w:val="00526B4C"/>
    <w:rsid w:val="00526C05"/>
    <w:rsid w:val="0052729A"/>
    <w:rsid w:val="00527A29"/>
    <w:rsid w:val="00530F90"/>
    <w:rsid w:val="005312F2"/>
    <w:rsid w:val="0053260C"/>
    <w:rsid w:val="005342DA"/>
    <w:rsid w:val="005349ED"/>
    <w:rsid w:val="00534F31"/>
    <w:rsid w:val="005365C7"/>
    <w:rsid w:val="00536D43"/>
    <w:rsid w:val="005374EB"/>
    <w:rsid w:val="0054055F"/>
    <w:rsid w:val="00540AB1"/>
    <w:rsid w:val="00540F79"/>
    <w:rsid w:val="00541490"/>
    <w:rsid w:val="00541F13"/>
    <w:rsid w:val="0054547B"/>
    <w:rsid w:val="005459DC"/>
    <w:rsid w:val="00545B7C"/>
    <w:rsid w:val="00547503"/>
    <w:rsid w:val="00550176"/>
    <w:rsid w:val="00551004"/>
    <w:rsid w:val="00551631"/>
    <w:rsid w:val="00552190"/>
    <w:rsid w:val="005522DE"/>
    <w:rsid w:val="0055308D"/>
    <w:rsid w:val="005549C1"/>
    <w:rsid w:val="00555C5D"/>
    <w:rsid w:val="00555C89"/>
    <w:rsid w:val="00556D0A"/>
    <w:rsid w:val="00556F84"/>
    <w:rsid w:val="0055702A"/>
    <w:rsid w:val="0055717B"/>
    <w:rsid w:val="0055757A"/>
    <w:rsid w:val="00557656"/>
    <w:rsid w:val="005577AC"/>
    <w:rsid w:val="00557C26"/>
    <w:rsid w:val="00557F3E"/>
    <w:rsid w:val="0056084B"/>
    <w:rsid w:val="00560E42"/>
    <w:rsid w:val="005613F8"/>
    <w:rsid w:val="005619DF"/>
    <w:rsid w:val="00561AB3"/>
    <w:rsid w:val="0056253F"/>
    <w:rsid w:val="0056279D"/>
    <w:rsid w:val="005643A2"/>
    <w:rsid w:val="005649CC"/>
    <w:rsid w:val="00565242"/>
    <w:rsid w:val="00565357"/>
    <w:rsid w:val="00566315"/>
    <w:rsid w:val="00566538"/>
    <w:rsid w:val="00566690"/>
    <w:rsid w:val="00566BC1"/>
    <w:rsid w:val="00566C7E"/>
    <w:rsid w:val="00566C88"/>
    <w:rsid w:val="005671C5"/>
    <w:rsid w:val="005673A8"/>
    <w:rsid w:val="005677C0"/>
    <w:rsid w:val="00567DB6"/>
    <w:rsid w:val="0057050D"/>
    <w:rsid w:val="005708A1"/>
    <w:rsid w:val="005716F7"/>
    <w:rsid w:val="00571CF4"/>
    <w:rsid w:val="005723C7"/>
    <w:rsid w:val="0057280C"/>
    <w:rsid w:val="00573248"/>
    <w:rsid w:val="00573A25"/>
    <w:rsid w:val="00574D63"/>
    <w:rsid w:val="005751E2"/>
    <w:rsid w:val="00575299"/>
    <w:rsid w:val="0057554C"/>
    <w:rsid w:val="00575787"/>
    <w:rsid w:val="00575A1A"/>
    <w:rsid w:val="00575DEE"/>
    <w:rsid w:val="00576F0E"/>
    <w:rsid w:val="00577CAB"/>
    <w:rsid w:val="00577F13"/>
    <w:rsid w:val="00580E6C"/>
    <w:rsid w:val="0058184F"/>
    <w:rsid w:val="00582CF9"/>
    <w:rsid w:val="00583AB0"/>
    <w:rsid w:val="00583C23"/>
    <w:rsid w:val="005848B7"/>
    <w:rsid w:val="00584CAD"/>
    <w:rsid w:val="005851F7"/>
    <w:rsid w:val="0058533F"/>
    <w:rsid w:val="00585855"/>
    <w:rsid w:val="00585858"/>
    <w:rsid w:val="005859A9"/>
    <w:rsid w:val="005872FD"/>
    <w:rsid w:val="005874FA"/>
    <w:rsid w:val="00587A9F"/>
    <w:rsid w:val="005901EA"/>
    <w:rsid w:val="005901FB"/>
    <w:rsid w:val="00590E11"/>
    <w:rsid w:val="00591B88"/>
    <w:rsid w:val="0059286E"/>
    <w:rsid w:val="00592C58"/>
    <w:rsid w:val="00592CE4"/>
    <w:rsid w:val="00592F22"/>
    <w:rsid w:val="0059370C"/>
    <w:rsid w:val="00593B72"/>
    <w:rsid w:val="00594B97"/>
    <w:rsid w:val="00594F07"/>
    <w:rsid w:val="0059604D"/>
    <w:rsid w:val="005960AC"/>
    <w:rsid w:val="00596884"/>
    <w:rsid w:val="00596FA5"/>
    <w:rsid w:val="00597DC4"/>
    <w:rsid w:val="005A13F4"/>
    <w:rsid w:val="005A1BD3"/>
    <w:rsid w:val="005A2D05"/>
    <w:rsid w:val="005A319C"/>
    <w:rsid w:val="005A6808"/>
    <w:rsid w:val="005A6E0E"/>
    <w:rsid w:val="005A7388"/>
    <w:rsid w:val="005A7A85"/>
    <w:rsid w:val="005A7C5A"/>
    <w:rsid w:val="005B0BA6"/>
    <w:rsid w:val="005B1BD1"/>
    <w:rsid w:val="005B2BE9"/>
    <w:rsid w:val="005B368F"/>
    <w:rsid w:val="005B3767"/>
    <w:rsid w:val="005B4187"/>
    <w:rsid w:val="005B4E9F"/>
    <w:rsid w:val="005B57A5"/>
    <w:rsid w:val="005B6B66"/>
    <w:rsid w:val="005B6C6F"/>
    <w:rsid w:val="005B6FDB"/>
    <w:rsid w:val="005B71C8"/>
    <w:rsid w:val="005C055F"/>
    <w:rsid w:val="005C0A7E"/>
    <w:rsid w:val="005C124F"/>
    <w:rsid w:val="005C145C"/>
    <w:rsid w:val="005C2E0A"/>
    <w:rsid w:val="005C3210"/>
    <w:rsid w:val="005C33C5"/>
    <w:rsid w:val="005C380C"/>
    <w:rsid w:val="005C4870"/>
    <w:rsid w:val="005C57AB"/>
    <w:rsid w:val="005C5DBF"/>
    <w:rsid w:val="005C6A7B"/>
    <w:rsid w:val="005C6E99"/>
    <w:rsid w:val="005C737B"/>
    <w:rsid w:val="005C7547"/>
    <w:rsid w:val="005C76A8"/>
    <w:rsid w:val="005C78AD"/>
    <w:rsid w:val="005D0FE1"/>
    <w:rsid w:val="005D157F"/>
    <w:rsid w:val="005D1919"/>
    <w:rsid w:val="005D3224"/>
    <w:rsid w:val="005D3FC4"/>
    <w:rsid w:val="005D4C7C"/>
    <w:rsid w:val="005D568C"/>
    <w:rsid w:val="005D6DA1"/>
    <w:rsid w:val="005D71D0"/>
    <w:rsid w:val="005D7366"/>
    <w:rsid w:val="005D7D32"/>
    <w:rsid w:val="005E155C"/>
    <w:rsid w:val="005E2451"/>
    <w:rsid w:val="005E2A1B"/>
    <w:rsid w:val="005E3EC0"/>
    <w:rsid w:val="005E4EC6"/>
    <w:rsid w:val="005E6339"/>
    <w:rsid w:val="005E6783"/>
    <w:rsid w:val="005E6ACF"/>
    <w:rsid w:val="005E7ED0"/>
    <w:rsid w:val="005F1E5E"/>
    <w:rsid w:val="005F2345"/>
    <w:rsid w:val="005F2787"/>
    <w:rsid w:val="005F2851"/>
    <w:rsid w:val="005F4BDB"/>
    <w:rsid w:val="005F4E6E"/>
    <w:rsid w:val="005F5D06"/>
    <w:rsid w:val="005F6173"/>
    <w:rsid w:val="005F6558"/>
    <w:rsid w:val="005F6588"/>
    <w:rsid w:val="005F65D4"/>
    <w:rsid w:val="005F6B94"/>
    <w:rsid w:val="005F7BE4"/>
    <w:rsid w:val="005F7DFE"/>
    <w:rsid w:val="005F7F5B"/>
    <w:rsid w:val="005F7FD1"/>
    <w:rsid w:val="00601DD2"/>
    <w:rsid w:val="006020B8"/>
    <w:rsid w:val="0060287E"/>
    <w:rsid w:val="00603378"/>
    <w:rsid w:val="006035CA"/>
    <w:rsid w:val="00603744"/>
    <w:rsid w:val="0060392B"/>
    <w:rsid w:val="00604D1F"/>
    <w:rsid w:val="00604EAF"/>
    <w:rsid w:val="00604F5D"/>
    <w:rsid w:val="006051A8"/>
    <w:rsid w:val="00605AC6"/>
    <w:rsid w:val="00606528"/>
    <w:rsid w:val="00607580"/>
    <w:rsid w:val="0060774C"/>
    <w:rsid w:val="0061016C"/>
    <w:rsid w:val="00610DBE"/>
    <w:rsid w:val="006117C3"/>
    <w:rsid w:val="00612AE5"/>
    <w:rsid w:val="00612C75"/>
    <w:rsid w:val="00613026"/>
    <w:rsid w:val="0061411F"/>
    <w:rsid w:val="00614214"/>
    <w:rsid w:val="00614642"/>
    <w:rsid w:val="00614C20"/>
    <w:rsid w:val="00616200"/>
    <w:rsid w:val="00616C45"/>
    <w:rsid w:val="00620B30"/>
    <w:rsid w:val="00620BB1"/>
    <w:rsid w:val="00622317"/>
    <w:rsid w:val="006226B8"/>
    <w:rsid w:val="0062557B"/>
    <w:rsid w:val="0062724D"/>
    <w:rsid w:val="00627E63"/>
    <w:rsid w:val="00630395"/>
    <w:rsid w:val="006303EB"/>
    <w:rsid w:val="0063050C"/>
    <w:rsid w:val="00630757"/>
    <w:rsid w:val="0063195A"/>
    <w:rsid w:val="00632888"/>
    <w:rsid w:val="00632DF4"/>
    <w:rsid w:val="00633CF5"/>
    <w:rsid w:val="00634BF9"/>
    <w:rsid w:val="00634FA7"/>
    <w:rsid w:val="006350C7"/>
    <w:rsid w:val="00635357"/>
    <w:rsid w:val="00636DE5"/>
    <w:rsid w:val="0064100B"/>
    <w:rsid w:val="00641457"/>
    <w:rsid w:val="0064180A"/>
    <w:rsid w:val="00643569"/>
    <w:rsid w:val="00643B30"/>
    <w:rsid w:val="0064450E"/>
    <w:rsid w:val="00645718"/>
    <w:rsid w:val="00646F23"/>
    <w:rsid w:val="00647075"/>
    <w:rsid w:val="00647AA7"/>
    <w:rsid w:val="00647CCD"/>
    <w:rsid w:val="00650231"/>
    <w:rsid w:val="00650514"/>
    <w:rsid w:val="00650E92"/>
    <w:rsid w:val="006512BF"/>
    <w:rsid w:val="00652101"/>
    <w:rsid w:val="00654031"/>
    <w:rsid w:val="0065509D"/>
    <w:rsid w:val="006562D7"/>
    <w:rsid w:val="0065703D"/>
    <w:rsid w:val="00660693"/>
    <w:rsid w:val="00660CF3"/>
    <w:rsid w:val="00660FC1"/>
    <w:rsid w:val="00661055"/>
    <w:rsid w:val="00661153"/>
    <w:rsid w:val="00663C98"/>
    <w:rsid w:val="006646A5"/>
    <w:rsid w:val="00664B22"/>
    <w:rsid w:val="00664C5F"/>
    <w:rsid w:val="00665164"/>
    <w:rsid w:val="00665B7E"/>
    <w:rsid w:val="00665FF1"/>
    <w:rsid w:val="00666F0C"/>
    <w:rsid w:val="00667DE7"/>
    <w:rsid w:val="00667FE4"/>
    <w:rsid w:val="00670FC6"/>
    <w:rsid w:val="0067150E"/>
    <w:rsid w:val="00672E86"/>
    <w:rsid w:val="00673158"/>
    <w:rsid w:val="00673712"/>
    <w:rsid w:val="00673917"/>
    <w:rsid w:val="006742F8"/>
    <w:rsid w:val="006748D1"/>
    <w:rsid w:val="00674B5D"/>
    <w:rsid w:val="00675717"/>
    <w:rsid w:val="00675F47"/>
    <w:rsid w:val="006767FF"/>
    <w:rsid w:val="006778EB"/>
    <w:rsid w:val="00680468"/>
    <w:rsid w:val="006808A5"/>
    <w:rsid w:val="00680C24"/>
    <w:rsid w:val="00681696"/>
    <w:rsid w:val="006818C4"/>
    <w:rsid w:val="00681ABB"/>
    <w:rsid w:val="00682322"/>
    <w:rsid w:val="00682C64"/>
    <w:rsid w:val="006834F9"/>
    <w:rsid w:val="00684FB9"/>
    <w:rsid w:val="00685B07"/>
    <w:rsid w:val="00686FFA"/>
    <w:rsid w:val="00687D65"/>
    <w:rsid w:val="006900CB"/>
    <w:rsid w:val="00691987"/>
    <w:rsid w:val="00691AE6"/>
    <w:rsid w:val="00691BE1"/>
    <w:rsid w:val="00691C28"/>
    <w:rsid w:val="006939E9"/>
    <w:rsid w:val="00693D8F"/>
    <w:rsid w:val="006947BF"/>
    <w:rsid w:val="006947EF"/>
    <w:rsid w:val="00694B5A"/>
    <w:rsid w:val="006952A1"/>
    <w:rsid w:val="0069558A"/>
    <w:rsid w:val="00696546"/>
    <w:rsid w:val="00696ECD"/>
    <w:rsid w:val="006973EE"/>
    <w:rsid w:val="00697AE3"/>
    <w:rsid w:val="00697CA6"/>
    <w:rsid w:val="006A0035"/>
    <w:rsid w:val="006A035C"/>
    <w:rsid w:val="006A061A"/>
    <w:rsid w:val="006A099D"/>
    <w:rsid w:val="006A0F1E"/>
    <w:rsid w:val="006A11A7"/>
    <w:rsid w:val="006A26C5"/>
    <w:rsid w:val="006A3667"/>
    <w:rsid w:val="006A3AE3"/>
    <w:rsid w:val="006A607A"/>
    <w:rsid w:val="006A74F0"/>
    <w:rsid w:val="006A783C"/>
    <w:rsid w:val="006A7C02"/>
    <w:rsid w:val="006B02C0"/>
    <w:rsid w:val="006B04B7"/>
    <w:rsid w:val="006B0568"/>
    <w:rsid w:val="006B0FD0"/>
    <w:rsid w:val="006B1072"/>
    <w:rsid w:val="006B117E"/>
    <w:rsid w:val="006B11E2"/>
    <w:rsid w:val="006B1B53"/>
    <w:rsid w:val="006B1BC9"/>
    <w:rsid w:val="006B1C68"/>
    <w:rsid w:val="006B1D46"/>
    <w:rsid w:val="006B1E76"/>
    <w:rsid w:val="006B2218"/>
    <w:rsid w:val="006B2556"/>
    <w:rsid w:val="006B3B4D"/>
    <w:rsid w:val="006B3E87"/>
    <w:rsid w:val="006B40AB"/>
    <w:rsid w:val="006B449A"/>
    <w:rsid w:val="006B45FA"/>
    <w:rsid w:val="006B476C"/>
    <w:rsid w:val="006B5F63"/>
    <w:rsid w:val="006B73BD"/>
    <w:rsid w:val="006B7669"/>
    <w:rsid w:val="006C0A2F"/>
    <w:rsid w:val="006C15BF"/>
    <w:rsid w:val="006C1DD2"/>
    <w:rsid w:val="006C1E91"/>
    <w:rsid w:val="006C2322"/>
    <w:rsid w:val="006C3414"/>
    <w:rsid w:val="006C3726"/>
    <w:rsid w:val="006C3B55"/>
    <w:rsid w:val="006C3F38"/>
    <w:rsid w:val="006C4A7F"/>
    <w:rsid w:val="006C4CC8"/>
    <w:rsid w:val="006C4FA2"/>
    <w:rsid w:val="006C7057"/>
    <w:rsid w:val="006C73C0"/>
    <w:rsid w:val="006C7A54"/>
    <w:rsid w:val="006D0350"/>
    <w:rsid w:val="006D0638"/>
    <w:rsid w:val="006D1AC1"/>
    <w:rsid w:val="006D2754"/>
    <w:rsid w:val="006D32A3"/>
    <w:rsid w:val="006D3F8C"/>
    <w:rsid w:val="006D48E9"/>
    <w:rsid w:val="006D4F9E"/>
    <w:rsid w:val="006D59A4"/>
    <w:rsid w:val="006D7577"/>
    <w:rsid w:val="006D77C4"/>
    <w:rsid w:val="006E1112"/>
    <w:rsid w:val="006E2321"/>
    <w:rsid w:val="006E2358"/>
    <w:rsid w:val="006E28E4"/>
    <w:rsid w:val="006E43B9"/>
    <w:rsid w:val="006E4917"/>
    <w:rsid w:val="006E49A4"/>
    <w:rsid w:val="006E4E6D"/>
    <w:rsid w:val="006E665F"/>
    <w:rsid w:val="006E699D"/>
    <w:rsid w:val="006E6DCC"/>
    <w:rsid w:val="006E7F24"/>
    <w:rsid w:val="006E7F51"/>
    <w:rsid w:val="006F2083"/>
    <w:rsid w:val="006F2488"/>
    <w:rsid w:val="006F2908"/>
    <w:rsid w:val="006F2BE2"/>
    <w:rsid w:val="006F4180"/>
    <w:rsid w:val="006F4867"/>
    <w:rsid w:val="006F4A9A"/>
    <w:rsid w:val="006F591D"/>
    <w:rsid w:val="006F6D61"/>
    <w:rsid w:val="0070003F"/>
    <w:rsid w:val="00701B55"/>
    <w:rsid w:val="00701D30"/>
    <w:rsid w:val="00701E99"/>
    <w:rsid w:val="00703472"/>
    <w:rsid w:val="00703A42"/>
    <w:rsid w:val="00703E40"/>
    <w:rsid w:val="00704AC1"/>
    <w:rsid w:val="0070516A"/>
    <w:rsid w:val="00705B51"/>
    <w:rsid w:val="00705EDA"/>
    <w:rsid w:val="00707367"/>
    <w:rsid w:val="00707523"/>
    <w:rsid w:val="00707563"/>
    <w:rsid w:val="0070781B"/>
    <w:rsid w:val="00712CA0"/>
    <w:rsid w:val="00713B09"/>
    <w:rsid w:val="00714AB7"/>
    <w:rsid w:val="00714BD5"/>
    <w:rsid w:val="00715A1B"/>
    <w:rsid w:val="00716542"/>
    <w:rsid w:val="00716749"/>
    <w:rsid w:val="00716F22"/>
    <w:rsid w:val="00717F66"/>
    <w:rsid w:val="00720308"/>
    <w:rsid w:val="00720BB9"/>
    <w:rsid w:val="00721339"/>
    <w:rsid w:val="00721561"/>
    <w:rsid w:val="00721AF5"/>
    <w:rsid w:val="00721BE0"/>
    <w:rsid w:val="0072248B"/>
    <w:rsid w:val="00722E36"/>
    <w:rsid w:val="0072347F"/>
    <w:rsid w:val="007236E4"/>
    <w:rsid w:val="007279EF"/>
    <w:rsid w:val="00727AE7"/>
    <w:rsid w:val="00727D4F"/>
    <w:rsid w:val="0073003D"/>
    <w:rsid w:val="007303EC"/>
    <w:rsid w:val="00731CC3"/>
    <w:rsid w:val="007321AA"/>
    <w:rsid w:val="00733C7F"/>
    <w:rsid w:val="00733DAC"/>
    <w:rsid w:val="00733F86"/>
    <w:rsid w:val="00734C5B"/>
    <w:rsid w:val="0073641A"/>
    <w:rsid w:val="007364A8"/>
    <w:rsid w:val="00740BF7"/>
    <w:rsid w:val="00741EFB"/>
    <w:rsid w:val="0074215D"/>
    <w:rsid w:val="00742443"/>
    <w:rsid w:val="007428A0"/>
    <w:rsid w:val="00744EA4"/>
    <w:rsid w:val="00745F4D"/>
    <w:rsid w:val="00746B92"/>
    <w:rsid w:val="00746ED2"/>
    <w:rsid w:val="00747C9A"/>
    <w:rsid w:val="00750246"/>
    <w:rsid w:val="00750CC0"/>
    <w:rsid w:val="00751D5F"/>
    <w:rsid w:val="00751DB2"/>
    <w:rsid w:val="00752619"/>
    <w:rsid w:val="00754D36"/>
    <w:rsid w:val="0075521F"/>
    <w:rsid w:val="00755A57"/>
    <w:rsid w:val="00757D5F"/>
    <w:rsid w:val="0076095C"/>
    <w:rsid w:val="00760AF2"/>
    <w:rsid w:val="00760C57"/>
    <w:rsid w:val="007614E4"/>
    <w:rsid w:val="0076192C"/>
    <w:rsid w:val="00763008"/>
    <w:rsid w:val="0076311F"/>
    <w:rsid w:val="007633F0"/>
    <w:rsid w:val="007644CB"/>
    <w:rsid w:val="00764E13"/>
    <w:rsid w:val="00765AAF"/>
    <w:rsid w:val="00765F5D"/>
    <w:rsid w:val="00766E08"/>
    <w:rsid w:val="00767538"/>
    <w:rsid w:val="00767979"/>
    <w:rsid w:val="00767D54"/>
    <w:rsid w:val="00770391"/>
    <w:rsid w:val="00771399"/>
    <w:rsid w:val="0077200A"/>
    <w:rsid w:val="0077254B"/>
    <w:rsid w:val="00772B60"/>
    <w:rsid w:val="00772FEF"/>
    <w:rsid w:val="00773363"/>
    <w:rsid w:val="007742F0"/>
    <w:rsid w:val="007744D9"/>
    <w:rsid w:val="00774655"/>
    <w:rsid w:val="00775D6F"/>
    <w:rsid w:val="00776E79"/>
    <w:rsid w:val="00776E87"/>
    <w:rsid w:val="00776F1A"/>
    <w:rsid w:val="0077721D"/>
    <w:rsid w:val="007772D2"/>
    <w:rsid w:val="00777B83"/>
    <w:rsid w:val="00777DE7"/>
    <w:rsid w:val="00777E1E"/>
    <w:rsid w:val="00782834"/>
    <w:rsid w:val="00782AF3"/>
    <w:rsid w:val="00783720"/>
    <w:rsid w:val="00784582"/>
    <w:rsid w:val="00785D3C"/>
    <w:rsid w:val="00786A32"/>
    <w:rsid w:val="0078736E"/>
    <w:rsid w:val="007874B6"/>
    <w:rsid w:val="00787601"/>
    <w:rsid w:val="00787DDE"/>
    <w:rsid w:val="0079005B"/>
    <w:rsid w:val="00790FF3"/>
    <w:rsid w:val="007912BA"/>
    <w:rsid w:val="00791BB5"/>
    <w:rsid w:val="00792A09"/>
    <w:rsid w:val="00792BE3"/>
    <w:rsid w:val="00794861"/>
    <w:rsid w:val="00794A3D"/>
    <w:rsid w:val="00795D47"/>
    <w:rsid w:val="00796375"/>
    <w:rsid w:val="00796412"/>
    <w:rsid w:val="007964DB"/>
    <w:rsid w:val="00796F0F"/>
    <w:rsid w:val="00796FF0"/>
    <w:rsid w:val="00797653"/>
    <w:rsid w:val="00797E11"/>
    <w:rsid w:val="007A0201"/>
    <w:rsid w:val="007A1A4D"/>
    <w:rsid w:val="007A273B"/>
    <w:rsid w:val="007A37B1"/>
    <w:rsid w:val="007A3947"/>
    <w:rsid w:val="007A4D25"/>
    <w:rsid w:val="007A4F37"/>
    <w:rsid w:val="007A4F75"/>
    <w:rsid w:val="007A5069"/>
    <w:rsid w:val="007A6168"/>
    <w:rsid w:val="007A6263"/>
    <w:rsid w:val="007A66AD"/>
    <w:rsid w:val="007A7AF2"/>
    <w:rsid w:val="007B05B5"/>
    <w:rsid w:val="007B088B"/>
    <w:rsid w:val="007B1013"/>
    <w:rsid w:val="007B1440"/>
    <w:rsid w:val="007B1724"/>
    <w:rsid w:val="007B19C6"/>
    <w:rsid w:val="007B283A"/>
    <w:rsid w:val="007B2DF1"/>
    <w:rsid w:val="007B34B0"/>
    <w:rsid w:val="007B4E26"/>
    <w:rsid w:val="007B5156"/>
    <w:rsid w:val="007B63E6"/>
    <w:rsid w:val="007B6A97"/>
    <w:rsid w:val="007B6C13"/>
    <w:rsid w:val="007B7ADD"/>
    <w:rsid w:val="007C0CD9"/>
    <w:rsid w:val="007C1D85"/>
    <w:rsid w:val="007C2BBF"/>
    <w:rsid w:val="007C5390"/>
    <w:rsid w:val="007C6BE2"/>
    <w:rsid w:val="007C77FC"/>
    <w:rsid w:val="007C7FD7"/>
    <w:rsid w:val="007D0F49"/>
    <w:rsid w:val="007D1E6D"/>
    <w:rsid w:val="007D3924"/>
    <w:rsid w:val="007D4093"/>
    <w:rsid w:val="007D53F0"/>
    <w:rsid w:val="007D5794"/>
    <w:rsid w:val="007D5811"/>
    <w:rsid w:val="007D5956"/>
    <w:rsid w:val="007D5E1C"/>
    <w:rsid w:val="007D68EA"/>
    <w:rsid w:val="007E44DA"/>
    <w:rsid w:val="007E5304"/>
    <w:rsid w:val="007E6466"/>
    <w:rsid w:val="007E6799"/>
    <w:rsid w:val="007E6FC2"/>
    <w:rsid w:val="007E7333"/>
    <w:rsid w:val="007E79A3"/>
    <w:rsid w:val="007F029F"/>
    <w:rsid w:val="007F1530"/>
    <w:rsid w:val="007F1CF5"/>
    <w:rsid w:val="007F3AA0"/>
    <w:rsid w:val="007F48C1"/>
    <w:rsid w:val="007F5FDD"/>
    <w:rsid w:val="007F70E0"/>
    <w:rsid w:val="008005C3"/>
    <w:rsid w:val="008007E0"/>
    <w:rsid w:val="00800862"/>
    <w:rsid w:val="008032B5"/>
    <w:rsid w:val="00804076"/>
    <w:rsid w:val="00805C84"/>
    <w:rsid w:val="00805CA9"/>
    <w:rsid w:val="00805E01"/>
    <w:rsid w:val="0080650C"/>
    <w:rsid w:val="00807A53"/>
    <w:rsid w:val="00807FB0"/>
    <w:rsid w:val="008100BE"/>
    <w:rsid w:val="0081030E"/>
    <w:rsid w:val="00811773"/>
    <w:rsid w:val="008128B5"/>
    <w:rsid w:val="00812946"/>
    <w:rsid w:val="008129B5"/>
    <w:rsid w:val="008138E0"/>
    <w:rsid w:val="00813912"/>
    <w:rsid w:val="00813F0B"/>
    <w:rsid w:val="008141DB"/>
    <w:rsid w:val="00814AFE"/>
    <w:rsid w:val="00814FA4"/>
    <w:rsid w:val="00815B4D"/>
    <w:rsid w:val="00815E4F"/>
    <w:rsid w:val="00816380"/>
    <w:rsid w:val="008172BB"/>
    <w:rsid w:val="0082202F"/>
    <w:rsid w:val="00822DCD"/>
    <w:rsid w:val="0082381A"/>
    <w:rsid w:val="00823D9C"/>
    <w:rsid w:val="0082517A"/>
    <w:rsid w:val="00825A18"/>
    <w:rsid w:val="0082667B"/>
    <w:rsid w:val="0082675B"/>
    <w:rsid w:val="00827276"/>
    <w:rsid w:val="00827BB7"/>
    <w:rsid w:val="00830A3C"/>
    <w:rsid w:val="00830F86"/>
    <w:rsid w:val="00831B39"/>
    <w:rsid w:val="00831D07"/>
    <w:rsid w:val="00832090"/>
    <w:rsid w:val="00832230"/>
    <w:rsid w:val="0083399F"/>
    <w:rsid w:val="00834D82"/>
    <w:rsid w:val="00835423"/>
    <w:rsid w:val="00836E74"/>
    <w:rsid w:val="00836ECB"/>
    <w:rsid w:val="00837008"/>
    <w:rsid w:val="00837AC3"/>
    <w:rsid w:val="00840124"/>
    <w:rsid w:val="00840730"/>
    <w:rsid w:val="00840B0D"/>
    <w:rsid w:val="008414A8"/>
    <w:rsid w:val="00842079"/>
    <w:rsid w:val="00842127"/>
    <w:rsid w:val="00842A51"/>
    <w:rsid w:val="008434C7"/>
    <w:rsid w:val="008442A8"/>
    <w:rsid w:val="0084615F"/>
    <w:rsid w:val="008502E8"/>
    <w:rsid w:val="0085219B"/>
    <w:rsid w:val="00852B43"/>
    <w:rsid w:val="00852B9B"/>
    <w:rsid w:val="008532AA"/>
    <w:rsid w:val="0085404C"/>
    <w:rsid w:val="00854799"/>
    <w:rsid w:val="00855073"/>
    <w:rsid w:val="008552CB"/>
    <w:rsid w:val="00855447"/>
    <w:rsid w:val="0085733A"/>
    <w:rsid w:val="0085749B"/>
    <w:rsid w:val="008577D4"/>
    <w:rsid w:val="00857D5F"/>
    <w:rsid w:val="0086007E"/>
    <w:rsid w:val="00860318"/>
    <w:rsid w:val="00860C10"/>
    <w:rsid w:val="00861CFB"/>
    <w:rsid w:val="008649B3"/>
    <w:rsid w:val="00866310"/>
    <w:rsid w:val="00867313"/>
    <w:rsid w:val="008705A0"/>
    <w:rsid w:val="00870EA4"/>
    <w:rsid w:val="008712BB"/>
    <w:rsid w:val="00871357"/>
    <w:rsid w:val="00871360"/>
    <w:rsid w:val="00871860"/>
    <w:rsid w:val="008718F0"/>
    <w:rsid w:val="00871C5C"/>
    <w:rsid w:val="0087211B"/>
    <w:rsid w:val="00872264"/>
    <w:rsid w:val="00872F46"/>
    <w:rsid w:val="008737E2"/>
    <w:rsid w:val="00876281"/>
    <w:rsid w:val="00876472"/>
    <w:rsid w:val="00876B9B"/>
    <w:rsid w:val="00877045"/>
    <w:rsid w:val="00877CB2"/>
    <w:rsid w:val="0088061A"/>
    <w:rsid w:val="00880BCF"/>
    <w:rsid w:val="00881CF6"/>
    <w:rsid w:val="00883BE5"/>
    <w:rsid w:val="00883FE5"/>
    <w:rsid w:val="00884393"/>
    <w:rsid w:val="00885399"/>
    <w:rsid w:val="00885786"/>
    <w:rsid w:val="00885E0B"/>
    <w:rsid w:val="00886328"/>
    <w:rsid w:val="00886404"/>
    <w:rsid w:val="008867DE"/>
    <w:rsid w:val="00887AE5"/>
    <w:rsid w:val="00887CB5"/>
    <w:rsid w:val="008907E1"/>
    <w:rsid w:val="00890A93"/>
    <w:rsid w:val="00890C7D"/>
    <w:rsid w:val="00891C5A"/>
    <w:rsid w:val="008920A3"/>
    <w:rsid w:val="0089307C"/>
    <w:rsid w:val="00893D3D"/>
    <w:rsid w:val="008940F6"/>
    <w:rsid w:val="00894D0F"/>
    <w:rsid w:val="00896831"/>
    <w:rsid w:val="00896D96"/>
    <w:rsid w:val="0089756E"/>
    <w:rsid w:val="008A155E"/>
    <w:rsid w:val="008A1D5E"/>
    <w:rsid w:val="008A2714"/>
    <w:rsid w:val="008A35E1"/>
    <w:rsid w:val="008A3DE9"/>
    <w:rsid w:val="008A4CEF"/>
    <w:rsid w:val="008A4CF2"/>
    <w:rsid w:val="008A51B1"/>
    <w:rsid w:val="008A5202"/>
    <w:rsid w:val="008A56DC"/>
    <w:rsid w:val="008A5715"/>
    <w:rsid w:val="008A5D50"/>
    <w:rsid w:val="008A5FDC"/>
    <w:rsid w:val="008A6783"/>
    <w:rsid w:val="008A68DF"/>
    <w:rsid w:val="008A7415"/>
    <w:rsid w:val="008A7F76"/>
    <w:rsid w:val="008B0775"/>
    <w:rsid w:val="008B1059"/>
    <w:rsid w:val="008B1269"/>
    <w:rsid w:val="008B14F7"/>
    <w:rsid w:val="008B173D"/>
    <w:rsid w:val="008B1DC7"/>
    <w:rsid w:val="008B2658"/>
    <w:rsid w:val="008B2A10"/>
    <w:rsid w:val="008B2E01"/>
    <w:rsid w:val="008B4E1B"/>
    <w:rsid w:val="008B60BB"/>
    <w:rsid w:val="008B63CA"/>
    <w:rsid w:val="008B64EE"/>
    <w:rsid w:val="008B6E48"/>
    <w:rsid w:val="008C27E2"/>
    <w:rsid w:val="008C2EFE"/>
    <w:rsid w:val="008C2F7B"/>
    <w:rsid w:val="008C317F"/>
    <w:rsid w:val="008C352B"/>
    <w:rsid w:val="008C3ED2"/>
    <w:rsid w:val="008C543A"/>
    <w:rsid w:val="008C633C"/>
    <w:rsid w:val="008C642C"/>
    <w:rsid w:val="008C6756"/>
    <w:rsid w:val="008C7433"/>
    <w:rsid w:val="008C7A29"/>
    <w:rsid w:val="008C7BC4"/>
    <w:rsid w:val="008C7E11"/>
    <w:rsid w:val="008D0B06"/>
    <w:rsid w:val="008D1285"/>
    <w:rsid w:val="008D1884"/>
    <w:rsid w:val="008D22EB"/>
    <w:rsid w:val="008D2B6B"/>
    <w:rsid w:val="008D3445"/>
    <w:rsid w:val="008D374B"/>
    <w:rsid w:val="008D39BD"/>
    <w:rsid w:val="008D3AF8"/>
    <w:rsid w:val="008D4172"/>
    <w:rsid w:val="008D445E"/>
    <w:rsid w:val="008D44F5"/>
    <w:rsid w:val="008D4F6C"/>
    <w:rsid w:val="008D579E"/>
    <w:rsid w:val="008D61B5"/>
    <w:rsid w:val="008D63DD"/>
    <w:rsid w:val="008D6A28"/>
    <w:rsid w:val="008D73DA"/>
    <w:rsid w:val="008E188B"/>
    <w:rsid w:val="008E18E2"/>
    <w:rsid w:val="008E1ED4"/>
    <w:rsid w:val="008E2223"/>
    <w:rsid w:val="008E2296"/>
    <w:rsid w:val="008E37A1"/>
    <w:rsid w:val="008E3E20"/>
    <w:rsid w:val="008E43E4"/>
    <w:rsid w:val="008E4BC3"/>
    <w:rsid w:val="008E4D27"/>
    <w:rsid w:val="008E5127"/>
    <w:rsid w:val="008E6B83"/>
    <w:rsid w:val="008E7019"/>
    <w:rsid w:val="008E7D4A"/>
    <w:rsid w:val="008F00BF"/>
    <w:rsid w:val="008F01B6"/>
    <w:rsid w:val="008F1708"/>
    <w:rsid w:val="008F1D07"/>
    <w:rsid w:val="008F204A"/>
    <w:rsid w:val="008F208F"/>
    <w:rsid w:val="008F2215"/>
    <w:rsid w:val="008F3833"/>
    <w:rsid w:val="008F4668"/>
    <w:rsid w:val="008F5A9E"/>
    <w:rsid w:val="008F5BB3"/>
    <w:rsid w:val="008F6B41"/>
    <w:rsid w:val="008F78A0"/>
    <w:rsid w:val="00901735"/>
    <w:rsid w:val="00901847"/>
    <w:rsid w:val="00901B57"/>
    <w:rsid w:val="00902AED"/>
    <w:rsid w:val="00902E06"/>
    <w:rsid w:val="0090317C"/>
    <w:rsid w:val="00903816"/>
    <w:rsid w:val="00904EFF"/>
    <w:rsid w:val="00905279"/>
    <w:rsid w:val="00905441"/>
    <w:rsid w:val="00905774"/>
    <w:rsid w:val="00905921"/>
    <w:rsid w:val="00905D4E"/>
    <w:rsid w:val="00911F9A"/>
    <w:rsid w:val="00912077"/>
    <w:rsid w:val="00912DC1"/>
    <w:rsid w:val="009143B8"/>
    <w:rsid w:val="00914678"/>
    <w:rsid w:val="00914788"/>
    <w:rsid w:val="00914CD1"/>
    <w:rsid w:val="00915A82"/>
    <w:rsid w:val="00915AF6"/>
    <w:rsid w:val="00916299"/>
    <w:rsid w:val="009163A6"/>
    <w:rsid w:val="0091764B"/>
    <w:rsid w:val="00917E39"/>
    <w:rsid w:val="00920640"/>
    <w:rsid w:val="00920A98"/>
    <w:rsid w:val="00920E1D"/>
    <w:rsid w:val="00920E37"/>
    <w:rsid w:val="00922B42"/>
    <w:rsid w:val="00923797"/>
    <w:rsid w:val="00924B73"/>
    <w:rsid w:val="0092566C"/>
    <w:rsid w:val="009256B0"/>
    <w:rsid w:val="00930194"/>
    <w:rsid w:val="00931434"/>
    <w:rsid w:val="0093219D"/>
    <w:rsid w:val="00932904"/>
    <w:rsid w:val="00932BE7"/>
    <w:rsid w:val="009333E6"/>
    <w:rsid w:val="009335D1"/>
    <w:rsid w:val="00933CE9"/>
    <w:rsid w:val="00934325"/>
    <w:rsid w:val="00934639"/>
    <w:rsid w:val="0093468F"/>
    <w:rsid w:val="00935FC5"/>
    <w:rsid w:val="009361AC"/>
    <w:rsid w:val="009361E8"/>
    <w:rsid w:val="00937338"/>
    <w:rsid w:val="00937741"/>
    <w:rsid w:val="00940031"/>
    <w:rsid w:val="009406A0"/>
    <w:rsid w:val="00940C47"/>
    <w:rsid w:val="009410DB"/>
    <w:rsid w:val="0094128A"/>
    <w:rsid w:val="00942AD7"/>
    <w:rsid w:val="00942C07"/>
    <w:rsid w:val="0094317D"/>
    <w:rsid w:val="00943DC7"/>
    <w:rsid w:val="00945B48"/>
    <w:rsid w:val="00946A7D"/>
    <w:rsid w:val="00946CA7"/>
    <w:rsid w:val="00947538"/>
    <w:rsid w:val="009477CB"/>
    <w:rsid w:val="00947DEE"/>
    <w:rsid w:val="00950CAC"/>
    <w:rsid w:val="00951DC8"/>
    <w:rsid w:val="00952300"/>
    <w:rsid w:val="00954959"/>
    <w:rsid w:val="009549B0"/>
    <w:rsid w:val="00955898"/>
    <w:rsid w:val="009559A4"/>
    <w:rsid w:val="00955B06"/>
    <w:rsid w:val="00956131"/>
    <w:rsid w:val="009568CB"/>
    <w:rsid w:val="00956A48"/>
    <w:rsid w:val="009606D1"/>
    <w:rsid w:val="009611A1"/>
    <w:rsid w:val="00962D7F"/>
    <w:rsid w:val="009632C5"/>
    <w:rsid w:val="00963C14"/>
    <w:rsid w:val="009640A9"/>
    <w:rsid w:val="00965691"/>
    <w:rsid w:val="00966317"/>
    <w:rsid w:val="00966484"/>
    <w:rsid w:val="00966863"/>
    <w:rsid w:val="009670F5"/>
    <w:rsid w:val="00967289"/>
    <w:rsid w:val="00970AD4"/>
    <w:rsid w:val="00970D5A"/>
    <w:rsid w:val="00970FA8"/>
    <w:rsid w:val="009710A2"/>
    <w:rsid w:val="00971AB2"/>
    <w:rsid w:val="0097314A"/>
    <w:rsid w:val="0097382B"/>
    <w:rsid w:val="0097390B"/>
    <w:rsid w:val="00973913"/>
    <w:rsid w:val="00974659"/>
    <w:rsid w:val="0097598A"/>
    <w:rsid w:val="00975B8B"/>
    <w:rsid w:val="00975F66"/>
    <w:rsid w:val="009766BE"/>
    <w:rsid w:val="009776B8"/>
    <w:rsid w:val="009814EE"/>
    <w:rsid w:val="0098153D"/>
    <w:rsid w:val="00981767"/>
    <w:rsid w:val="00981915"/>
    <w:rsid w:val="009830BD"/>
    <w:rsid w:val="009832EB"/>
    <w:rsid w:val="00983408"/>
    <w:rsid w:val="0098399D"/>
    <w:rsid w:val="009847F3"/>
    <w:rsid w:val="009864DD"/>
    <w:rsid w:val="00986637"/>
    <w:rsid w:val="00986978"/>
    <w:rsid w:val="00986C91"/>
    <w:rsid w:val="00987AF3"/>
    <w:rsid w:val="00990637"/>
    <w:rsid w:val="00990A0B"/>
    <w:rsid w:val="00990ACA"/>
    <w:rsid w:val="00991CAD"/>
    <w:rsid w:val="00991CB4"/>
    <w:rsid w:val="009920D7"/>
    <w:rsid w:val="00992346"/>
    <w:rsid w:val="00992B03"/>
    <w:rsid w:val="00992C2D"/>
    <w:rsid w:val="00993548"/>
    <w:rsid w:val="009940FC"/>
    <w:rsid w:val="00994197"/>
    <w:rsid w:val="00995353"/>
    <w:rsid w:val="00995506"/>
    <w:rsid w:val="00995631"/>
    <w:rsid w:val="00995FD3"/>
    <w:rsid w:val="009A036B"/>
    <w:rsid w:val="009A0393"/>
    <w:rsid w:val="009A13C7"/>
    <w:rsid w:val="009A1616"/>
    <w:rsid w:val="009A1B98"/>
    <w:rsid w:val="009A3945"/>
    <w:rsid w:val="009A3BAD"/>
    <w:rsid w:val="009A3F65"/>
    <w:rsid w:val="009A43A2"/>
    <w:rsid w:val="009A48DF"/>
    <w:rsid w:val="009A4BA9"/>
    <w:rsid w:val="009A5CBC"/>
    <w:rsid w:val="009A68D3"/>
    <w:rsid w:val="009A6D65"/>
    <w:rsid w:val="009A7311"/>
    <w:rsid w:val="009B01BC"/>
    <w:rsid w:val="009B0329"/>
    <w:rsid w:val="009B09C8"/>
    <w:rsid w:val="009B0F6B"/>
    <w:rsid w:val="009B2212"/>
    <w:rsid w:val="009B2543"/>
    <w:rsid w:val="009B3640"/>
    <w:rsid w:val="009B4421"/>
    <w:rsid w:val="009B4D6C"/>
    <w:rsid w:val="009B5363"/>
    <w:rsid w:val="009B57AB"/>
    <w:rsid w:val="009C067B"/>
    <w:rsid w:val="009C0871"/>
    <w:rsid w:val="009C2772"/>
    <w:rsid w:val="009C2C7F"/>
    <w:rsid w:val="009C34AC"/>
    <w:rsid w:val="009C4EED"/>
    <w:rsid w:val="009C53EA"/>
    <w:rsid w:val="009C5614"/>
    <w:rsid w:val="009C58BE"/>
    <w:rsid w:val="009C5BCB"/>
    <w:rsid w:val="009C6764"/>
    <w:rsid w:val="009C697F"/>
    <w:rsid w:val="009C7738"/>
    <w:rsid w:val="009D0A2D"/>
    <w:rsid w:val="009D11DA"/>
    <w:rsid w:val="009D15DF"/>
    <w:rsid w:val="009D37BC"/>
    <w:rsid w:val="009D5FC4"/>
    <w:rsid w:val="009D6053"/>
    <w:rsid w:val="009D76D0"/>
    <w:rsid w:val="009E203A"/>
    <w:rsid w:val="009E389C"/>
    <w:rsid w:val="009E3A94"/>
    <w:rsid w:val="009E3C27"/>
    <w:rsid w:val="009E3EFD"/>
    <w:rsid w:val="009E4516"/>
    <w:rsid w:val="009E61EB"/>
    <w:rsid w:val="009E7D28"/>
    <w:rsid w:val="009F0CC2"/>
    <w:rsid w:val="009F153E"/>
    <w:rsid w:val="009F177E"/>
    <w:rsid w:val="009F18D6"/>
    <w:rsid w:val="009F294A"/>
    <w:rsid w:val="009F2C7C"/>
    <w:rsid w:val="009F51F6"/>
    <w:rsid w:val="009F5596"/>
    <w:rsid w:val="009F6D4B"/>
    <w:rsid w:val="00A00553"/>
    <w:rsid w:val="00A01427"/>
    <w:rsid w:val="00A01568"/>
    <w:rsid w:val="00A015C0"/>
    <w:rsid w:val="00A026EE"/>
    <w:rsid w:val="00A0344D"/>
    <w:rsid w:val="00A034E8"/>
    <w:rsid w:val="00A03C76"/>
    <w:rsid w:val="00A04427"/>
    <w:rsid w:val="00A0468A"/>
    <w:rsid w:val="00A04FCD"/>
    <w:rsid w:val="00A05287"/>
    <w:rsid w:val="00A05B2B"/>
    <w:rsid w:val="00A05FE0"/>
    <w:rsid w:val="00A065BB"/>
    <w:rsid w:val="00A06AB7"/>
    <w:rsid w:val="00A114A6"/>
    <w:rsid w:val="00A11DA2"/>
    <w:rsid w:val="00A11E6F"/>
    <w:rsid w:val="00A1226E"/>
    <w:rsid w:val="00A130FD"/>
    <w:rsid w:val="00A13275"/>
    <w:rsid w:val="00A136D8"/>
    <w:rsid w:val="00A13DD7"/>
    <w:rsid w:val="00A16453"/>
    <w:rsid w:val="00A16824"/>
    <w:rsid w:val="00A16B05"/>
    <w:rsid w:val="00A17E9D"/>
    <w:rsid w:val="00A201CA"/>
    <w:rsid w:val="00A21128"/>
    <w:rsid w:val="00A21190"/>
    <w:rsid w:val="00A2207B"/>
    <w:rsid w:val="00A22113"/>
    <w:rsid w:val="00A22C7E"/>
    <w:rsid w:val="00A235E9"/>
    <w:rsid w:val="00A23A89"/>
    <w:rsid w:val="00A24D48"/>
    <w:rsid w:val="00A256B5"/>
    <w:rsid w:val="00A25A0B"/>
    <w:rsid w:val="00A27C01"/>
    <w:rsid w:val="00A30301"/>
    <w:rsid w:val="00A30402"/>
    <w:rsid w:val="00A30498"/>
    <w:rsid w:val="00A310CA"/>
    <w:rsid w:val="00A317DA"/>
    <w:rsid w:val="00A31950"/>
    <w:rsid w:val="00A31AFA"/>
    <w:rsid w:val="00A31CCA"/>
    <w:rsid w:val="00A31E8C"/>
    <w:rsid w:val="00A32A0A"/>
    <w:rsid w:val="00A33227"/>
    <w:rsid w:val="00A34A87"/>
    <w:rsid w:val="00A34EB4"/>
    <w:rsid w:val="00A35A67"/>
    <w:rsid w:val="00A365F9"/>
    <w:rsid w:val="00A3730F"/>
    <w:rsid w:val="00A37329"/>
    <w:rsid w:val="00A37FAE"/>
    <w:rsid w:val="00A40C11"/>
    <w:rsid w:val="00A4171A"/>
    <w:rsid w:val="00A4248B"/>
    <w:rsid w:val="00A42565"/>
    <w:rsid w:val="00A43401"/>
    <w:rsid w:val="00A4341B"/>
    <w:rsid w:val="00A43B81"/>
    <w:rsid w:val="00A44495"/>
    <w:rsid w:val="00A45D83"/>
    <w:rsid w:val="00A46769"/>
    <w:rsid w:val="00A46A36"/>
    <w:rsid w:val="00A479C6"/>
    <w:rsid w:val="00A504E7"/>
    <w:rsid w:val="00A511BF"/>
    <w:rsid w:val="00A51747"/>
    <w:rsid w:val="00A5310C"/>
    <w:rsid w:val="00A53411"/>
    <w:rsid w:val="00A534E0"/>
    <w:rsid w:val="00A54097"/>
    <w:rsid w:val="00A549AF"/>
    <w:rsid w:val="00A57286"/>
    <w:rsid w:val="00A57699"/>
    <w:rsid w:val="00A604BC"/>
    <w:rsid w:val="00A605AC"/>
    <w:rsid w:val="00A60899"/>
    <w:rsid w:val="00A61D87"/>
    <w:rsid w:val="00A62B76"/>
    <w:rsid w:val="00A62D3C"/>
    <w:rsid w:val="00A632BE"/>
    <w:rsid w:val="00A633D8"/>
    <w:rsid w:val="00A63678"/>
    <w:rsid w:val="00A63765"/>
    <w:rsid w:val="00A63C56"/>
    <w:rsid w:val="00A641AB"/>
    <w:rsid w:val="00A668A0"/>
    <w:rsid w:val="00A66929"/>
    <w:rsid w:val="00A66E57"/>
    <w:rsid w:val="00A6730C"/>
    <w:rsid w:val="00A70261"/>
    <w:rsid w:val="00A71063"/>
    <w:rsid w:val="00A7272F"/>
    <w:rsid w:val="00A72825"/>
    <w:rsid w:val="00A73895"/>
    <w:rsid w:val="00A7506D"/>
    <w:rsid w:val="00A754C8"/>
    <w:rsid w:val="00A7552E"/>
    <w:rsid w:val="00A76D3A"/>
    <w:rsid w:val="00A77455"/>
    <w:rsid w:val="00A80350"/>
    <w:rsid w:val="00A80E6F"/>
    <w:rsid w:val="00A829F0"/>
    <w:rsid w:val="00A84CCC"/>
    <w:rsid w:val="00A854BC"/>
    <w:rsid w:val="00A8577C"/>
    <w:rsid w:val="00A860DB"/>
    <w:rsid w:val="00A866B7"/>
    <w:rsid w:val="00A868C7"/>
    <w:rsid w:val="00A879C7"/>
    <w:rsid w:val="00A87FC1"/>
    <w:rsid w:val="00A9077A"/>
    <w:rsid w:val="00A91265"/>
    <w:rsid w:val="00A91631"/>
    <w:rsid w:val="00A928BF"/>
    <w:rsid w:val="00A92915"/>
    <w:rsid w:val="00A92A44"/>
    <w:rsid w:val="00A939EE"/>
    <w:rsid w:val="00A93F32"/>
    <w:rsid w:val="00A94966"/>
    <w:rsid w:val="00A94BA8"/>
    <w:rsid w:val="00A95374"/>
    <w:rsid w:val="00A961DB"/>
    <w:rsid w:val="00A96A8F"/>
    <w:rsid w:val="00AA0A0A"/>
    <w:rsid w:val="00AA132B"/>
    <w:rsid w:val="00AA2DD7"/>
    <w:rsid w:val="00AA344C"/>
    <w:rsid w:val="00AA415D"/>
    <w:rsid w:val="00AA4713"/>
    <w:rsid w:val="00AA4C2A"/>
    <w:rsid w:val="00AA4D64"/>
    <w:rsid w:val="00AA4F57"/>
    <w:rsid w:val="00AA51C3"/>
    <w:rsid w:val="00AA6AFE"/>
    <w:rsid w:val="00AA7704"/>
    <w:rsid w:val="00AB13FA"/>
    <w:rsid w:val="00AB14EA"/>
    <w:rsid w:val="00AB193F"/>
    <w:rsid w:val="00AB232F"/>
    <w:rsid w:val="00AB2A1B"/>
    <w:rsid w:val="00AB4A4B"/>
    <w:rsid w:val="00AB4C69"/>
    <w:rsid w:val="00AB64D4"/>
    <w:rsid w:val="00AB79F1"/>
    <w:rsid w:val="00AC1C22"/>
    <w:rsid w:val="00AC20BA"/>
    <w:rsid w:val="00AC23CE"/>
    <w:rsid w:val="00AC267F"/>
    <w:rsid w:val="00AC302D"/>
    <w:rsid w:val="00AC339B"/>
    <w:rsid w:val="00AC38EE"/>
    <w:rsid w:val="00AC3ED3"/>
    <w:rsid w:val="00AC45A8"/>
    <w:rsid w:val="00AC4653"/>
    <w:rsid w:val="00AC6390"/>
    <w:rsid w:val="00AC6C33"/>
    <w:rsid w:val="00AC7790"/>
    <w:rsid w:val="00AC7EAC"/>
    <w:rsid w:val="00AD0656"/>
    <w:rsid w:val="00AD2806"/>
    <w:rsid w:val="00AD316B"/>
    <w:rsid w:val="00AD3B6D"/>
    <w:rsid w:val="00AD5952"/>
    <w:rsid w:val="00AD6992"/>
    <w:rsid w:val="00AD7388"/>
    <w:rsid w:val="00AD7F34"/>
    <w:rsid w:val="00AE02A5"/>
    <w:rsid w:val="00AE0518"/>
    <w:rsid w:val="00AE1388"/>
    <w:rsid w:val="00AE3558"/>
    <w:rsid w:val="00AE3729"/>
    <w:rsid w:val="00AE3DA4"/>
    <w:rsid w:val="00AE3DD3"/>
    <w:rsid w:val="00AE4A2F"/>
    <w:rsid w:val="00AE4BE9"/>
    <w:rsid w:val="00AE4E37"/>
    <w:rsid w:val="00AE50B5"/>
    <w:rsid w:val="00AE6820"/>
    <w:rsid w:val="00AE74C8"/>
    <w:rsid w:val="00AF14D8"/>
    <w:rsid w:val="00AF1D63"/>
    <w:rsid w:val="00AF1D7B"/>
    <w:rsid w:val="00AF378E"/>
    <w:rsid w:val="00AF45AA"/>
    <w:rsid w:val="00AF4615"/>
    <w:rsid w:val="00AF785B"/>
    <w:rsid w:val="00AF7C1F"/>
    <w:rsid w:val="00AF7E9F"/>
    <w:rsid w:val="00B01765"/>
    <w:rsid w:val="00B01F9F"/>
    <w:rsid w:val="00B02032"/>
    <w:rsid w:val="00B0223E"/>
    <w:rsid w:val="00B0399D"/>
    <w:rsid w:val="00B041D7"/>
    <w:rsid w:val="00B04C47"/>
    <w:rsid w:val="00B05C62"/>
    <w:rsid w:val="00B05DB5"/>
    <w:rsid w:val="00B06357"/>
    <w:rsid w:val="00B077E0"/>
    <w:rsid w:val="00B10921"/>
    <w:rsid w:val="00B11766"/>
    <w:rsid w:val="00B11B14"/>
    <w:rsid w:val="00B12002"/>
    <w:rsid w:val="00B12B84"/>
    <w:rsid w:val="00B13BE0"/>
    <w:rsid w:val="00B14A04"/>
    <w:rsid w:val="00B14FFC"/>
    <w:rsid w:val="00B15B6B"/>
    <w:rsid w:val="00B15F69"/>
    <w:rsid w:val="00B1617E"/>
    <w:rsid w:val="00B1662A"/>
    <w:rsid w:val="00B16A84"/>
    <w:rsid w:val="00B173C8"/>
    <w:rsid w:val="00B17BE0"/>
    <w:rsid w:val="00B201A4"/>
    <w:rsid w:val="00B2039D"/>
    <w:rsid w:val="00B20AC4"/>
    <w:rsid w:val="00B20AFC"/>
    <w:rsid w:val="00B213D4"/>
    <w:rsid w:val="00B21751"/>
    <w:rsid w:val="00B2215B"/>
    <w:rsid w:val="00B226C1"/>
    <w:rsid w:val="00B22DE6"/>
    <w:rsid w:val="00B234F2"/>
    <w:rsid w:val="00B2353C"/>
    <w:rsid w:val="00B238B6"/>
    <w:rsid w:val="00B2402B"/>
    <w:rsid w:val="00B24197"/>
    <w:rsid w:val="00B24356"/>
    <w:rsid w:val="00B2501E"/>
    <w:rsid w:val="00B268E2"/>
    <w:rsid w:val="00B27C62"/>
    <w:rsid w:val="00B30581"/>
    <w:rsid w:val="00B3070D"/>
    <w:rsid w:val="00B30958"/>
    <w:rsid w:val="00B31CC4"/>
    <w:rsid w:val="00B321D1"/>
    <w:rsid w:val="00B3231A"/>
    <w:rsid w:val="00B32AFB"/>
    <w:rsid w:val="00B3418D"/>
    <w:rsid w:val="00B3513B"/>
    <w:rsid w:val="00B35681"/>
    <w:rsid w:val="00B36407"/>
    <w:rsid w:val="00B3738E"/>
    <w:rsid w:val="00B373D1"/>
    <w:rsid w:val="00B373DB"/>
    <w:rsid w:val="00B376BD"/>
    <w:rsid w:val="00B37D1B"/>
    <w:rsid w:val="00B415AC"/>
    <w:rsid w:val="00B4187F"/>
    <w:rsid w:val="00B41EBB"/>
    <w:rsid w:val="00B427D6"/>
    <w:rsid w:val="00B44672"/>
    <w:rsid w:val="00B46A5C"/>
    <w:rsid w:val="00B47B64"/>
    <w:rsid w:val="00B47E1C"/>
    <w:rsid w:val="00B47F44"/>
    <w:rsid w:val="00B526F9"/>
    <w:rsid w:val="00B53081"/>
    <w:rsid w:val="00B53518"/>
    <w:rsid w:val="00B546E3"/>
    <w:rsid w:val="00B54F41"/>
    <w:rsid w:val="00B57A3E"/>
    <w:rsid w:val="00B57FBF"/>
    <w:rsid w:val="00B603DA"/>
    <w:rsid w:val="00B61A22"/>
    <w:rsid w:val="00B62789"/>
    <w:rsid w:val="00B62BA9"/>
    <w:rsid w:val="00B64093"/>
    <w:rsid w:val="00B64A85"/>
    <w:rsid w:val="00B64D74"/>
    <w:rsid w:val="00B64F14"/>
    <w:rsid w:val="00B651A9"/>
    <w:rsid w:val="00B72278"/>
    <w:rsid w:val="00B72601"/>
    <w:rsid w:val="00B755EF"/>
    <w:rsid w:val="00B76083"/>
    <w:rsid w:val="00B8067B"/>
    <w:rsid w:val="00B8200B"/>
    <w:rsid w:val="00B82D4C"/>
    <w:rsid w:val="00B82FF1"/>
    <w:rsid w:val="00B83DC4"/>
    <w:rsid w:val="00B853CB"/>
    <w:rsid w:val="00B85B9B"/>
    <w:rsid w:val="00B85C25"/>
    <w:rsid w:val="00B87123"/>
    <w:rsid w:val="00B8744B"/>
    <w:rsid w:val="00B87754"/>
    <w:rsid w:val="00B8777E"/>
    <w:rsid w:val="00B87DFD"/>
    <w:rsid w:val="00B87F2B"/>
    <w:rsid w:val="00B87F34"/>
    <w:rsid w:val="00B904CD"/>
    <w:rsid w:val="00B90836"/>
    <w:rsid w:val="00B911EC"/>
    <w:rsid w:val="00B91787"/>
    <w:rsid w:val="00B91C90"/>
    <w:rsid w:val="00B92466"/>
    <w:rsid w:val="00B92551"/>
    <w:rsid w:val="00B93365"/>
    <w:rsid w:val="00B939CC"/>
    <w:rsid w:val="00B93EF2"/>
    <w:rsid w:val="00B93F38"/>
    <w:rsid w:val="00B94D43"/>
    <w:rsid w:val="00B94D7A"/>
    <w:rsid w:val="00B94ED4"/>
    <w:rsid w:val="00B95170"/>
    <w:rsid w:val="00B955A5"/>
    <w:rsid w:val="00B963D4"/>
    <w:rsid w:val="00B9684F"/>
    <w:rsid w:val="00B97271"/>
    <w:rsid w:val="00B9750F"/>
    <w:rsid w:val="00B97534"/>
    <w:rsid w:val="00B97D57"/>
    <w:rsid w:val="00BA0589"/>
    <w:rsid w:val="00BA1615"/>
    <w:rsid w:val="00BA19BF"/>
    <w:rsid w:val="00BA277D"/>
    <w:rsid w:val="00BA2CE9"/>
    <w:rsid w:val="00BA2E67"/>
    <w:rsid w:val="00BA313D"/>
    <w:rsid w:val="00BA3621"/>
    <w:rsid w:val="00BA3BE1"/>
    <w:rsid w:val="00BA3CD3"/>
    <w:rsid w:val="00BA3DB5"/>
    <w:rsid w:val="00BA3E5D"/>
    <w:rsid w:val="00BA406F"/>
    <w:rsid w:val="00BA59B8"/>
    <w:rsid w:val="00BA6DCC"/>
    <w:rsid w:val="00BA6FE7"/>
    <w:rsid w:val="00BA7133"/>
    <w:rsid w:val="00BA751F"/>
    <w:rsid w:val="00BA7E46"/>
    <w:rsid w:val="00BB006D"/>
    <w:rsid w:val="00BB0AD9"/>
    <w:rsid w:val="00BB2A43"/>
    <w:rsid w:val="00BB2F62"/>
    <w:rsid w:val="00BB37EB"/>
    <w:rsid w:val="00BB3DAB"/>
    <w:rsid w:val="00BB44DD"/>
    <w:rsid w:val="00BB5972"/>
    <w:rsid w:val="00BB6289"/>
    <w:rsid w:val="00BB755B"/>
    <w:rsid w:val="00BB7AFC"/>
    <w:rsid w:val="00BC087D"/>
    <w:rsid w:val="00BC0C2D"/>
    <w:rsid w:val="00BC36FE"/>
    <w:rsid w:val="00BC3D36"/>
    <w:rsid w:val="00BC4822"/>
    <w:rsid w:val="00BC4BCE"/>
    <w:rsid w:val="00BC4DB3"/>
    <w:rsid w:val="00BC5268"/>
    <w:rsid w:val="00BC58BA"/>
    <w:rsid w:val="00BC5F0D"/>
    <w:rsid w:val="00BC7694"/>
    <w:rsid w:val="00BC7F4B"/>
    <w:rsid w:val="00BD0138"/>
    <w:rsid w:val="00BD1CA2"/>
    <w:rsid w:val="00BD2D3E"/>
    <w:rsid w:val="00BD3AB3"/>
    <w:rsid w:val="00BD4334"/>
    <w:rsid w:val="00BD4A58"/>
    <w:rsid w:val="00BD55A4"/>
    <w:rsid w:val="00BD6060"/>
    <w:rsid w:val="00BD689D"/>
    <w:rsid w:val="00BD6F2F"/>
    <w:rsid w:val="00BD6F92"/>
    <w:rsid w:val="00BD7596"/>
    <w:rsid w:val="00BD78B2"/>
    <w:rsid w:val="00BD7FE5"/>
    <w:rsid w:val="00BE1312"/>
    <w:rsid w:val="00BE1569"/>
    <w:rsid w:val="00BE1861"/>
    <w:rsid w:val="00BE1891"/>
    <w:rsid w:val="00BE1979"/>
    <w:rsid w:val="00BE1F95"/>
    <w:rsid w:val="00BE3F65"/>
    <w:rsid w:val="00BE4C76"/>
    <w:rsid w:val="00BE5B7D"/>
    <w:rsid w:val="00BE5E2A"/>
    <w:rsid w:val="00BE6352"/>
    <w:rsid w:val="00BE7076"/>
    <w:rsid w:val="00BE7704"/>
    <w:rsid w:val="00BF0182"/>
    <w:rsid w:val="00BF15B7"/>
    <w:rsid w:val="00BF16D4"/>
    <w:rsid w:val="00BF1C81"/>
    <w:rsid w:val="00BF203E"/>
    <w:rsid w:val="00BF21B9"/>
    <w:rsid w:val="00BF24C4"/>
    <w:rsid w:val="00BF2D95"/>
    <w:rsid w:val="00BF2ECF"/>
    <w:rsid w:val="00BF3800"/>
    <w:rsid w:val="00BF481B"/>
    <w:rsid w:val="00BF5632"/>
    <w:rsid w:val="00BF56D7"/>
    <w:rsid w:val="00BF5894"/>
    <w:rsid w:val="00BF6B67"/>
    <w:rsid w:val="00BF6EBC"/>
    <w:rsid w:val="00BF6EE2"/>
    <w:rsid w:val="00BF7E86"/>
    <w:rsid w:val="00C000D5"/>
    <w:rsid w:val="00C00CCC"/>
    <w:rsid w:val="00C0215F"/>
    <w:rsid w:val="00C02670"/>
    <w:rsid w:val="00C026F5"/>
    <w:rsid w:val="00C02A63"/>
    <w:rsid w:val="00C03627"/>
    <w:rsid w:val="00C03827"/>
    <w:rsid w:val="00C03D9F"/>
    <w:rsid w:val="00C04593"/>
    <w:rsid w:val="00C04D88"/>
    <w:rsid w:val="00C0609B"/>
    <w:rsid w:val="00C06745"/>
    <w:rsid w:val="00C06FC1"/>
    <w:rsid w:val="00C070D4"/>
    <w:rsid w:val="00C0743B"/>
    <w:rsid w:val="00C077A7"/>
    <w:rsid w:val="00C07E14"/>
    <w:rsid w:val="00C10EBC"/>
    <w:rsid w:val="00C131DC"/>
    <w:rsid w:val="00C132A6"/>
    <w:rsid w:val="00C14DBF"/>
    <w:rsid w:val="00C16532"/>
    <w:rsid w:val="00C1676A"/>
    <w:rsid w:val="00C16FCA"/>
    <w:rsid w:val="00C20771"/>
    <w:rsid w:val="00C21D86"/>
    <w:rsid w:val="00C22396"/>
    <w:rsid w:val="00C22827"/>
    <w:rsid w:val="00C23384"/>
    <w:rsid w:val="00C23422"/>
    <w:rsid w:val="00C23C91"/>
    <w:rsid w:val="00C241DC"/>
    <w:rsid w:val="00C254FC"/>
    <w:rsid w:val="00C25861"/>
    <w:rsid w:val="00C26ED2"/>
    <w:rsid w:val="00C31D56"/>
    <w:rsid w:val="00C33067"/>
    <w:rsid w:val="00C33FE6"/>
    <w:rsid w:val="00C349D6"/>
    <w:rsid w:val="00C34FCA"/>
    <w:rsid w:val="00C35223"/>
    <w:rsid w:val="00C35593"/>
    <w:rsid w:val="00C35716"/>
    <w:rsid w:val="00C35C2D"/>
    <w:rsid w:val="00C36106"/>
    <w:rsid w:val="00C36FE0"/>
    <w:rsid w:val="00C37364"/>
    <w:rsid w:val="00C376BF"/>
    <w:rsid w:val="00C40158"/>
    <w:rsid w:val="00C4091C"/>
    <w:rsid w:val="00C40AA5"/>
    <w:rsid w:val="00C411DA"/>
    <w:rsid w:val="00C41873"/>
    <w:rsid w:val="00C418FA"/>
    <w:rsid w:val="00C41CD3"/>
    <w:rsid w:val="00C439E6"/>
    <w:rsid w:val="00C44D4C"/>
    <w:rsid w:val="00C44F4B"/>
    <w:rsid w:val="00C452B2"/>
    <w:rsid w:val="00C46163"/>
    <w:rsid w:val="00C47FC5"/>
    <w:rsid w:val="00C50509"/>
    <w:rsid w:val="00C50775"/>
    <w:rsid w:val="00C50EBB"/>
    <w:rsid w:val="00C511D3"/>
    <w:rsid w:val="00C51780"/>
    <w:rsid w:val="00C519B8"/>
    <w:rsid w:val="00C5245E"/>
    <w:rsid w:val="00C53371"/>
    <w:rsid w:val="00C54D3C"/>
    <w:rsid w:val="00C55700"/>
    <w:rsid w:val="00C56A62"/>
    <w:rsid w:val="00C57423"/>
    <w:rsid w:val="00C57988"/>
    <w:rsid w:val="00C600D4"/>
    <w:rsid w:val="00C6250E"/>
    <w:rsid w:val="00C627A0"/>
    <w:rsid w:val="00C6307D"/>
    <w:rsid w:val="00C6330C"/>
    <w:rsid w:val="00C63330"/>
    <w:rsid w:val="00C644D8"/>
    <w:rsid w:val="00C64A46"/>
    <w:rsid w:val="00C665AF"/>
    <w:rsid w:val="00C668F9"/>
    <w:rsid w:val="00C67291"/>
    <w:rsid w:val="00C674FC"/>
    <w:rsid w:val="00C71F92"/>
    <w:rsid w:val="00C72ECD"/>
    <w:rsid w:val="00C748AA"/>
    <w:rsid w:val="00C74F33"/>
    <w:rsid w:val="00C75F35"/>
    <w:rsid w:val="00C7634A"/>
    <w:rsid w:val="00C76722"/>
    <w:rsid w:val="00C77EEE"/>
    <w:rsid w:val="00C77F56"/>
    <w:rsid w:val="00C80AE3"/>
    <w:rsid w:val="00C815D0"/>
    <w:rsid w:val="00C81696"/>
    <w:rsid w:val="00C82294"/>
    <w:rsid w:val="00C82923"/>
    <w:rsid w:val="00C845BF"/>
    <w:rsid w:val="00C848DF"/>
    <w:rsid w:val="00C85F58"/>
    <w:rsid w:val="00C86659"/>
    <w:rsid w:val="00C8741D"/>
    <w:rsid w:val="00C878A1"/>
    <w:rsid w:val="00C8792C"/>
    <w:rsid w:val="00C87D03"/>
    <w:rsid w:val="00C9047C"/>
    <w:rsid w:val="00C90AB5"/>
    <w:rsid w:val="00C90C95"/>
    <w:rsid w:val="00C90D65"/>
    <w:rsid w:val="00C91CC2"/>
    <w:rsid w:val="00C939CB"/>
    <w:rsid w:val="00C9418E"/>
    <w:rsid w:val="00C9637A"/>
    <w:rsid w:val="00C96685"/>
    <w:rsid w:val="00C96C5F"/>
    <w:rsid w:val="00C96C9A"/>
    <w:rsid w:val="00C97321"/>
    <w:rsid w:val="00C9753D"/>
    <w:rsid w:val="00C97DE8"/>
    <w:rsid w:val="00CA05FD"/>
    <w:rsid w:val="00CA0AE6"/>
    <w:rsid w:val="00CA1614"/>
    <w:rsid w:val="00CA25CF"/>
    <w:rsid w:val="00CA2744"/>
    <w:rsid w:val="00CA284A"/>
    <w:rsid w:val="00CA2BCA"/>
    <w:rsid w:val="00CA31A2"/>
    <w:rsid w:val="00CA4455"/>
    <w:rsid w:val="00CA4ADC"/>
    <w:rsid w:val="00CA4FF1"/>
    <w:rsid w:val="00CA56A7"/>
    <w:rsid w:val="00CA5DD3"/>
    <w:rsid w:val="00CB2B27"/>
    <w:rsid w:val="00CB340F"/>
    <w:rsid w:val="00CB3493"/>
    <w:rsid w:val="00CB4144"/>
    <w:rsid w:val="00CB44AF"/>
    <w:rsid w:val="00CB4F60"/>
    <w:rsid w:val="00CB54AC"/>
    <w:rsid w:val="00CB55EF"/>
    <w:rsid w:val="00CB74C8"/>
    <w:rsid w:val="00CC01A1"/>
    <w:rsid w:val="00CC07C4"/>
    <w:rsid w:val="00CC14EA"/>
    <w:rsid w:val="00CC338B"/>
    <w:rsid w:val="00CC36CE"/>
    <w:rsid w:val="00CC399A"/>
    <w:rsid w:val="00CC3F30"/>
    <w:rsid w:val="00CC46BF"/>
    <w:rsid w:val="00CC4B82"/>
    <w:rsid w:val="00CC4E5C"/>
    <w:rsid w:val="00CC580A"/>
    <w:rsid w:val="00CC643F"/>
    <w:rsid w:val="00CC6C8E"/>
    <w:rsid w:val="00CD035C"/>
    <w:rsid w:val="00CD0818"/>
    <w:rsid w:val="00CD105D"/>
    <w:rsid w:val="00CD1833"/>
    <w:rsid w:val="00CD1C60"/>
    <w:rsid w:val="00CD3AB1"/>
    <w:rsid w:val="00CD456B"/>
    <w:rsid w:val="00CD4F57"/>
    <w:rsid w:val="00CD5131"/>
    <w:rsid w:val="00CD65C3"/>
    <w:rsid w:val="00CD6738"/>
    <w:rsid w:val="00CD79E6"/>
    <w:rsid w:val="00CD7AB3"/>
    <w:rsid w:val="00CE1CF3"/>
    <w:rsid w:val="00CE1D51"/>
    <w:rsid w:val="00CE1E00"/>
    <w:rsid w:val="00CE1EFF"/>
    <w:rsid w:val="00CE2020"/>
    <w:rsid w:val="00CE2B86"/>
    <w:rsid w:val="00CE3F68"/>
    <w:rsid w:val="00CE47B8"/>
    <w:rsid w:val="00CE4ED7"/>
    <w:rsid w:val="00CE582F"/>
    <w:rsid w:val="00CE60DE"/>
    <w:rsid w:val="00CE668C"/>
    <w:rsid w:val="00CE719D"/>
    <w:rsid w:val="00CE76B0"/>
    <w:rsid w:val="00CE7AB4"/>
    <w:rsid w:val="00CE7CF5"/>
    <w:rsid w:val="00CF001D"/>
    <w:rsid w:val="00CF201D"/>
    <w:rsid w:val="00CF2644"/>
    <w:rsid w:val="00CF2723"/>
    <w:rsid w:val="00CF478E"/>
    <w:rsid w:val="00CF4FB3"/>
    <w:rsid w:val="00CF5837"/>
    <w:rsid w:val="00CF688B"/>
    <w:rsid w:val="00D0105A"/>
    <w:rsid w:val="00D01244"/>
    <w:rsid w:val="00D0178B"/>
    <w:rsid w:val="00D02105"/>
    <w:rsid w:val="00D0312F"/>
    <w:rsid w:val="00D03298"/>
    <w:rsid w:val="00D039DD"/>
    <w:rsid w:val="00D04613"/>
    <w:rsid w:val="00D04F53"/>
    <w:rsid w:val="00D05458"/>
    <w:rsid w:val="00D0634E"/>
    <w:rsid w:val="00D075E6"/>
    <w:rsid w:val="00D109E5"/>
    <w:rsid w:val="00D110C2"/>
    <w:rsid w:val="00D119F3"/>
    <w:rsid w:val="00D11EFA"/>
    <w:rsid w:val="00D12692"/>
    <w:rsid w:val="00D12BFE"/>
    <w:rsid w:val="00D146CC"/>
    <w:rsid w:val="00D14A0B"/>
    <w:rsid w:val="00D15043"/>
    <w:rsid w:val="00D153E0"/>
    <w:rsid w:val="00D154C0"/>
    <w:rsid w:val="00D154CD"/>
    <w:rsid w:val="00D16797"/>
    <w:rsid w:val="00D168EC"/>
    <w:rsid w:val="00D169F4"/>
    <w:rsid w:val="00D170D2"/>
    <w:rsid w:val="00D173A3"/>
    <w:rsid w:val="00D17AD9"/>
    <w:rsid w:val="00D209C9"/>
    <w:rsid w:val="00D21816"/>
    <w:rsid w:val="00D21DF6"/>
    <w:rsid w:val="00D21EB1"/>
    <w:rsid w:val="00D22375"/>
    <w:rsid w:val="00D2257B"/>
    <w:rsid w:val="00D22A62"/>
    <w:rsid w:val="00D2385F"/>
    <w:rsid w:val="00D2626A"/>
    <w:rsid w:val="00D26E68"/>
    <w:rsid w:val="00D26FB7"/>
    <w:rsid w:val="00D27244"/>
    <w:rsid w:val="00D31110"/>
    <w:rsid w:val="00D3191A"/>
    <w:rsid w:val="00D319A7"/>
    <w:rsid w:val="00D31C99"/>
    <w:rsid w:val="00D3264E"/>
    <w:rsid w:val="00D368E5"/>
    <w:rsid w:val="00D37F0C"/>
    <w:rsid w:val="00D40483"/>
    <w:rsid w:val="00D40A55"/>
    <w:rsid w:val="00D40BCD"/>
    <w:rsid w:val="00D4237F"/>
    <w:rsid w:val="00D42C88"/>
    <w:rsid w:val="00D43826"/>
    <w:rsid w:val="00D44A5A"/>
    <w:rsid w:val="00D47C66"/>
    <w:rsid w:val="00D52A51"/>
    <w:rsid w:val="00D53C72"/>
    <w:rsid w:val="00D55CA9"/>
    <w:rsid w:val="00D56AB0"/>
    <w:rsid w:val="00D56D40"/>
    <w:rsid w:val="00D57B8F"/>
    <w:rsid w:val="00D57D58"/>
    <w:rsid w:val="00D60283"/>
    <w:rsid w:val="00D60757"/>
    <w:rsid w:val="00D607F2"/>
    <w:rsid w:val="00D60DEF"/>
    <w:rsid w:val="00D61059"/>
    <w:rsid w:val="00D6169E"/>
    <w:rsid w:val="00D61753"/>
    <w:rsid w:val="00D62FCD"/>
    <w:rsid w:val="00D63258"/>
    <w:rsid w:val="00D63C5A"/>
    <w:rsid w:val="00D63C7A"/>
    <w:rsid w:val="00D6405A"/>
    <w:rsid w:val="00D64BCA"/>
    <w:rsid w:val="00D64FCE"/>
    <w:rsid w:val="00D655B4"/>
    <w:rsid w:val="00D65E7E"/>
    <w:rsid w:val="00D67343"/>
    <w:rsid w:val="00D67950"/>
    <w:rsid w:val="00D67CD1"/>
    <w:rsid w:val="00D741CE"/>
    <w:rsid w:val="00D744F7"/>
    <w:rsid w:val="00D74866"/>
    <w:rsid w:val="00D75139"/>
    <w:rsid w:val="00D7643F"/>
    <w:rsid w:val="00D76C27"/>
    <w:rsid w:val="00D76E7F"/>
    <w:rsid w:val="00D774ED"/>
    <w:rsid w:val="00D81C2F"/>
    <w:rsid w:val="00D82720"/>
    <w:rsid w:val="00D82C06"/>
    <w:rsid w:val="00D82C6D"/>
    <w:rsid w:val="00D835AA"/>
    <w:rsid w:val="00D83A74"/>
    <w:rsid w:val="00D83B24"/>
    <w:rsid w:val="00D83E77"/>
    <w:rsid w:val="00D84145"/>
    <w:rsid w:val="00D856B1"/>
    <w:rsid w:val="00D85D0B"/>
    <w:rsid w:val="00D868DD"/>
    <w:rsid w:val="00D87D17"/>
    <w:rsid w:val="00D90D7E"/>
    <w:rsid w:val="00D9171A"/>
    <w:rsid w:val="00D91E7A"/>
    <w:rsid w:val="00D91F52"/>
    <w:rsid w:val="00D9257C"/>
    <w:rsid w:val="00D931AB"/>
    <w:rsid w:val="00D93230"/>
    <w:rsid w:val="00D978F2"/>
    <w:rsid w:val="00DA0CA5"/>
    <w:rsid w:val="00DA16B9"/>
    <w:rsid w:val="00DA1E92"/>
    <w:rsid w:val="00DA2865"/>
    <w:rsid w:val="00DA3570"/>
    <w:rsid w:val="00DA4100"/>
    <w:rsid w:val="00DA5083"/>
    <w:rsid w:val="00DA53CD"/>
    <w:rsid w:val="00DA5A85"/>
    <w:rsid w:val="00DA689D"/>
    <w:rsid w:val="00DA7138"/>
    <w:rsid w:val="00DA76E8"/>
    <w:rsid w:val="00DB0009"/>
    <w:rsid w:val="00DB0F1F"/>
    <w:rsid w:val="00DB1693"/>
    <w:rsid w:val="00DB2422"/>
    <w:rsid w:val="00DB273B"/>
    <w:rsid w:val="00DB33BE"/>
    <w:rsid w:val="00DB3A7D"/>
    <w:rsid w:val="00DB3C35"/>
    <w:rsid w:val="00DB4205"/>
    <w:rsid w:val="00DB4222"/>
    <w:rsid w:val="00DB43E9"/>
    <w:rsid w:val="00DB4910"/>
    <w:rsid w:val="00DB49CB"/>
    <w:rsid w:val="00DB516B"/>
    <w:rsid w:val="00DB55B7"/>
    <w:rsid w:val="00DB5CBA"/>
    <w:rsid w:val="00DB6C0F"/>
    <w:rsid w:val="00DB6E91"/>
    <w:rsid w:val="00DB78BF"/>
    <w:rsid w:val="00DC0365"/>
    <w:rsid w:val="00DC18E3"/>
    <w:rsid w:val="00DC2574"/>
    <w:rsid w:val="00DC348D"/>
    <w:rsid w:val="00DC35E6"/>
    <w:rsid w:val="00DC36C0"/>
    <w:rsid w:val="00DC53B2"/>
    <w:rsid w:val="00DC6636"/>
    <w:rsid w:val="00DD0550"/>
    <w:rsid w:val="00DD0B63"/>
    <w:rsid w:val="00DD17C3"/>
    <w:rsid w:val="00DD187A"/>
    <w:rsid w:val="00DD1C7E"/>
    <w:rsid w:val="00DD2F18"/>
    <w:rsid w:val="00DD2F2D"/>
    <w:rsid w:val="00DD3BBB"/>
    <w:rsid w:val="00DD3E6F"/>
    <w:rsid w:val="00DD4020"/>
    <w:rsid w:val="00DD5447"/>
    <w:rsid w:val="00DD57BC"/>
    <w:rsid w:val="00DD6008"/>
    <w:rsid w:val="00DD7093"/>
    <w:rsid w:val="00DD7F9A"/>
    <w:rsid w:val="00DE04B5"/>
    <w:rsid w:val="00DE08F9"/>
    <w:rsid w:val="00DE143C"/>
    <w:rsid w:val="00DE22B1"/>
    <w:rsid w:val="00DE2AF2"/>
    <w:rsid w:val="00DE3301"/>
    <w:rsid w:val="00DE36AF"/>
    <w:rsid w:val="00DE4739"/>
    <w:rsid w:val="00DE4D17"/>
    <w:rsid w:val="00DE59BA"/>
    <w:rsid w:val="00DE5AB4"/>
    <w:rsid w:val="00DE5BDC"/>
    <w:rsid w:val="00DE5C9B"/>
    <w:rsid w:val="00DE6913"/>
    <w:rsid w:val="00DE70CB"/>
    <w:rsid w:val="00DF17F0"/>
    <w:rsid w:val="00DF1B9F"/>
    <w:rsid w:val="00DF34D8"/>
    <w:rsid w:val="00DF38E0"/>
    <w:rsid w:val="00DF3AD9"/>
    <w:rsid w:val="00DF4B46"/>
    <w:rsid w:val="00DF5023"/>
    <w:rsid w:val="00DF5910"/>
    <w:rsid w:val="00DF6127"/>
    <w:rsid w:val="00DF6530"/>
    <w:rsid w:val="00DF6EAA"/>
    <w:rsid w:val="00DF7023"/>
    <w:rsid w:val="00DF7BE2"/>
    <w:rsid w:val="00E0022A"/>
    <w:rsid w:val="00E01418"/>
    <w:rsid w:val="00E01AB2"/>
    <w:rsid w:val="00E02D4E"/>
    <w:rsid w:val="00E02FCF"/>
    <w:rsid w:val="00E038BB"/>
    <w:rsid w:val="00E04BE4"/>
    <w:rsid w:val="00E04F90"/>
    <w:rsid w:val="00E05FAA"/>
    <w:rsid w:val="00E069C7"/>
    <w:rsid w:val="00E076B1"/>
    <w:rsid w:val="00E10415"/>
    <w:rsid w:val="00E107D3"/>
    <w:rsid w:val="00E10EE3"/>
    <w:rsid w:val="00E114BC"/>
    <w:rsid w:val="00E1156A"/>
    <w:rsid w:val="00E1162B"/>
    <w:rsid w:val="00E1197F"/>
    <w:rsid w:val="00E11E7A"/>
    <w:rsid w:val="00E13550"/>
    <w:rsid w:val="00E13C8F"/>
    <w:rsid w:val="00E142F4"/>
    <w:rsid w:val="00E1456F"/>
    <w:rsid w:val="00E145FF"/>
    <w:rsid w:val="00E14F2A"/>
    <w:rsid w:val="00E15B02"/>
    <w:rsid w:val="00E1605B"/>
    <w:rsid w:val="00E1613F"/>
    <w:rsid w:val="00E16BBA"/>
    <w:rsid w:val="00E16EF6"/>
    <w:rsid w:val="00E21AD5"/>
    <w:rsid w:val="00E21B1A"/>
    <w:rsid w:val="00E21EB6"/>
    <w:rsid w:val="00E22641"/>
    <w:rsid w:val="00E226F5"/>
    <w:rsid w:val="00E22B46"/>
    <w:rsid w:val="00E23E40"/>
    <w:rsid w:val="00E24A7F"/>
    <w:rsid w:val="00E250DF"/>
    <w:rsid w:val="00E2630E"/>
    <w:rsid w:val="00E2679E"/>
    <w:rsid w:val="00E267B2"/>
    <w:rsid w:val="00E27325"/>
    <w:rsid w:val="00E279F2"/>
    <w:rsid w:val="00E3035D"/>
    <w:rsid w:val="00E32A37"/>
    <w:rsid w:val="00E33649"/>
    <w:rsid w:val="00E340F5"/>
    <w:rsid w:val="00E34DBB"/>
    <w:rsid w:val="00E34F2C"/>
    <w:rsid w:val="00E35BA2"/>
    <w:rsid w:val="00E37220"/>
    <w:rsid w:val="00E37AF9"/>
    <w:rsid w:val="00E37BB8"/>
    <w:rsid w:val="00E37BF4"/>
    <w:rsid w:val="00E40BFC"/>
    <w:rsid w:val="00E4132C"/>
    <w:rsid w:val="00E420EE"/>
    <w:rsid w:val="00E429EB"/>
    <w:rsid w:val="00E4320B"/>
    <w:rsid w:val="00E43CD1"/>
    <w:rsid w:val="00E443FE"/>
    <w:rsid w:val="00E44F6E"/>
    <w:rsid w:val="00E45958"/>
    <w:rsid w:val="00E45CEA"/>
    <w:rsid w:val="00E4646F"/>
    <w:rsid w:val="00E464C6"/>
    <w:rsid w:val="00E47869"/>
    <w:rsid w:val="00E4790E"/>
    <w:rsid w:val="00E47BA9"/>
    <w:rsid w:val="00E47EE8"/>
    <w:rsid w:val="00E47F9A"/>
    <w:rsid w:val="00E50686"/>
    <w:rsid w:val="00E5391D"/>
    <w:rsid w:val="00E54240"/>
    <w:rsid w:val="00E5494F"/>
    <w:rsid w:val="00E55DFF"/>
    <w:rsid w:val="00E56FED"/>
    <w:rsid w:val="00E57798"/>
    <w:rsid w:val="00E6045F"/>
    <w:rsid w:val="00E60CE1"/>
    <w:rsid w:val="00E60D7D"/>
    <w:rsid w:val="00E6185A"/>
    <w:rsid w:val="00E61E50"/>
    <w:rsid w:val="00E6243D"/>
    <w:rsid w:val="00E62A2C"/>
    <w:rsid w:val="00E674CE"/>
    <w:rsid w:val="00E67747"/>
    <w:rsid w:val="00E70287"/>
    <w:rsid w:val="00E70777"/>
    <w:rsid w:val="00E711E0"/>
    <w:rsid w:val="00E71807"/>
    <w:rsid w:val="00E72150"/>
    <w:rsid w:val="00E7283F"/>
    <w:rsid w:val="00E73210"/>
    <w:rsid w:val="00E73294"/>
    <w:rsid w:val="00E7379E"/>
    <w:rsid w:val="00E74822"/>
    <w:rsid w:val="00E74C8F"/>
    <w:rsid w:val="00E75C34"/>
    <w:rsid w:val="00E75D70"/>
    <w:rsid w:val="00E7664B"/>
    <w:rsid w:val="00E76D60"/>
    <w:rsid w:val="00E771CE"/>
    <w:rsid w:val="00E771FB"/>
    <w:rsid w:val="00E77469"/>
    <w:rsid w:val="00E81E70"/>
    <w:rsid w:val="00E82429"/>
    <w:rsid w:val="00E827FD"/>
    <w:rsid w:val="00E828DA"/>
    <w:rsid w:val="00E828DC"/>
    <w:rsid w:val="00E828EC"/>
    <w:rsid w:val="00E82970"/>
    <w:rsid w:val="00E84443"/>
    <w:rsid w:val="00E84F07"/>
    <w:rsid w:val="00E85097"/>
    <w:rsid w:val="00E85AD1"/>
    <w:rsid w:val="00E869E2"/>
    <w:rsid w:val="00E86FAC"/>
    <w:rsid w:val="00E87987"/>
    <w:rsid w:val="00E9025F"/>
    <w:rsid w:val="00E908C4"/>
    <w:rsid w:val="00E91ADA"/>
    <w:rsid w:val="00E91E3D"/>
    <w:rsid w:val="00E926A6"/>
    <w:rsid w:val="00E93B63"/>
    <w:rsid w:val="00E93DF6"/>
    <w:rsid w:val="00E9533D"/>
    <w:rsid w:val="00E95940"/>
    <w:rsid w:val="00E96290"/>
    <w:rsid w:val="00E9685C"/>
    <w:rsid w:val="00E96A83"/>
    <w:rsid w:val="00E974F0"/>
    <w:rsid w:val="00E97726"/>
    <w:rsid w:val="00E97932"/>
    <w:rsid w:val="00E97960"/>
    <w:rsid w:val="00EA169A"/>
    <w:rsid w:val="00EA1B49"/>
    <w:rsid w:val="00EA1DFF"/>
    <w:rsid w:val="00EA1FF7"/>
    <w:rsid w:val="00EA2A1B"/>
    <w:rsid w:val="00EA2B6F"/>
    <w:rsid w:val="00EA31AD"/>
    <w:rsid w:val="00EA37BA"/>
    <w:rsid w:val="00EA39C4"/>
    <w:rsid w:val="00EA3D98"/>
    <w:rsid w:val="00EA4630"/>
    <w:rsid w:val="00EA49FD"/>
    <w:rsid w:val="00EA4B1D"/>
    <w:rsid w:val="00EA4B2D"/>
    <w:rsid w:val="00EA4E6E"/>
    <w:rsid w:val="00EA517D"/>
    <w:rsid w:val="00EA57F1"/>
    <w:rsid w:val="00EA6B7D"/>
    <w:rsid w:val="00EA6FC5"/>
    <w:rsid w:val="00EA709F"/>
    <w:rsid w:val="00EA73B0"/>
    <w:rsid w:val="00EA7F5B"/>
    <w:rsid w:val="00EB1DB8"/>
    <w:rsid w:val="00EB2D33"/>
    <w:rsid w:val="00EB3402"/>
    <w:rsid w:val="00EB39F6"/>
    <w:rsid w:val="00EB3B75"/>
    <w:rsid w:val="00EB42B0"/>
    <w:rsid w:val="00EB4B29"/>
    <w:rsid w:val="00EB57EB"/>
    <w:rsid w:val="00EB5BF3"/>
    <w:rsid w:val="00EB7561"/>
    <w:rsid w:val="00EB75BB"/>
    <w:rsid w:val="00EB7843"/>
    <w:rsid w:val="00EC050A"/>
    <w:rsid w:val="00EC0891"/>
    <w:rsid w:val="00EC105B"/>
    <w:rsid w:val="00EC2E50"/>
    <w:rsid w:val="00EC436D"/>
    <w:rsid w:val="00EC4C1E"/>
    <w:rsid w:val="00EC6131"/>
    <w:rsid w:val="00EC6256"/>
    <w:rsid w:val="00EC667D"/>
    <w:rsid w:val="00EC7CDD"/>
    <w:rsid w:val="00ED278A"/>
    <w:rsid w:val="00ED2879"/>
    <w:rsid w:val="00ED28DF"/>
    <w:rsid w:val="00ED3AF1"/>
    <w:rsid w:val="00ED4154"/>
    <w:rsid w:val="00ED4913"/>
    <w:rsid w:val="00ED5B2C"/>
    <w:rsid w:val="00ED63C3"/>
    <w:rsid w:val="00ED6684"/>
    <w:rsid w:val="00ED67E3"/>
    <w:rsid w:val="00ED6E05"/>
    <w:rsid w:val="00ED77ED"/>
    <w:rsid w:val="00ED78F9"/>
    <w:rsid w:val="00ED7CAE"/>
    <w:rsid w:val="00ED7E9D"/>
    <w:rsid w:val="00EE042C"/>
    <w:rsid w:val="00EE0DEB"/>
    <w:rsid w:val="00EE1788"/>
    <w:rsid w:val="00EE1E0B"/>
    <w:rsid w:val="00EE1E0D"/>
    <w:rsid w:val="00EE271E"/>
    <w:rsid w:val="00EE39DB"/>
    <w:rsid w:val="00EE426E"/>
    <w:rsid w:val="00EE44AF"/>
    <w:rsid w:val="00EE54AE"/>
    <w:rsid w:val="00EE6E71"/>
    <w:rsid w:val="00EE720E"/>
    <w:rsid w:val="00EE7526"/>
    <w:rsid w:val="00EF1712"/>
    <w:rsid w:val="00EF1A4F"/>
    <w:rsid w:val="00EF24AD"/>
    <w:rsid w:val="00EF2C37"/>
    <w:rsid w:val="00EF427A"/>
    <w:rsid w:val="00EF453E"/>
    <w:rsid w:val="00EF4C59"/>
    <w:rsid w:val="00EF5075"/>
    <w:rsid w:val="00EF689A"/>
    <w:rsid w:val="00EF7A57"/>
    <w:rsid w:val="00EF7C9B"/>
    <w:rsid w:val="00F00030"/>
    <w:rsid w:val="00F00062"/>
    <w:rsid w:val="00F00351"/>
    <w:rsid w:val="00F0076A"/>
    <w:rsid w:val="00F0083C"/>
    <w:rsid w:val="00F008AE"/>
    <w:rsid w:val="00F017FC"/>
    <w:rsid w:val="00F02154"/>
    <w:rsid w:val="00F02B72"/>
    <w:rsid w:val="00F04585"/>
    <w:rsid w:val="00F04B52"/>
    <w:rsid w:val="00F053D2"/>
    <w:rsid w:val="00F05F27"/>
    <w:rsid w:val="00F07468"/>
    <w:rsid w:val="00F07740"/>
    <w:rsid w:val="00F10448"/>
    <w:rsid w:val="00F125DD"/>
    <w:rsid w:val="00F13AA4"/>
    <w:rsid w:val="00F149C9"/>
    <w:rsid w:val="00F14A27"/>
    <w:rsid w:val="00F15520"/>
    <w:rsid w:val="00F20A30"/>
    <w:rsid w:val="00F21201"/>
    <w:rsid w:val="00F21C99"/>
    <w:rsid w:val="00F236B8"/>
    <w:rsid w:val="00F23AD4"/>
    <w:rsid w:val="00F23EF2"/>
    <w:rsid w:val="00F23EF3"/>
    <w:rsid w:val="00F2403B"/>
    <w:rsid w:val="00F25D52"/>
    <w:rsid w:val="00F268EC"/>
    <w:rsid w:val="00F26DCF"/>
    <w:rsid w:val="00F273AA"/>
    <w:rsid w:val="00F30046"/>
    <w:rsid w:val="00F300F6"/>
    <w:rsid w:val="00F3049E"/>
    <w:rsid w:val="00F3156B"/>
    <w:rsid w:val="00F323E8"/>
    <w:rsid w:val="00F32677"/>
    <w:rsid w:val="00F32EE9"/>
    <w:rsid w:val="00F32FB4"/>
    <w:rsid w:val="00F33D46"/>
    <w:rsid w:val="00F33F72"/>
    <w:rsid w:val="00F3471A"/>
    <w:rsid w:val="00F354F4"/>
    <w:rsid w:val="00F37A55"/>
    <w:rsid w:val="00F412B8"/>
    <w:rsid w:val="00F42318"/>
    <w:rsid w:val="00F432FC"/>
    <w:rsid w:val="00F43D7A"/>
    <w:rsid w:val="00F44068"/>
    <w:rsid w:val="00F45B4A"/>
    <w:rsid w:val="00F50D8C"/>
    <w:rsid w:val="00F513E3"/>
    <w:rsid w:val="00F51DDC"/>
    <w:rsid w:val="00F523F2"/>
    <w:rsid w:val="00F52BEE"/>
    <w:rsid w:val="00F52E4E"/>
    <w:rsid w:val="00F52FD7"/>
    <w:rsid w:val="00F53296"/>
    <w:rsid w:val="00F54386"/>
    <w:rsid w:val="00F553E3"/>
    <w:rsid w:val="00F55EE8"/>
    <w:rsid w:val="00F56768"/>
    <w:rsid w:val="00F57057"/>
    <w:rsid w:val="00F57913"/>
    <w:rsid w:val="00F60E2E"/>
    <w:rsid w:val="00F610C4"/>
    <w:rsid w:val="00F618A9"/>
    <w:rsid w:val="00F61965"/>
    <w:rsid w:val="00F62808"/>
    <w:rsid w:val="00F62FD4"/>
    <w:rsid w:val="00F639A3"/>
    <w:rsid w:val="00F64173"/>
    <w:rsid w:val="00F643B6"/>
    <w:rsid w:val="00F64DED"/>
    <w:rsid w:val="00F64E7E"/>
    <w:rsid w:val="00F6521D"/>
    <w:rsid w:val="00F65E95"/>
    <w:rsid w:val="00F66074"/>
    <w:rsid w:val="00F66CC0"/>
    <w:rsid w:val="00F67101"/>
    <w:rsid w:val="00F67212"/>
    <w:rsid w:val="00F6749A"/>
    <w:rsid w:val="00F67770"/>
    <w:rsid w:val="00F679FA"/>
    <w:rsid w:val="00F67F69"/>
    <w:rsid w:val="00F71883"/>
    <w:rsid w:val="00F721D8"/>
    <w:rsid w:val="00F72708"/>
    <w:rsid w:val="00F72E61"/>
    <w:rsid w:val="00F75ABE"/>
    <w:rsid w:val="00F76966"/>
    <w:rsid w:val="00F808D7"/>
    <w:rsid w:val="00F810E6"/>
    <w:rsid w:val="00F82F6F"/>
    <w:rsid w:val="00F84942"/>
    <w:rsid w:val="00F85475"/>
    <w:rsid w:val="00F8718B"/>
    <w:rsid w:val="00F9005B"/>
    <w:rsid w:val="00F919F2"/>
    <w:rsid w:val="00F928DA"/>
    <w:rsid w:val="00F93115"/>
    <w:rsid w:val="00F934D4"/>
    <w:rsid w:val="00F935C9"/>
    <w:rsid w:val="00F93988"/>
    <w:rsid w:val="00F961BA"/>
    <w:rsid w:val="00F96357"/>
    <w:rsid w:val="00F972F4"/>
    <w:rsid w:val="00F97666"/>
    <w:rsid w:val="00F97CB5"/>
    <w:rsid w:val="00F97ED6"/>
    <w:rsid w:val="00FA1A17"/>
    <w:rsid w:val="00FA1D09"/>
    <w:rsid w:val="00FA242D"/>
    <w:rsid w:val="00FA3005"/>
    <w:rsid w:val="00FA496F"/>
    <w:rsid w:val="00FA6242"/>
    <w:rsid w:val="00FA752D"/>
    <w:rsid w:val="00FA764F"/>
    <w:rsid w:val="00FA7BBB"/>
    <w:rsid w:val="00FA7D95"/>
    <w:rsid w:val="00FB11CA"/>
    <w:rsid w:val="00FB2A93"/>
    <w:rsid w:val="00FB34C0"/>
    <w:rsid w:val="00FB47E6"/>
    <w:rsid w:val="00FB47FF"/>
    <w:rsid w:val="00FB4E6D"/>
    <w:rsid w:val="00FB4F35"/>
    <w:rsid w:val="00FB561F"/>
    <w:rsid w:val="00FB65FF"/>
    <w:rsid w:val="00FB67B8"/>
    <w:rsid w:val="00FB69EB"/>
    <w:rsid w:val="00FB6B4B"/>
    <w:rsid w:val="00FB6C79"/>
    <w:rsid w:val="00FB7A7B"/>
    <w:rsid w:val="00FB7C4F"/>
    <w:rsid w:val="00FB7E7D"/>
    <w:rsid w:val="00FC01C4"/>
    <w:rsid w:val="00FC04A2"/>
    <w:rsid w:val="00FC0F2A"/>
    <w:rsid w:val="00FC1AFE"/>
    <w:rsid w:val="00FC34CE"/>
    <w:rsid w:val="00FC380D"/>
    <w:rsid w:val="00FC4C03"/>
    <w:rsid w:val="00FC4E5C"/>
    <w:rsid w:val="00FC56FF"/>
    <w:rsid w:val="00FC66FF"/>
    <w:rsid w:val="00FC7888"/>
    <w:rsid w:val="00FD04FA"/>
    <w:rsid w:val="00FD1018"/>
    <w:rsid w:val="00FD19CE"/>
    <w:rsid w:val="00FD3210"/>
    <w:rsid w:val="00FD34B8"/>
    <w:rsid w:val="00FD3757"/>
    <w:rsid w:val="00FD3FFA"/>
    <w:rsid w:val="00FD53B0"/>
    <w:rsid w:val="00FD5D7B"/>
    <w:rsid w:val="00FD6117"/>
    <w:rsid w:val="00FD6474"/>
    <w:rsid w:val="00FD6B64"/>
    <w:rsid w:val="00FD7E0A"/>
    <w:rsid w:val="00FE077B"/>
    <w:rsid w:val="00FE08EA"/>
    <w:rsid w:val="00FE17A0"/>
    <w:rsid w:val="00FE38D4"/>
    <w:rsid w:val="00FE391C"/>
    <w:rsid w:val="00FE3991"/>
    <w:rsid w:val="00FE3AAE"/>
    <w:rsid w:val="00FE3C4E"/>
    <w:rsid w:val="00FE43F1"/>
    <w:rsid w:val="00FE4712"/>
    <w:rsid w:val="00FE52B2"/>
    <w:rsid w:val="00FE5EFF"/>
    <w:rsid w:val="00FE5FE8"/>
    <w:rsid w:val="00FE6B66"/>
    <w:rsid w:val="00FE7BAE"/>
    <w:rsid w:val="00FE7CC4"/>
    <w:rsid w:val="00FF0236"/>
    <w:rsid w:val="00FF07D0"/>
    <w:rsid w:val="00FF0DE5"/>
    <w:rsid w:val="00FF0E78"/>
    <w:rsid w:val="00FF29A5"/>
    <w:rsid w:val="00FF2A26"/>
    <w:rsid w:val="00FF2C72"/>
    <w:rsid w:val="00FF3B70"/>
    <w:rsid w:val="00FF3F3A"/>
    <w:rsid w:val="00FF4949"/>
    <w:rsid w:val="00FF4D7E"/>
    <w:rsid w:val="00FF574D"/>
    <w:rsid w:val="00FF61BD"/>
    <w:rsid w:val="00FF699A"/>
    <w:rsid w:val="00FF73D8"/>
    <w:rsid w:val="00FF7FF4"/>
    <w:rsid w:val="02172A7E"/>
    <w:rsid w:val="021E0463"/>
    <w:rsid w:val="02392081"/>
    <w:rsid w:val="026E3F4A"/>
    <w:rsid w:val="02954528"/>
    <w:rsid w:val="02D81B74"/>
    <w:rsid w:val="02EC2EF7"/>
    <w:rsid w:val="037F07CE"/>
    <w:rsid w:val="03F458C1"/>
    <w:rsid w:val="048051A5"/>
    <w:rsid w:val="049F0B9E"/>
    <w:rsid w:val="04BA0275"/>
    <w:rsid w:val="050C4818"/>
    <w:rsid w:val="06B86C28"/>
    <w:rsid w:val="073F54F1"/>
    <w:rsid w:val="075C5614"/>
    <w:rsid w:val="077E1A96"/>
    <w:rsid w:val="08405BF7"/>
    <w:rsid w:val="08B17BE1"/>
    <w:rsid w:val="093C0049"/>
    <w:rsid w:val="0AFB4441"/>
    <w:rsid w:val="0B012900"/>
    <w:rsid w:val="0B4C599F"/>
    <w:rsid w:val="0B745CE7"/>
    <w:rsid w:val="0BE9041F"/>
    <w:rsid w:val="0C525237"/>
    <w:rsid w:val="0CE420B4"/>
    <w:rsid w:val="0D0B7A9B"/>
    <w:rsid w:val="0DDC62CA"/>
    <w:rsid w:val="0E26072A"/>
    <w:rsid w:val="0EEE0B8A"/>
    <w:rsid w:val="0F3A6A5F"/>
    <w:rsid w:val="0F916EA3"/>
    <w:rsid w:val="0FB73CB6"/>
    <w:rsid w:val="0FC03A91"/>
    <w:rsid w:val="0FF62B80"/>
    <w:rsid w:val="10A1053B"/>
    <w:rsid w:val="11D0346B"/>
    <w:rsid w:val="127D73CE"/>
    <w:rsid w:val="12802721"/>
    <w:rsid w:val="138531B6"/>
    <w:rsid w:val="14D36C85"/>
    <w:rsid w:val="160A7CBA"/>
    <w:rsid w:val="1618304E"/>
    <w:rsid w:val="16337E26"/>
    <w:rsid w:val="16643CE2"/>
    <w:rsid w:val="16762853"/>
    <w:rsid w:val="170E2A0B"/>
    <w:rsid w:val="18422604"/>
    <w:rsid w:val="18975926"/>
    <w:rsid w:val="19536C7D"/>
    <w:rsid w:val="19CE68F0"/>
    <w:rsid w:val="1A077661"/>
    <w:rsid w:val="1A0961EF"/>
    <w:rsid w:val="1A7016AA"/>
    <w:rsid w:val="1A72134F"/>
    <w:rsid w:val="1B83540D"/>
    <w:rsid w:val="1C026682"/>
    <w:rsid w:val="1CBD6E22"/>
    <w:rsid w:val="1D48373F"/>
    <w:rsid w:val="1F262338"/>
    <w:rsid w:val="203B4ABE"/>
    <w:rsid w:val="203D1303"/>
    <w:rsid w:val="20A604BD"/>
    <w:rsid w:val="20BF3AAC"/>
    <w:rsid w:val="216E6292"/>
    <w:rsid w:val="21EC7746"/>
    <w:rsid w:val="229F1132"/>
    <w:rsid w:val="22F7439C"/>
    <w:rsid w:val="23780635"/>
    <w:rsid w:val="23E472BB"/>
    <w:rsid w:val="240558B8"/>
    <w:rsid w:val="241A7333"/>
    <w:rsid w:val="24401929"/>
    <w:rsid w:val="260D10D0"/>
    <w:rsid w:val="263E1FB1"/>
    <w:rsid w:val="268C7908"/>
    <w:rsid w:val="27072565"/>
    <w:rsid w:val="281E2746"/>
    <w:rsid w:val="29C363F4"/>
    <w:rsid w:val="2A475858"/>
    <w:rsid w:val="2ABF7950"/>
    <w:rsid w:val="2B126A96"/>
    <w:rsid w:val="2B541B5E"/>
    <w:rsid w:val="2BB55C54"/>
    <w:rsid w:val="2C094130"/>
    <w:rsid w:val="2CBD02DC"/>
    <w:rsid w:val="2D2C2BC8"/>
    <w:rsid w:val="2D7D047F"/>
    <w:rsid w:val="2D960686"/>
    <w:rsid w:val="2DCF003E"/>
    <w:rsid w:val="2E421421"/>
    <w:rsid w:val="2FA95D8A"/>
    <w:rsid w:val="308C1EA8"/>
    <w:rsid w:val="31AD270A"/>
    <w:rsid w:val="31FD5F2E"/>
    <w:rsid w:val="335E564F"/>
    <w:rsid w:val="336C52F6"/>
    <w:rsid w:val="344B39A2"/>
    <w:rsid w:val="34D131BA"/>
    <w:rsid w:val="35376CFA"/>
    <w:rsid w:val="36A06A1C"/>
    <w:rsid w:val="373325F2"/>
    <w:rsid w:val="37C24C19"/>
    <w:rsid w:val="37F043C4"/>
    <w:rsid w:val="38440FBB"/>
    <w:rsid w:val="387A3DF1"/>
    <w:rsid w:val="38D42D1F"/>
    <w:rsid w:val="38DE1A7D"/>
    <w:rsid w:val="38F22FA3"/>
    <w:rsid w:val="39237681"/>
    <w:rsid w:val="3929325D"/>
    <w:rsid w:val="394C6B0B"/>
    <w:rsid w:val="3B1543A7"/>
    <w:rsid w:val="3BC72883"/>
    <w:rsid w:val="3BDB0F57"/>
    <w:rsid w:val="3BF0038E"/>
    <w:rsid w:val="3C4852CA"/>
    <w:rsid w:val="3C851CB3"/>
    <w:rsid w:val="3CB47461"/>
    <w:rsid w:val="3DB824F4"/>
    <w:rsid w:val="3E0259CE"/>
    <w:rsid w:val="3E2A10BE"/>
    <w:rsid w:val="3E4306DC"/>
    <w:rsid w:val="3EEB27FE"/>
    <w:rsid w:val="3F125FDD"/>
    <w:rsid w:val="3F2834C4"/>
    <w:rsid w:val="3FF35E0E"/>
    <w:rsid w:val="43AC5246"/>
    <w:rsid w:val="44264A0E"/>
    <w:rsid w:val="446A440B"/>
    <w:rsid w:val="4591092D"/>
    <w:rsid w:val="460029D8"/>
    <w:rsid w:val="4630227F"/>
    <w:rsid w:val="463847C4"/>
    <w:rsid w:val="466734B6"/>
    <w:rsid w:val="46E22739"/>
    <w:rsid w:val="46FF1226"/>
    <w:rsid w:val="47AB321B"/>
    <w:rsid w:val="47CA5228"/>
    <w:rsid w:val="47D26C51"/>
    <w:rsid w:val="488F08A8"/>
    <w:rsid w:val="48961A2D"/>
    <w:rsid w:val="48C12AEC"/>
    <w:rsid w:val="49115014"/>
    <w:rsid w:val="492A5921"/>
    <w:rsid w:val="495C4A24"/>
    <w:rsid w:val="4B542FB2"/>
    <w:rsid w:val="4B815864"/>
    <w:rsid w:val="4C1E0359"/>
    <w:rsid w:val="4C4508CA"/>
    <w:rsid w:val="4CB43672"/>
    <w:rsid w:val="4CCA6361"/>
    <w:rsid w:val="4D106A09"/>
    <w:rsid w:val="4D1403D4"/>
    <w:rsid w:val="4D5F404A"/>
    <w:rsid w:val="4DB67639"/>
    <w:rsid w:val="4F734876"/>
    <w:rsid w:val="503C2E8A"/>
    <w:rsid w:val="508D4E66"/>
    <w:rsid w:val="51A618FD"/>
    <w:rsid w:val="529704A2"/>
    <w:rsid w:val="52D675F5"/>
    <w:rsid w:val="53D02564"/>
    <w:rsid w:val="54A11E85"/>
    <w:rsid w:val="555A078E"/>
    <w:rsid w:val="557C2A33"/>
    <w:rsid w:val="558A0B6B"/>
    <w:rsid w:val="55F51D11"/>
    <w:rsid w:val="573E77A5"/>
    <w:rsid w:val="582E57DE"/>
    <w:rsid w:val="584766D9"/>
    <w:rsid w:val="59960120"/>
    <w:rsid w:val="5AEF1FA5"/>
    <w:rsid w:val="5AF4388F"/>
    <w:rsid w:val="5B0814D7"/>
    <w:rsid w:val="5B7A6F8C"/>
    <w:rsid w:val="5BC93BC8"/>
    <w:rsid w:val="5CB80FFC"/>
    <w:rsid w:val="5CBF439E"/>
    <w:rsid w:val="5CC9093A"/>
    <w:rsid w:val="5D7B7342"/>
    <w:rsid w:val="5DC064FA"/>
    <w:rsid w:val="5DED1C97"/>
    <w:rsid w:val="5E2E1B26"/>
    <w:rsid w:val="5EE965D6"/>
    <w:rsid w:val="5FED5467"/>
    <w:rsid w:val="5FF732A1"/>
    <w:rsid w:val="60266A9D"/>
    <w:rsid w:val="60566219"/>
    <w:rsid w:val="61C3168D"/>
    <w:rsid w:val="61E600A6"/>
    <w:rsid w:val="63D622F4"/>
    <w:rsid w:val="63E25D0B"/>
    <w:rsid w:val="64155592"/>
    <w:rsid w:val="64405496"/>
    <w:rsid w:val="646D0839"/>
    <w:rsid w:val="65116C35"/>
    <w:rsid w:val="6608513F"/>
    <w:rsid w:val="66590D3F"/>
    <w:rsid w:val="666D043F"/>
    <w:rsid w:val="667E67D1"/>
    <w:rsid w:val="674A63AC"/>
    <w:rsid w:val="681F4E84"/>
    <w:rsid w:val="68325689"/>
    <w:rsid w:val="68BB236A"/>
    <w:rsid w:val="69391552"/>
    <w:rsid w:val="69725190"/>
    <w:rsid w:val="6A026F09"/>
    <w:rsid w:val="6A131FC7"/>
    <w:rsid w:val="6B0A20DA"/>
    <w:rsid w:val="6B171453"/>
    <w:rsid w:val="6B260EE1"/>
    <w:rsid w:val="6B2C7AC8"/>
    <w:rsid w:val="6BA807C0"/>
    <w:rsid w:val="6BD87DA3"/>
    <w:rsid w:val="6C020EF4"/>
    <w:rsid w:val="6C2214D8"/>
    <w:rsid w:val="6C502F0B"/>
    <w:rsid w:val="6C617EFF"/>
    <w:rsid w:val="6CA32EE7"/>
    <w:rsid w:val="6D78295B"/>
    <w:rsid w:val="6D8D2F82"/>
    <w:rsid w:val="6F7A72CE"/>
    <w:rsid w:val="6FA5154A"/>
    <w:rsid w:val="70B55761"/>
    <w:rsid w:val="70F20F70"/>
    <w:rsid w:val="72150F7E"/>
    <w:rsid w:val="725A2F52"/>
    <w:rsid w:val="728508F9"/>
    <w:rsid w:val="73D63115"/>
    <w:rsid w:val="745E147B"/>
    <w:rsid w:val="74740621"/>
    <w:rsid w:val="749709E6"/>
    <w:rsid w:val="7577448A"/>
    <w:rsid w:val="75C04742"/>
    <w:rsid w:val="75C612F4"/>
    <w:rsid w:val="769E320F"/>
    <w:rsid w:val="770D76CE"/>
    <w:rsid w:val="782636ED"/>
    <w:rsid w:val="782B5322"/>
    <w:rsid w:val="7910060D"/>
    <w:rsid w:val="798F7A64"/>
    <w:rsid w:val="7BF86592"/>
    <w:rsid w:val="7C765821"/>
    <w:rsid w:val="7CF50560"/>
    <w:rsid w:val="7D083FA0"/>
    <w:rsid w:val="7D725681"/>
    <w:rsid w:val="7DE32E93"/>
    <w:rsid w:val="7DF63054"/>
    <w:rsid w:val="7E394B06"/>
    <w:rsid w:val="7EF20D5F"/>
    <w:rsid w:val="7F2A28F3"/>
    <w:rsid w:val="7F90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1"/>
    <w:pPr>
      <w:ind w:left="822" w:right="2109"/>
      <w:jc w:val="center"/>
      <w:outlineLvl w:val="0"/>
    </w:pPr>
    <w:rPr>
      <w:rFonts w:ascii="华文中宋" w:hAnsi="华文中宋" w:eastAsia="华文中宋" w:cs="华文中宋"/>
      <w:sz w:val="32"/>
      <w:szCs w:val="32"/>
      <w:lang w:val="zh-CN" w:bidi="zh-CN"/>
    </w:rPr>
  </w:style>
  <w:style w:type="paragraph" w:styleId="3">
    <w:name w:val="heading 2"/>
    <w:basedOn w:val="1"/>
    <w:next w:val="1"/>
    <w:link w:val="2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autoRedefine/>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23"/>
    <w:autoRedefine/>
    <w:qFormat/>
    <w:uiPriority w:val="0"/>
    <w:pPr>
      <w:jc w:val="left"/>
    </w:pPr>
    <w:rPr>
      <w:rFonts w:asciiTheme="minorHAnsi" w:hAnsiTheme="minorHAnsi" w:eastAsiaTheme="minorEastAsia" w:cstheme="minorBidi"/>
    </w:rPr>
  </w:style>
  <w:style w:type="paragraph" w:styleId="6">
    <w:name w:val="Date"/>
    <w:basedOn w:val="1"/>
    <w:next w:val="1"/>
    <w:link w:val="21"/>
    <w:autoRedefine/>
    <w:qFormat/>
    <w:uiPriority w:val="0"/>
    <w:pPr>
      <w:ind w:left="100" w:leftChars="2500"/>
    </w:pPr>
  </w:style>
  <w:style w:type="paragraph" w:styleId="7">
    <w:name w:val="Balloon Text"/>
    <w:basedOn w:val="1"/>
    <w:link w:val="20"/>
    <w:autoRedefine/>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unhideWhenUsed/>
    <w:qFormat/>
    <w:uiPriority w:val="39"/>
    <w:pPr>
      <w:widowControl/>
      <w:spacing w:after="100" w:line="259" w:lineRule="auto"/>
      <w:jc w:val="left"/>
    </w:pPr>
    <w:rPr>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kern w:val="0"/>
      <w:sz w:val="22"/>
      <w:szCs w:val="22"/>
    </w:rPr>
  </w:style>
  <w:style w:type="paragraph" w:styleId="12">
    <w:name w:val="Normal (Web)"/>
    <w:basedOn w:val="1"/>
    <w:autoRedefine/>
    <w:qFormat/>
    <w:uiPriority w:val="0"/>
    <w:rPr>
      <w:sz w:val="24"/>
    </w:rPr>
  </w:style>
  <w:style w:type="character" w:styleId="15">
    <w:name w:val="Strong"/>
    <w:basedOn w:val="14"/>
    <w:autoRedefine/>
    <w:qFormat/>
    <w:uiPriority w:val="22"/>
    <w:rPr>
      <w:b/>
      <w:bCs/>
    </w:rPr>
  </w:style>
  <w:style w:type="character" w:styleId="16">
    <w:name w:val="FollowedHyperlink"/>
    <w:basedOn w:val="14"/>
    <w:autoRedefine/>
    <w:qFormat/>
    <w:uiPriority w:val="0"/>
    <w:rPr>
      <w:color w:val="954F72" w:themeColor="followedHyperlink"/>
      <w:u w:val="single"/>
      <w14:textFill>
        <w14:solidFill>
          <w14:schemeClr w14:val="folHlink"/>
        </w14:solidFill>
      </w14:textFill>
    </w:rPr>
  </w:style>
  <w:style w:type="character" w:styleId="17">
    <w:name w:val="Emphasis"/>
    <w:basedOn w:val="14"/>
    <w:autoRedefine/>
    <w:qFormat/>
    <w:uiPriority w:val="0"/>
    <w:rPr>
      <w:i/>
    </w:rPr>
  </w:style>
  <w:style w:type="character" w:styleId="18">
    <w:name w:val="Hyperlink"/>
    <w:basedOn w:val="14"/>
    <w:autoRedefine/>
    <w:qFormat/>
    <w:uiPriority w:val="0"/>
    <w:rPr>
      <w:color w:val="0000FF"/>
      <w:u w:val="single"/>
    </w:rPr>
  </w:style>
  <w:style w:type="character" w:styleId="19">
    <w:name w:val="annotation reference"/>
    <w:basedOn w:val="14"/>
    <w:autoRedefine/>
    <w:qFormat/>
    <w:uiPriority w:val="0"/>
    <w:rPr>
      <w:sz w:val="21"/>
      <w:szCs w:val="21"/>
    </w:rPr>
  </w:style>
  <w:style w:type="character" w:customStyle="1" w:styleId="20">
    <w:name w:val="批注框文本 Char"/>
    <w:basedOn w:val="14"/>
    <w:link w:val="7"/>
    <w:autoRedefine/>
    <w:qFormat/>
    <w:uiPriority w:val="0"/>
    <w:rPr>
      <w:rFonts w:ascii="Calibri" w:hAnsi="Calibri"/>
      <w:kern w:val="2"/>
      <w:sz w:val="18"/>
      <w:szCs w:val="18"/>
    </w:rPr>
  </w:style>
  <w:style w:type="character" w:customStyle="1" w:styleId="21">
    <w:name w:val="日期 Char"/>
    <w:basedOn w:val="14"/>
    <w:link w:val="6"/>
    <w:autoRedefine/>
    <w:qFormat/>
    <w:uiPriority w:val="0"/>
    <w:rPr>
      <w:rFonts w:ascii="Calibri" w:hAnsi="Calibri" w:eastAsia="宋体" w:cs="Times New Roman"/>
      <w:kern w:val="2"/>
      <w:sz w:val="21"/>
      <w:szCs w:val="24"/>
    </w:rPr>
  </w:style>
  <w:style w:type="paragraph" w:styleId="22">
    <w:name w:val="List Paragraph"/>
    <w:basedOn w:val="1"/>
    <w:autoRedefine/>
    <w:qFormat/>
    <w:uiPriority w:val="99"/>
    <w:pPr>
      <w:ind w:firstLine="420" w:firstLineChars="200"/>
    </w:pPr>
  </w:style>
  <w:style w:type="character" w:customStyle="1" w:styleId="23">
    <w:name w:val="批注文字 Char"/>
    <w:basedOn w:val="14"/>
    <w:link w:val="5"/>
    <w:autoRedefine/>
    <w:qFormat/>
    <w:uiPriority w:val="0"/>
    <w:rPr>
      <w:rFonts w:asciiTheme="minorHAnsi" w:hAnsiTheme="minorHAnsi" w:eastAsiaTheme="minorEastAsia" w:cstheme="minorBidi"/>
      <w:kern w:val="2"/>
      <w:sz w:val="21"/>
      <w:szCs w:val="24"/>
    </w:rPr>
  </w:style>
  <w:style w:type="character" w:customStyle="1" w:styleId="24">
    <w:name w:val="未处理的提及1"/>
    <w:basedOn w:val="14"/>
    <w:autoRedefine/>
    <w:semiHidden/>
    <w:unhideWhenUsed/>
    <w:qFormat/>
    <w:uiPriority w:val="99"/>
    <w:rPr>
      <w:color w:val="605E5C"/>
      <w:shd w:val="clear" w:color="auto" w:fill="E1DFDD"/>
    </w:rPr>
  </w:style>
  <w:style w:type="character" w:customStyle="1" w:styleId="25">
    <w:name w:val="未处理的提及2"/>
    <w:basedOn w:val="14"/>
    <w:autoRedefine/>
    <w:semiHidden/>
    <w:unhideWhenUsed/>
    <w:qFormat/>
    <w:uiPriority w:val="99"/>
    <w:rPr>
      <w:color w:val="605E5C"/>
      <w:shd w:val="clear" w:color="auto" w:fill="E1DFDD"/>
    </w:rPr>
  </w:style>
  <w:style w:type="character" w:customStyle="1" w:styleId="26">
    <w:name w:val="标题 2 Char"/>
    <w:basedOn w:val="14"/>
    <w:link w:val="3"/>
    <w:autoRedefine/>
    <w:semiHidden/>
    <w:qFormat/>
    <w:uiPriority w:val="0"/>
    <w:rPr>
      <w:rFonts w:asciiTheme="majorHAnsi" w:hAnsiTheme="majorHAnsi" w:eastAsiaTheme="majorEastAsia" w:cstheme="majorBidi"/>
      <w:b/>
      <w:bCs/>
      <w:kern w:val="2"/>
      <w:sz w:val="32"/>
      <w:szCs w:val="32"/>
    </w:rPr>
  </w:style>
  <w:style w:type="character" w:customStyle="1" w:styleId="27">
    <w:name w:val="Unresolved Mention"/>
    <w:basedOn w:val="14"/>
    <w:autoRedefine/>
    <w:semiHidden/>
    <w:unhideWhenUsed/>
    <w:qFormat/>
    <w:uiPriority w:val="99"/>
    <w:rPr>
      <w:color w:val="605E5C"/>
      <w:shd w:val="clear" w:color="auto" w:fill="E1DFDD"/>
    </w:rPr>
  </w:style>
  <w:style w:type="character" w:customStyle="1" w:styleId="28">
    <w:name w:val="bjh-p"/>
    <w:basedOn w:val="14"/>
    <w:autoRedefine/>
    <w:qFormat/>
    <w:uiPriority w:val="0"/>
  </w:style>
  <w:style w:type="character" w:customStyle="1" w:styleId="29">
    <w:name w:val="标题 3 Char"/>
    <w:basedOn w:val="14"/>
    <w:link w:val="4"/>
    <w:autoRedefine/>
    <w:semiHidden/>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23ccc356-1b3a-4a22-8fd7-957bc6af8b28\&#27431;&#32654;&#39118;&#20225;&#19994;&#23459;&#20256;&#2133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欧美风企业宣传单</Template>
  <Company>Microsoft</Company>
  <Pages>9</Pages>
  <Words>4995</Words>
  <Characters>5652</Characters>
  <Lines>2</Lines>
  <Paragraphs>1</Paragraphs>
  <TotalTime>3</TotalTime>
  <ScaleCrop>false</ScaleCrop>
  <LinksUpToDate>false</LinksUpToDate>
  <CharactersWithSpaces>5676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2023-03-09T00:00:00Z</dcterms:created>
  <dc:creator>婕</dc:creator>
  <cp:lastModifiedBy>杨璐萌</cp:lastModifiedBy>
  <cp:lastPrinted>2023-04-03T05:49:00Z</cp:lastPrinted>
  <dcterms:modified xsi:type="dcterms:W3CDTF">2026-05-06T02:51:46Z</dcterms:modified>
  <cp:revision>635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v1.0_mb_v/WDGglJQ/E5dNJlemhsJQ==</vt:lpwstr>
  </property>
  <property fmtid="{D5CDD505-2E9C-101B-9397-08002B2CF9AE}" pid="4" name="ICV">
    <vt:lpwstr>A9C569D594414C33970A8A0B640EA5FF_13</vt:lpwstr>
  </property>
  <property fmtid="{D5CDD505-2E9C-101B-9397-08002B2CF9AE}" pid="5" name="KSOTemplateDocerSaveRecord">
    <vt:lpwstr>eyJoZGlkIjoiM2I2NGYxYjM3OWMzZmY5MDdhNzI3M2M3YzY5NmE0OTAiLCJ1c2VySWQiOiI4NjY2MTA4MzcifQ==</vt:lpwstr>
  </property>
</Properties>
</file>