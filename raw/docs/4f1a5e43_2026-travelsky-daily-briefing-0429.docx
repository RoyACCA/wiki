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41201">
      <w:pPr>
        <w:pStyle w:val="7"/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0"/>
          <w:cols w:space="425" w:num="1"/>
          <w:titlePg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2689860</wp:posOffset>
                </wp:positionV>
                <wp:extent cx="6127750" cy="6153150"/>
                <wp:effectExtent l="0" t="0" r="635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539" cy="6153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7BA97CE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【宏观】中共中央政治局召开会议，分析研究当前经济形势和经济工作</w:t>
                            </w:r>
                          </w:p>
                          <w:p w14:paraId="2CFAAED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【宏观】商务部：从三个方面来鼓励支持服务出口</w:t>
                            </w:r>
                          </w:p>
                          <w:p w14:paraId="3FD578C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【国资央企】国资委：“十五五”时期进一步做好新央企组建和战略性重组</w:t>
                            </w:r>
                          </w:p>
                          <w:p w14:paraId="02CEB85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【民航】中国民航客座率升至85%，高铁持续压缩中短途航线空间</w:t>
                            </w:r>
                          </w:p>
                          <w:p w14:paraId="63A6E71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【民航】多家航司再度大幅上调5月航线燃油费</w:t>
                            </w:r>
                          </w:p>
                          <w:p w14:paraId="77F02DB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【民航】机票线上候补服务发布，东航保障“五一”假期出行</w:t>
                            </w:r>
                          </w:p>
                          <w:p w14:paraId="75A11D48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【民航】浙江首条，杭州飞深圳随走随改、堪比高铁</w:t>
                            </w:r>
                          </w:p>
                          <w:p w14:paraId="209FCB2A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【数字经济】工信部：下一步将开展“人工智能+软件”专项行动，加快智能编程研发应用</w:t>
                            </w:r>
                          </w:p>
                          <w:p w14:paraId="1CF6CD7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【数字经济】工信部、国家数据局启动2026年“模数共振”行动，依托重点城市打造智能体工厂</w:t>
                            </w:r>
                          </w:p>
                          <w:p w14:paraId="0A95BD42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【数字经济】国家数据局等部门将举办2026年“数据要素×”大赛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2pt;margin-top:211.8pt;height:484.5pt;width:482.5pt;z-index:251668480;mso-width-relative:page;mso-height-relative:page;" fillcolor="#FFFFFF [3212]" filled="t" stroked="f" coordsize="21600,21600" o:gfxdata="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FV/0z2QAAAAwBAAAPAAAAAAAAAAEAIAAAACIAAABkcnMvZG93bnJldi54&#10;bWxQSwECFAAUAAAACACHTuJA0vMlu8ABAABxAwAADgAAAAAAAAABACAAAAAoAQAAZHJzL2Uyb0Rv&#10;Yy54bWxQSwUGAAAAAAYABgBZAQAAW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BA97CED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【宏观】中共中央政治局召开会议，分析研究当前经济形势和经济工作</w:t>
                      </w:r>
                    </w:p>
                    <w:p w14:paraId="2CFAAED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【宏观】商务部：从三个方面来鼓励支持服务出口</w:t>
                      </w:r>
                    </w:p>
                    <w:p w14:paraId="3FD578CC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【国资央企】国资委：“十五五”时期进一步做好新央企组建和战略性重组</w:t>
                      </w:r>
                    </w:p>
                    <w:p w14:paraId="02CEB85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【民航】中国民航客座率升至85%，高铁持续压缩中短途航线空间</w:t>
                      </w:r>
                    </w:p>
                    <w:p w14:paraId="63A6E71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【民航】多家航司再度大幅上调5月航线燃油费</w:t>
                      </w:r>
                    </w:p>
                    <w:p w14:paraId="77F02DB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【民航】机票线上候补服务发布，东航保障“五一”假期出行</w:t>
                      </w:r>
                    </w:p>
                    <w:p w14:paraId="75A11D48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【民航】浙江首条，杭州飞深圳随走随改、堪比高铁</w:t>
                      </w:r>
                    </w:p>
                    <w:p w14:paraId="209FCB2A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【数字经济】工信部：下一步将开展“人工智能+软件”专项行动，加快智能编程研发应用</w:t>
                      </w:r>
                    </w:p>
                    <w:p w14:paraId="1CF6CD7C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【数字经济】工信部、国家数据局启动2026年“模数共振”行动，依托重点城市打造智能体工厂</w:t>
                      </w:r>
                    </w:p>
                    <w:p w14:paraId="0A95BD42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【数字经济】国家数据局等部门将举办2026年“数据要素×”大赛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689610</wp:posOffset>
                </wp:positionV>
                <wp:extent cx="7437120" cy="1136650"/>
                <wp:effectExtent l="0" t="0" r="0" b="0"/>
                <wp:wrapNone/>
                <wp:docPr id="7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12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77A48A">
                            <w:pPr>
                              <w:pStyle w:val="12"/>
                              <w:rPr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hint="eastAsia" w:ascii="微软雅黑" w:eastAsia="微软雅黑" w:hAnsiTheme="minorBidi"/>
                                <w:b/>
                                <w:color w:val="006CFD"/>
                                <w:kern w:val="24"/>
                                <w:sz w:val="90"/>
                                <w:szCs w:val="90"/>
                              </w:rPr>
                              <w:t>每日要闻（航信专报）</w:t>
                            </w: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202" type="#_x0000_t202" style="position:absolute;left:0pt;margin-left:-46.8pt;margin-top:54.3pt;height:89.5pt;width:585.6pt;z-index:-251649024;mso-width-relative:page;mso-height-relative:page;" filled="f" stroked="f" coordsize="21600,21600" o:gfxdata="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oVo4PXAAAADAEAAA8AAAAAAAAAAQAgAAAAIgAA&#10;AGRycy9kb3ducmV2LnhtbFBLAQIUABQAAAAIAIdO4kCA0iSjQgIAAAcEAAAOAAAAAAAAAAEAIAAA&#10;ACYBAABkcnMvZTJvRG9jLnhtbFBLBQYAAAAABgAGAFkBAAD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77A48A">
                      <w:pPr>
                        <w:pStyle w:val="12"/>
                        <w:rPr>
                          <w:sz w:val="90"/>
                          <w:szCs w:val="90"/>
                        </w:rPr>
                      </w:pPr>
                      <w:r>
                        <w:rPr>
                          <w:rFonts w:hint="eastAsia" w:ascii="微软雅黑" w:eastAsia="微软雅黑" w:hAnsiTheme="minorBidi"/>
                          <w:b/>
                          <w:color w:val="006CFD"/>
                          <w:kern w:val="24"/>
                          <w:sz w:val="90"/>
                          <w:szCs w:val="90"/>
                        </w:rPr>
                        <w:t>每日要闻（航信专报）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-595630</wp:posOffset>
            </wp:positionH>
            <wp:positionV relativeFrom="paragraph">
              <wp:posOffset>-140335</wp:posOffset>
            </wp:positionV>
            <wp:extent cx="1601470" cy="644525"/>
            <wp:effectExtent l="0" t="0" r="0" b="0"/>
            <wp:wrapNone/>
            <wp:docPr id="11" name="图片 11" descr="C:\Users\dell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dell\Desktop\图片1.png图片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-915035</wp:posOffset>
                </wp:positionV>
                <wp:extent cx="1386205" cy="693420"/>
                <wp:effectExtent l="0" t="0" r="4445" b="11430"/>
                <wp:wrapNone/>
                <wp:docPr id="3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985" y="0"/>
                          <a:ext cx="1386205" cy="6934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12" y="0"/>
                            </a:cxn>
                            <a:cxn ang="0">
                              <a:pos x="1370" y="0"/>
                            </a:cxn>
                            <a:cxn ang="0">
                              <a:pos x="2183" y="0"/>
                            </a:cxn>
                            <a:cxn ang="0">
                              <a:pos x="1091" y="1092"/>
                            </a:cxn>
                          </a:cxnLst>
                          <a:rect l="0" t="0" r="0" b="0"/>
                          <a:pathLst>
                            <a:path w="1119430" h="559715">
                              <a:moveTo>
                                <a:pt x="0" y="0"/>
                              </a:moveTo>
                              <a:lnTo>
                                <a:pt x="416840" y="0"/>
                              </a:lnTo>
                              <a:lnTo>
                                <a:pt x="702590" y="0"/>
                              </a:lnTo>
                              <a:lnTo>
                                <a:pt x="1119430" y="0"/>
                              </a:lnTo>
                              <a:lnTo>
                                <a:pt x="559715" y="559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CFD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FC460B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195.55pt;margin-top:-72.05pt;height:54.6pt;width:109.15pt;z-index:-251653120;v-text-anchor:middle;mso-width-relative:page;mso-height-relative:page;" fillcolor="#006CFD" filled="t" stroked="f" coordsize="1119430,559715" o:gfxdata="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hatsLYAAAADAEAAA8AAAAAAAAAAQAgAAAAIgAAAGRycy9kb3ducmV2Lnht&#10;bFBLAQIUABQAAAAIAIdO4kAw+UUJ3QIAAEQGAAAOAAAAAAAAAAEAIAAAACcBAABkcnMvZTJvRG9j&#10;LnhtbFBLBQYAAAAABgAGAFkBAAB2BgAAAAA=&#10;" path="m0,0l416840,0,702590,0,1119430,0,559715,559715xe">
                <v:path textboxrect="0,0,1119430,559715" o:connectlocs="0,0;812,0;1370,0;2183,0;1091,1092" o:connectangles="0,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FC460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1905635</wp:posOffset>
                </wp:positionV>
                <wp:extent cx="6237605" cy="654685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7605" cy="654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BA6B53">
                            <w:pPr>
                              <w:overflowPunct w:val="0"/>
                              <w:snapToGrid w:val="0"/>
                              <w:spacing w:after="1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星期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期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6pt;margin-top:150.05pt;height:51.55pt;width:491.15pt;z-index:251669504;mso-width-relative:page;mso-height-relative:page;" filled="f" stroked="f" coordsize="21600,21600" o:gfxdata="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+IkdWNwA&#10;AAALAQAADwAAAAAAAAABACAAAAAiAAAAZHJzL2Rvd25yZXYueG1sUEsBAhQAFAAAAAgAh07iQAL4&#10;47CpAQAARwMAAA4AAAAAAAAAAQAgAAAAKw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BA6B53">
                      <w:pPr>
                        <w:overflowPunct w:val="0"/>
                        <w:snapToGrid w:val="0"/>
                        <w:spacing w:after="120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星期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8841740</wp:posOffset>
                </wp:positionV>
                <wp:extent cx="1659255" cy="935355"/>
                <wp:effectExtent l="0" t="0" r="17145" b="17145"/>
                <wp:wrapNone/>
                <wp:docPr id="6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7380" y="9756140"/>
                          <a:ext cx="1659255" cy="935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1139" y="0"/>
                            </a:cxn>
                            <a:cxn ang="0">
                              <a:pos x="2613" y="1473"/>
                            </a:cxn>
                            <a:cxn ang="0">
                              <a:pos x="1473" y="1473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1659509" h="935619">
                              <a:moveTo>
                                <a:pt x="0" y="0"/>
                              </a:moveTo>
                              <a:lnTo>
                                <a:pt x="723890" y="0"/>
                              </a:lnTo>
                              <a:lnTo>
                                <a:pt x="1659509" y="935619"/>
                              </a:lnTo>
                              <a:lnTo>
                                <a:pt x="935619" y="935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259.4pt;margin-top:696.2pt;height:73.65pt;width:130.65pt;z-index:-251650048;v-text-anchor:middle;mso-width-relative:page;mso-height-relative:page;" fillcolor="#231F20" filled="t" stroked="f" coordsize="1659509,935619" o:gfxdata="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NJysy9sAAAANAQAADwAAAAAAAAABACAAAAAiAAAAZHJzL2Rvd25yZXYueG1s&#10;UEsBAhQAFAAAAAgAh07iQIzUQqrZAgAAPAYAAA4AAAAAAAAAAQAgAAAAKgEAAGRycy9lMm9Eb2Mu&#10;eG1sUEsFBgAAAAAGAAYAWQEAAHUGAAAAAA==&#10;" path="m0,0l723890,0,1659509,935619,935619,935619,0,0xe">
                <v:path o:connectlocs="0,0;1139,0;2613,1473;1473,1473;0,0" o:connectangles="0,0,0,0,0"/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8841740</wp:posOffset>
                </wp:positionV>
                <wp:extent cx="6096000" cy="935355"/>
                <wp:effectExtent l="0" t="0" r="0" b="17145"/>
                <wp:wrapNone/>
                <wp:docPr id="5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9756140"/>
                          <a:ext cx="6096000" cy="935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126" y="0"/>
                            </a:cxn>
                            <a:cxn ang="0">
                              <a:pos x="9600" y="1473"/>
                            </a:cxn>
                            <a:cxn ang="0">
                              <a:pos x="0" y="1473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7134579" h="1095023">
                              <a:moveTo>
                                <a:pt x="0" y="0"/>
                              </a:moveTo>
                              <a:lnTo>
                                <a:pt x="6039556" y="0"/>
                              </a:lnTo>
                              <a:lnTo>
                                <a:pt x="7134579" y="1095023"/>
                              </a:lnTo>
                              <a:lnTo>
                                <a:pt x="0" y="1095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CFD">
                            <a:alpha val="79999"/>
                          </a:srgbClr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08BCE22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-89.95pt;margin-top:696.2pt;height:73.65pt;width:480pt;z-index:-251651072;v-text-anchor:middle;mso-width-relative:page;mso-height-relative:page;" fillcolor="#006CFD" filled="t" stroked="f" coordsize="7134579,1095023" o:gfxdata="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DxOl9PcAAAADgEAAA8AAAAAAAAAAQAgAAAAIgAA&#10;AGRycy9kb3ducmV2LnhtbFBLAQIUABQAAAAIAIdO4kB4/Yyr6AIAAGAGAAAOAAAAAAAAAAEAIAAA&#10;ACsBAABkcnMvZTJvRG9jLnhtbFBLBQYAAAAABgAGAFkBAACFBgAAAAA=&#10;" path="m0,0l6039556,0,7134579,1095023,0,1095023,0,0xe">
                <v:path textboxrect="0,0,7134579,1095023" o:connectlocs="0,0;8126,0;9600,1473;0,1473;0,0" o:connectangles="0,0,0,0,0"/>
                <v:fill on="t" opacity="52428f" focussize="0,0"/>
                <v:stroke on="f" weight="0pt"/>
                <v:imagedata o:title=""/>
                <o:lock v:ext="edit" aspectratio="f"/>
                <v:textbox>
                  <w:txbxContent>
                    <w:p w14:paraId="08BCE2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4404995</wp:posOffset>
                </wp:positionV>
                <wp:extent cx="5372100" cy="5372100"/>
                <wp:effectExtent l="0" t="0" r="0" b="0"/>
                <wp:wrapNone/>
                <wp:docPr id="4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5319395"/>
                          <a:ext cx="5372100" cy="53721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460" y="8460"/>
                            </a:cxn>
                            <a:cxn ang="0">
                              <a:pos x="0" y="8460"/>
                            </a:cxn>
                          </a:cxnLst>
                          <a:rect l="0" t="0" r="0" b="0"/>
                          <a:pathLst>
                            <a:path w="5372100" h="5372100">
                              <a:moveTo>
                                <a:pt x="0" y="0"/>
                              </a:moveTo>
                              <a:lnTo>
                                <a:pt x="5372100" y="5372100"/>
                              </a:lnTo>
                              <a:lnTo>
                                <a:pt x="0" y="537210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-89.95pt;margin-top:346.85pt;height:423pt;width:423pt;z-index:-251652096;v-text-anchor:middle;mso-width-relative:page;mso-height-relative:page;" filled="t" stroked="f" coordsize="5372100,5372100" o:gfxdata="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" path="m0,0l5372100,5372100,0,5372100xe">
                <v:path o:connectlocs="0,0;8460,8460;0,8460" o:connectangles="0,0,0"/>
                <v:fill type="frame" on="t" focussize="0,0" recolor="t" rotate="t" r:id="rId9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4060825</wp:posOffset>
                </wp:positionH>
                <wp:positionV relativeFrom="paragraph">
                  <wp:posOffset>-914400</wp:posOffset>
                </wp:positionV>
                <wp:extent cx="2356485" cy="3362325"/>
                <wp:effectExtent l="0" t="0" r="5715" b="9525"/>
                <wp:wrapNone/>
                <wp:docPr id="2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3825" y="0"/>
                          <a:ext cx="2356485" cy="33623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84" y="0"/>
                            </a:cxn>
                            <a:cxn ang="0">
                              <a:pos x="3711" y="0"/>
                            </a:cxn>
                            <a:cxn ang="0">
                              <a:pos x="3711" y="5295"/>
                            </a:cxn>
                            <a:cxn ang="0">
                              <a:pos x="0" y="1584"/>
                            </a:cxn>
                          </a:cxnLst>
                          <a:rect l="0" t="0" r="0" b="0"/>
                          <a:pathLst>
                            <a:path w="1902502" h="2714628">
                              <a:moveTo>
                                <a:pt x="812127" y="0"/>
                              </a:moveTo>
                              <a:lnTo>
                                <a:pt x="1902502" y="0"/>
                              </a:lnTo>
                              <a:lnTo>
                                <a:pt x="1902502" y="2714628"/>
                              </a:lnTo>
                              <a:lnTo>
                                <a:pt x="0" y="812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79C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6339D534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319.75pt;margin-top:-72pt;height:264.75pt;width:185.55pt;z-index:-251654144;v-text-anchor:middle;mso-width-relative:page;mso-height-relative:page;" fillcolor="#09479C" filled="t" stroked="f" coordsize="1902502,2714628" o:gfxdata="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xolLr3gAAAA0BAAAPAAAAAAAAAAEAIAAAACIAAABkcnMvZG93bnJldi54&#10;bWxQSwECFAAUAAAACACHTuJANeQFhtgCAAD6BQAADgAAAAAAAAABACAAAAAtAQAAZHJzL2Uyb0Rv&#10;Yy54bWxQSwUGAAAAAAYABgBZAQAAdwYAAAAA&#10;" path="m812127,0l1902502,0,1902502,2714628,0,812127xe">
                <v:path textboxrect="0,0,1902502,2714628" o:connectlocs="1584,0;3711,0;3711,5295;0,1584" o:connectangles="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6339D5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81A2F4B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宏观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】中共中央政治局召开会议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分析研究当前经济形势和经济工作</w:t>
      </w:r>
    </w:p>
    <w:p w14:paraId="3922751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中共中央政治局4月28日召开会议，分析研究当前经济形势和经济工作。中共中央总书记习近平主持会议。</w:t>
      </w:r>
    </w:p>
    <w:p w14:paraId="7930A53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指出，要坚持稳中求进工作总基调，完整准确全面贯彻新发展理念，加快构建新发展格局，更好统筹国内国际两个大局，统筹发展和安全，坚定不移深化改革开放，推动科技自立自强、产业链自主可控，精准有效实施更加积极的财政政策和适度宽松的货币政策，持续扩大内需、优化供给，做优增量、盘活存量，着力稳就业、稳企业、稳市场、稳预期，增强经济发展内生动力，进一步做强国内大循环，做优国内国际双循环，努力实现“十五五”良好开局。</w:t>
      </w:r>
    </w:p>
    <w:p w14:paraId="39CAFD5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强调，要用好用足宏观政策。持续优化财政支出结构，兜牢基层“三保”底线。增强货币政策前瞻性灵活性针对性，保持流动性充裕。保持人民币汇率在合理均衡水平上的基本稳定。做好宏观政策取向一致性评估。</w:t>
      </w:r>
    </w:p>
    <w:p w14:paraId="75472CE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指出，要深入挖掘内需潜力。扩大优质商品和服务供给，推动消费升级。深入实施服务业扩能提质行动。加强水网、新型电网、算力网、新一代通信网、城市地下管网、物流网等规划建设。推动条件成熟的重大工程项目开工。</w:t>
      </w:r>
    </w:p>
    <w:p w14:paraId="4F5001C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强调，要加快建设现代化产业体系，保持制造业合理比重。纵深推进全国统一大市场建设，深入整治“内卷式”竞争。全面实施“人工智能+”行动，发展智能经济新形态，完善人工智能治理。进一步深化国资国企改革。系统应对外部冲击挑战，提高能源资源安全保障水平，以高质量发展的确定性应对各种不确定性。</w:t>
      </w:r>
    </w:p>
    <w:p w14:paraId="31F86FE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会议指出，要有效防范化解重点领域风险。努力稳定房地产市场，扎实推进城市更新。有序化解地方政府债务风险，着力解决拖欠企业账款问题。推动中小金融机构改革，稳定和增强资本市场信心。</w:t>
      </w:r>
    </w:p>
    <w:p w14:paraId="5B53ACE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强调，要强化就业优先政策导向，加强教育、医疗、托育等民生建设。抓好农业生产，稳定生猪等农产品价格。完善常态化帮扶机制，确保不发生规模性返贫致贫。做好安全生产、防灾减灾、食品药品安全等工作。要深入开展树立和践行正确政绩观学习教育，把学习教育的成效转化为推动高质量发展的实效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央视新闻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28123FD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7DCF6CF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宏观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商务部：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从三个方面鼓励支持服务出口</w:t>
      </w:r>
    </w:p>
    <w:p w14:paraId="3EF0820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商务部部长助理张力4月28日在国务院政策例行吹风会上表示，商务部将会同各部门共同从三个方面来鼓励支持服务出口，推进服务业国际开放合作。</w:t>
      </w:r>
    </w:p>
    <w:p w14:paraId="28770D3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第一，推动服务出口提质增效，努力塑造“中国服务”新优势。积极立足产业优势，统筹好生产性服务业和生活性服务业，努力培育一批具有国际竞争力的服务出口企业和产业集群。依托“中国制造”优势，提升运输服务的国际竞争力，扩大研发、设计、检测、维修等生产性服务出口。积极发挥中国投资优势，带动金融、法律、咨询等专业服务协同出海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28"/>
          <w:szCs w:val="28"/>
        </w:rPr>
        <w:t>立足“中国大市场”优势，促进入境消费，挖掘传统文化、中医药、餐饮等服务出口潜力。</w:t>
      </w:r>
    </w:p>
    <w:p w14:paraId="68646BA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第二，推动服务领域改革开放，优化“中国服务”发展环境。将进一步完善跨境服务贸易负面清单管理制度，主动对接国际高标准经贸规则，有序放宽服务领域准入限制，破除跨境服务贸易壁垒，推动与服务贸易密切相关的资金、人员、数据等要素跨境便利安全流动。将统筹布局建设国家服务贸易创新发展示范区等重大开放合作平台，加强制度创新和政策集成，形成一批可复制推广的示范经验。</w:t>
      </w:r>
    </w:p>
    <w:p w14:paraId="7D53A65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第三，推动服务贸易国际合作，拓展“中国服务”市场空间。将实施服务贸易全球合作伙伴网络计划，依托多双边经贸合作平台，加强与重点服务贸易伙伴的机制化合作，与更多国家商签服务贸易合作协定，创新合作方式，深挖合作潜力。还将搭建各类服务贸易促进平台，帮助建立国际对接渠道，助力服务企业更大范围参与国际竞争与合作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608E3A7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B6FF570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国资央企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】国资委：“十五五”时期进一步做好新央企组建和战略性重组</w:t>
      </w:r>
    </w:p>
    <w:p w14:paraId="602F6DE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日前，中共中央政策研究室主办的《学习与研究》杂志2026年第4期刊发了国务院国资委党委署名文章《打好“五大攻坚战” 全面履行“十五五”时期国资央企战略使命》。其中提到，着力打好产业升级攻坚战，推动现代化产业体系建设跃上新台阶。</w:t>
      </w:r>
    </w:p>
    <w:p w14:paraId="1A80894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十四五”以来，国资央企牢牢把握产业变革方向，坚守实体经济根基、巩固传统产业优势、厚植新兴产业潜力，战略性新兴领域投资年均增速超过20%、营业收入规模超过12万亿元，累计布局“AI+”应用场景超过1200个，有力推动关键产业爬坡过坎、升级发展，在新一代信息技术、新能源、新材料、高端装备制造等领域打造了一批万亿级产业集群。但横向比较来看，中央企业布局仍然存在战线长、分布广但高端不足、低端过剩等突出问题，一些传统产业逐步进入“增长极限”，一些新兴产业尚未完全形成竞争优势，实现高基数上的稳增长难度明显加大。“十五五”时期，必须着眼开辟增长“第二曲线”，因企制宜、统筹施策，推动新旧动能顺畅有力接续，加快打造一批引领未来竞争的新兴支柱产业，更好支撑构建以先进制造业为骨干的现代化产业体系。</w:t>
      </w:r>
    </w:p>
    <w:p w14:paraId="5493E36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统筹好传统产业转型和新兴产业发展。一方面，坚持智能化、绿色化、融合化方向，深化拓展“AI+”行动，加力实施技术改造和设备更新，狠抓重点行业节能降碳改造，推动传统产业转型进一步“提速增势”。另一方面，按照“领跑一批、赶超一批、培育一批”的思路，基于企业资源禀赋和产业基础，坚持差异化布局，进一步巩固新能源、航空航天等产业优势，接续发力新能源汽车、人工智能、新材料等重点领域，超前培育量子信息、核聚变、低空经济等前沿赛道，推动新兴产业发展更加“积厚成势”。</w:t>
      </w:r>
    </w:p>
    <w:p w14:paraId="235FFCF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统筹好内涵式发展和高质量协同。聚焦提升国有资本配置和运行效率，进一步做好新央企组建和战略性重组，支持创新能力强的企业作为主体，开展同类业务横向整合和上下游纵向整合，避免重复建设和低效投入。加强同各类经营主体务实合作，深入实施产业链融通发展共链行动，既有效维护产业链供应链稳定，又减少行业内卷、引领带动相关企业向价值链高端跃升，推动形成上下游相互衔接、各展其长、同向发力的良好局面。</w:t>
      </w:r>
    </w:p>
    <w:p w14:paraId="17C0F27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统筹好国内国际两个市场、两种资源。聚焦高质量共建“一带一路”，进一步明确国际化经营的重点国别、区域和产业方向，统筹实施好标志性重大工程和“小而美”民生项目，推动新能源汽车、高端装备制造等高附加值产品“出海”。更加重视海外合规经营、环境保护、安全管理，坚决防止海外恶性竞争，不断提升国际化经营水平，拓展企业发展空间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央广网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4545DAF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60D8E78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【民航】中国民航客座率升至85%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高铁持续压缩中短途航线空间</w:t>
      </w:r>
    </w:p>
    <w:p w14:paraId="1A90053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航班管家近日发布《2025年民航运营数据及市场特征分析报告》（以下简称“《报告》”），《报告》显示，2025年我国民航完成旅客运输量7.7亿人次，同比增长5.5%。其中国内航线完成旅客运输6.9亿人次，同比增长3.9%；国际航线完成旅客运输0.8亿人次，同比增长21.7%。</w:t>
      </w:r>
    </w:p>
    <w:p w14:paraId="6C8CB5D4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2025年民航市场延续“以价换量”策略，呈现典型的“旺丁不旺财”现象。全年经济舱平均票价降至738元，同比下滑3.1%，而整体客座率同步攀升至85%，较2024年提升1.7个百分点，创历史新高。航班管家认为，这一特征本质上是市场供给大于总需求的外在表现，2023年国内旅客运输量已超2019年水平，航空公司为维持客座率优势，持续通过低价策略抢占市场份额，2024年经济舱平均票价已同比下滑12.7%，2025年低价竞争仍未缓解。</w:t>
      </w:r>
    </w:p>
    <w:p w14:paraId="02910B5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2025年民航市场面临的跨交通方式竞争进一步加剧，从市场竞争态势来看，民航面临高铁与公路的双重挤压：一是高铁对中短途航线市场的挤压，高铁在800公里以下市场占据绝对优势，且向中程市场延伸，迫使民航聚焦长距航线；二是公路自驾对节假日出行的分流，节假日自驾出行趋势明显，2025年国庆跨城流动中公路占比达80.2%，家庭或小团体出行中，自驾的经济性优势显著。</w:t>
      </w:r>
    </w:p>
    <w:p w14:paraId="318E489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专家</w:t>
      </w:r>
      <w:r>
        <w:rPr>
          <w:rFonts w:hint="eastAsia" w:ascii="仿宋_GB2312" w:hAnsi="仿宋_GB2312" w:eastAsia="仿宋_GB2312" w:cs="仿宋_GB2312"/>
          <w:sz w:val="28"/>
          <w:szCs w:val="28"/>
        </w:rPr>
        <w:t>表示，这种竞争格局的形成，本质上是出行市场供给体系走向多元化所导致的必然结果。随着高铁线路网络的持续加密完善，以及公路交通基础设施的不断升级优化，居民出行的可选范围愈加广泛，可选择的交通方式也更加多样。在此背景下，民航业以往所拥有的传统核心优势领域，正被其他交通方式逐步挤压和侵占，行业竞争的格局也随之发生根本性转变。</w:t>
      </w:r>
    </w:p>
    <w:p w14:paraId="51F5D4B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专家</w:t>
      </w:r>
      <w:r>
        <w:rPr>
          <w:rFonts w:hint="eastAsia" w:ascii="仿宋_GB2312" w:hAnsi="仿宋_GB2312" w:eastAsia="仿宋_GB2312" w:cs="仿宋_GB2312"/>
          <w:sz w:val="28"/>
          <w:szCs w:val="28"/>
        </w:rPr>
        <w:t>表示，随着市场恢复与竞争加剧，2026年，国内航空运输领域的行业竞争态势将会迎来新一轮深度调整。首先，国内外航企发展差距持续拉大，本土航司在国际航线市场的核心话语权会进一步稳固，而境外航空公司的运营复苏进程，依旧受到各类复杂因素的限制与影响。其次，多种交通方式之间的比拼将成为常态，航空运输会重点深耕长途出行与高端出行细分领域，依托差异化的经营定位，有效避开高铁、公路客运带来的正面竞争压力。除此之外，各大航司的比拼重心不再局限于低价博弈，转而朝着高品质服务的价值化方向转变。廉价航空与全服务航司会进一步清晰自身发展赛道，支线航企和干线航企也会加深联动协作、互补发展，最终搭建起层次分明、多元共存的全新行业竞争体系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16EF8F5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6C701CD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民航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】多家航司再度大幅上调5月航线燃油费</w:t>
      </w:r>
    </w:p>
    <w:p w14:paraId="76DB963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在4月陆续上调燃油附加费后，多家国内外航空公司近日再度大幅上调5月航线的燃油费。</w:t>
      </w:r>
    </w:p>
    <w:p w14:paraId="51E4353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春秋航空已发布通知，上调韩国出发航线的燃油费，新规适用于订票日为5月1日-5月31日的机票。其中不足499英里的航线燃油费为42美元（约人民币287元），500-1000英里的燃油费为58美元（约人民币396元），1000-1500英里的燃油费为96美元（约人民币656元）。</w:t>
      </w:r>
    </w:p>
    <w:p w14:paraId="5164D2B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3月份，春秋航空曾两次上调韩国航线燃油费，以济州-上海航线为例，4月份的燃油费是150元（22美元），5月后为287元；济州-沈阳航线是212元（31美元），5月后是396元。5月的燃油费相比4月接近翻倍。</w:t>
      </w:r>
    </w:p>
    <w:p w14:paraId="1C87115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近期，全日空航空也向代理人发布了燃油附加费调整通知，自5月1日起(出票日期)，中国大陆到日本航段由此前的275元上调166元到441元，上调幅度超60%。</w:t>
      </w:r>
    </w:p>
    <w:p w14:paraId="004E16F2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韩国的多家航空公司也大幅上调5月份的燃油附加费。其中大韩航空将从5月起上调国际航线的燃油附加费，单程费用在75000韩元至564000韩元之间，比如韩国飞往青岛等短途航线将收取75000韩元，飞往纽约等长途航线收取564000韩元。相比3月，5月的燃油附加费最多增长约5倍。此外，韩亚航空和真航空也陆续上调了5月的国际航线燃油附加费。</w:t>
      </w:r>
    </w:p>
    <w:p w14:paraId="4BC914D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上个月，国内航司已分批调整国际航线燃油附加费，最高上调幅度翻倍；而自4月5日起，国内航线燃油附加费也大幅上调，涨幅达5倍。</w:t>
      </w:r>
    </w:p>
    <w:p w14:paraId="1CD67B7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目前，国内航线800公里(含)以下航段的燃油附加费是60元，800公里以上航段是120元。下一个国内航线燃油费的调价窗口将在5月5日到来。（消息来源：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5694DFF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B3B01FA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【民航】机票线上候补服务发布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东航保障“五一”假期出行</w:t>
      </w:r>
    </w:p>
    <w:p w14:paraId="1DC4703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2026年“五一”假期将至，东航计划执行航班1.46万班，投放座位数达252.3万个，全力满足旅客假日出行需求。</w:t>
      </w:r>
    </w:p>
    <w:p w14:paraId="6EA262F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围绕“五一”假期的客流变化，东航精准实施机型“小改大”，重点增投上海浦东至首尔、济州、曼谷、新加坡、马尔代夫等周边热门旅游市场，同时对上海—香港、上海—澳门等地区航线增投宽体机。针对三亚、海口、汕头、成都等国内旅游热点城市，东航同样优化运力配置，优先安排宽体机执飞，最大限度释放航班资源。</w:t>
      </w:r>
    </w:p>
    <w:p w14:paraId="5E2D34ED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服务方面，4月28日，东航机票线上候补功能完成升级，全面拓展至国际及地区航线，实现全航网覆盖。旅客只需在东航APP查询机票时选择对应的航班，提交“候补”申请，系统即可实时监测余票动态。候补成功后由系统自动出票，若未成功则原路退款。在上海虹桥T2航站楼，东航联合上海机场全面推行“一证通关”服务，旅客仅凭身份证即可完成值机、安检、登机全流程，“无纸化”通行更低碳、更便捷。在登机口区域，旅客可通过东航地服人员手持设备的现场操作，完成退改签等一站式服务，减少往返安检内外的周折与排队等待时间。此外，东航还上线了行李节点信息推送服务，选择“门到门”“空港通”或“空铁联运”服务的旅客，从行李接单、取件、运输到送达等关键节点，均会收到短信提醒，真正做到“全程可视、心中有数”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中国民航网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795C30E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FFE2DF0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【民航】浙江首条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杭州飞深圳随走随改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、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堪比高铁</w:t>
      </w:r>
    </w:p>
    <w:p w14:paraId="297ABF7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4月28日，在中国民航局运输司、民航华东地区管理局以及民航浙江监管局的指导下，由杭州萧山机场联合深圳机场及9家航司推出的“深爱杭行”——“杭州=深圳”快线跨航司旅客自愿签转服务开始试运行。</w:t>
      </w:r>
    </w:p>
    <w:p w14:paraId="6BBC0E8D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这是华东地区首条实现了“跨航司、跨航站楼、跨地面代理”的国内航空快线，也是浙江首次实现国内枢纽干线上的跨航司旅客自愿签转，助力旅客“人享其行”。（消息来源：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民航资源网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5E0C3FA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B9D470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】工信部：下一步将开展“人工智能+软件”专项行动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加快智能编程研发应用</w:t>
      </w:r>
    </w:p>
    <w:p w14:paraId="2CF7899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4月</w:t>
      </w:r>
      <w:r>
        <w:rPr>
          <w:rFonts w:hint="eastAsia" w:ascii="仿宋_GB2312" w:hAnsi="仿宋_GB2312" w:eastAsia="仿宋_GB2312" w:cs="仿宋_GB2312"/>
          <w:sz w:val="28"/>
          <w:szCs w:val="28"/>
        </w:rPr>
        <w:t>28日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</w:rPr>
        <w:t>工业和信息化部副部长柯吉欣在国务院政策例行吹风会上表示，下一步，工信部将推进生产性服务业向专业化和价值链高端延伸，加快推动软件和信息技术服务业创新发展。尤其是在人工智能赋能信息服务业方面，开展“人工智能+软件”专项行动，加快智能编程研发应用，培育模型即服务、智能体即服务等相关新业态。进一步加强开源生态建设，推动基础软件、工业软件智能化升级。健全制造业数智化转型服务体系，分类分级培育优质的数智化转型服务商。深入实施工业互联网创新发展工程，有序推进算力布局和边缘算力建设，完善智算云服务体系。实施工业数据筑基行动，建设一批工业领域高质量数据集。着力“强软件服务、绘数智新篇”，为我国服务业高质量发展注入新的活力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1491C09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5BFC7D4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】工信部、国家数据局启动2026年“模数共振”行动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依托重点城市打造智能体工厂</w:t>
      </w:r>
    </w:p>
    <w:p w14:paraId="165E4FD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近日，工业和信息化部、国家数据局联合印发通知，正式启动2026年“模数共振”行动，面向制造业领域20个重点行业，确定一批重点城市，探索场景、模型、智能体、数据集、案例等关键技术成果的产出路径，推动人工智能高水平赋能新型工业化。</w:t>
      </w:r>
    </w:p>
    <w:p w14:paraId="2FCEB0B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当前，模型与数据已成为驱动人工智能高质量发展的两大核心要素，数据孤岛、模型泛化不足、场景适配低效等问题日益凸显。前期，工业和信息化部联合7部门共同印发了《“人工智能+制造”专项行动实施意见》，提出实施“模数共振”行动。</w:t>
      </w:r>
    </w:p>
    <w:p w14:paraId="15E3624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次两部门联合启动2026年“模数共振”行动，进一步细化明确了各地区、各部门推进“AI+制造”的具体操作路径，通过设置重点任务，着力推动模型与数据深度融合，进而形成“行业模型赋能应用实践、应用实践产生场景数据、场景数据优化行业模型”的良性飞轮。</w:t>
      </w:r>
    </w:p>
    <w:p w14:paraId="7E558FF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通知明确，行动重点面向制造业领域中的钢铁、工业母机、汽车、航空航天、信息通信等20个行业，并依托重点城市和省份，推动产出一批推广价值高、技术可行性强的人工智能应用场景，攻关一批蕴含工业和信息化领域技术机理的行业模型、专用模型和特色智能体，构建一批行业通识和行业专识高质量数据集，培育一批攻关联合体，优化人才、标准等产业配套生态。到2026年底，基本形成“数据—模型—场景应用”良性互促的循环，推动人工智能高水平赋能新型工业化。</w:t>
      </w:r>
    </w:p>
    <w:p w14:paraId="0D5AC64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通知部署了七项重点任务，包括构建行业通识数据集和专识数据集、完善模型评测机制、创建“模数共振”空间、打造“模数共振”创新联合体、确定一批重点城市等。通知提出，鼓励“模数共振”空间与国家数据基础设施互联互通，实现多主体数据高效可信流通，赋能模型训练、智能体研发和应用，逐步打造为“智能体工厂”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工信微报微信公众号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220128F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72FBC68B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】国家数据局等部门将举办2026年“数据要素×”大赛</w:t>
      </w:r>
    </w:p>
    <w:p w14:paraId="3FBF5D3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国家数据局4月27日发布的《关于举办2026年“数据要素×”大赛的通知》显示，国家数据局等有关部门将共同举办2026年“数据要素×”大赛。大赛旨在加力推进《“数据要素×”三年行动计划（2024—2026年）》，充分发挥数据要素乘数效应，更好赋能经济社会高质量发展。</w:t>
      </w:r>
    </w:p>
    <w:p w14:paraId="16879FE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据了解，本届大赛主题为“数据赋能乘数而上”，大赛分为地方分赛和全国总决赛两个阶段。大赛设置了数据要素×工业制造、现代农业、商贸流通、交通运输、金融服务、科技创新、医疗健康、医疗保障、应急管理、气象服务、城市治理、绿色低碳、人力资源、体育发展、文物保护利用、中医药等16个行业领域赛道和数据基础设施1个专业赛道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68B9096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09D954B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A06C81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08509B9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6D2146B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2CECD52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0E2340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2C285F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34CD56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5B1838D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3A4ECE8">
      <w:pPr>
        <w:jc w:val="left"/>
        <w:rPr>
          <w:rFonts w:ascii="Times New Roman" w:hAnsi="Times New Roman" w:eastAsia="方正仿宋_GBK"/>
          <w:spacing w:val="7"/>
          <w:szCs w:val="28"/>
        </w:rPr>
      </w:pPr>
      <w:r>
        <w:rPr>
          <w:rFonts w:hint="eastAsia" w:ascii="Times New Roman" w:hAnsi="Times New Roman" w:eastAsia="方正仿宋_GBK"/>
          <w:spacing w:val="7"/>
          <w:szCs w:val="28"/>
        </w:rPr>
        <w:t>◆</w:t>
      </w:r>
      <w:r>
        <w:rPr>
          <w:rFonts w:hint="eastAsia" w:ascii="Times New Roman" w:hAnsi="Times New Roman" w:eastAsia="方正仿宋_GBK"/>
          <w:b/>
          <w:bCs/>
          <w:spacing w:val="7"/>
          <w:szCs w:val="28"/>
        </w:rPr>
        <w:t>说明：</w:t>
      </w:r>
    </w:p>
    <w:p w14:paraId="1DB77A42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《每日要闻（航信专报）》由国家信息中心中经网与航信研究院联合制作。中经网是国家信息中心下属的国有控股高科技企业，长期为中办、国办、国家发改委、商务部等相关部门提供信息服务，并得到用户认可。部分成果受到国家领导同志的批示。</w:t>
      </w:r>
    </w:p>
    <w:p w14:paraId="0ABF9FFF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</w:p>
    <w:p w14:paraId="614D523D">
      <w:pPr>
        <w:jc w:val="left"/>
        <w:rPr>
          <w:rFonts w:ascii="仿宋_GB2312" w:hAnsi="仿宋_GB2312" w:eastAsia="仿宋_GB2312" w:cs="仿宋_GB2312"/>
          <w:b/>
          <w:bCs/>
          <w:spacing w:val="7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pacing w:val="7"/>
          <w:szCs w:val="28"/>
        </w:rPr>
        <w:t>◆联系人：</w:t>
      </w:r>
    </w:p>
    <w:p w14:paraId="363F527B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航信研究院：</w:t>
      </w:r>
      <w:r>
        <w:rPr>
          <w:rFonts w:hint="eastAsia" w:ascii="仿宋_GB2312" w:hAnsi="仿宋_GB2312" w:eastAsia="仿宋_GB2312" w:cs="仿宋_GB2312"/>
          <w:spacing w:val="7"/>
          <w:szCs w:val="21"/>
        </w:rPr>
        <w:t xml:space="preserve">杨璐萌 </w:t>
      </w:r>
      <w:r>
        <w:rPr>
          <w:rFonts w:hint="eastAsia" w:ascii="仿宋_GB2312" w:hAnsi="仿宋_GB2312" w:eastAsia="仿宋_GB2312" w:cs="仿宋_GB2312"/>
          <w:spacing w:val="7"/>
          <w:szCs w:val="28"/>
        </w:rPr>
        <w:t>电话：010-57650556  邮箱：ylm@travelsky.com.cn</w:t>
      </w:r>
    </w:p>
    <w:p w14:paraId="3F8134AA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中  经  网：姜  晔 电话：010-68140968  邮箱：jiangye@cei.cn</w:t>
      </w:r>
    </w:p>
    <w:p w14:paraId="58134C1E">
      <w:pPr>
        <w:tabs>
          <w:tab w:val="left" w:pos="8620"/>
        </w:tabs>
        <w:spacing w:line="560" w:lineRule="exact"/>
        <w:ind w:left="-630" w:leftChars="-300" w:right="-630" w:rightChars="-3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sectPr>
      <w:head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1" w:fontKey="{7F116587-F00D-4C98-9202-E090C758BF6D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7B37B95B-AA0A-4C5C-AE27-A73B3493C5CE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A6387835-E9D8-47B7-B88B-1707C927587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A57D4">
    <w:pPr>
      <w:pStyle w:val="8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2190750</wp:posOffset>
              </wp:positionH>
              <wp:positionV relativeFrom="paragraph">
                <wp:posOffset>1905</wp:posOffset>
              </wp:positionV>
              <wp:extent cx="1188720" cy="1828800"/>
              <wp:effectExtent l="0" t="0" r="1143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7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F5483E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10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2.5pt;margin-top:0.15pt;height:144pt;width:93.6pt;mso-position-horizontal-relative:margin;z-index:251661312;mso-width-relative:page;mso-height-relative:page;" filled="f" stroked="f" coordsize="21600,21600" o:gfxdata="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Vs+VnYAAAACAEAAA8AAAAAAAAAAQAgAAAAIgAAAGRycy9kb3ducmV2Lnht&#10;bFBLAQIUABQAAAAIAIdO4kAICzTCMgIAAFc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F5483E">
                    <w:pPr>
                      <w:pStyle w:val="8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10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-1142365</wp:posOffset>
              </wp:positionH>
              <wp:positionV relativeFrom="paragraph">
                <wp:posOffset>-154305</wp:posOffset>
              </wp:positionV>
              <wp:extent cx="1869440" cy="923925"/>
              <wp:effectExtent l="0" t="0" r="16510" b="9525"/>
              <wp:wrapNone/>
              <wp:docPr id="46" name="稻壳儿春秋广告/盗版必究        原创来源：http://chn.docer.com/works?userid=199329941#!/work_tim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869440" cy="92392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1429" y="0"/>
                          </a:cxn>
                          <a:cxn ang="0">
                            <a:pos x="2410" y="0"/>
                          </a:cxn>
                          <a:cxn ang="0">
                            <a:pos x="3840" y="0"/>
                          </a:cxn>
                          <a:cxn ang="0">
                            <a:pos x="1920" y="1920"/>
                          </a:cxn>
                        </a:cxnLst>
                        <a:rect l="0" t="0" r="0" b="0"/>
                        <a:pathLst>
                          <a:path w="1119430" h="559715">
                            <a:moveTo>
                              <a:pt x="0" y="0"/>
                            </a:moveTo>
                            <a:lnTo>
                              <a:pt x="416840" y="0"/>
                            </a:lnTo>
                            <a:lnTo>
                              <a:pt x="702590" y="0"/>
                            </a:lnTo>
                            <a:lnTo>
                              <a:pt x="1119430" y="0"/>
                            </a:lnTo>
                            <a:lnTo>
                              <a:pt x="559715" y="559715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1F844BAD">
                          <w:pPr>
                            <w:jc w:val="center"/>
                          </w:pPr>
                        </w:p>
                      </w:txbxContent>
                    </wps:txbx>
                    <wps:bodyPr vert="horz" rtlCol="0" anchor="ctr" upright="1"/>
                  </wps:wsp>
                </a:graphicData>
              </a:graphic>
            </wp:anchor>
          </w:drawing>
        </mc:Choice>
        <mc:Fallback>
          <w:pict>
            <v:shape id="稻壳儿春秋广告/盗版必究        原创来源：http://chn.docer.com/works?userid=199329941#!/work_time" o:spid="_x0000_s1026" o:spt="100" style="position:absolute;left:0pt;flip:y;margin-left:-89.95pt;margin-top:-12.15pt;height:72.75pt;width:147.2pt;z-index:-251656192;v-text-anchor:middle;mso-width-relative:page;mso-height-relative:page;" fillcolor="#231F20" filled="t" stroked="f" coordsize="1119430,559715" o:gfxdata="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9JKOg9oAAAAMAQAADwAAAAAAAAABACAAAAAiAAAAZHJz&#10;L2Rvd25yZXYueG1sUEsBAhQAFAAAAAgAh07iQBGxygPmAgAASgYAAA4AAAAAAAAAAQAgAAAAKQEA&#10;AGRycy9lMm9Eb2MueG1sUEsFBgAAAAAGAAYAWQEAAIEGAAAAAA==&#10;" path="m0,0l416840,0,702590,0,1119430,0,559715,559715xe">
              <v:path textboxrect="0,0,1119430,559715" o:connectlocs="0,0;1429,0;2410,0;3840,0;1920,1920" o:connectangles="0,0,0,0,0"/>
              <v:fill on="t" focussize="0,0"/>
              <v:stroke on="f" weight="1pt"/>
              <v:imagedata o:title=""/>
              <o:lock v:ext="edit" aspectratio="f"/>
              <v:textbox>
                <w:txbxContent>
                  <w:p w14:paraId="1F844BA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C6E3C">
    <w:pPr>
      <w:pStyle w:val="8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98F2CF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98F2CF">
                    <w:pPr>
                      <w:pStyle w:val="8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0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8D377">
    <w:pPr>
      <w:pStyle w:val="9"/>
    </w:pPr>
    <w:r>
      <w:rPr>
        <w:sz w:val="21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-725805</wp:posOffset>
              </wp:positionH>
              <wp:positionV relativeFrom="paragraph">
                <wp:posOffset>-1096010</wp:posOffset>
              </wp:positionV>
              <wp:extent cx="7132955" cy="2741930"/>
              <wp:effectExtent l="0" t="6350" r="10795" b="33020"/>
              <wp:wrapNone/>
              <wp:docPr id="13" name="组合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955" cy="2741930"/>
                        <a:chOff x="8496" y="17404"/>
                        <a:chExt cx="11233" cy="4318"/>
                      </a:xfrm>
                    </wpg:grpSpPr>
                    <wpg:grpSp>
                      <wpg:cNvPr id="10" name="组合 10"/>
                      <wpg:cNvGrpSpPr/>
                      <wpg:grpSpPr>
                        <a:xfrm>
                          <a:off x="13497" y="17404"/>
                          <a:ext cx="6233" cy="4318"/>
                          <a:chOff x="13497" y="17404"/>
                          <a:chExt cx="6233" cy="4318"/>
                        </a:xfrm>
                      </wpg:grpSpPr>
                      <wps:wsp>
                        <wps:cNvPr id="44" name="稻壳儿春秋广告/盗版必究        原创来源：http://chn.docer.com/works?userid=199329941#!/work_time"/>
                        <wps:cNvSpPr/>
                        <wps:spPr>
                          <a:xfrm flipH="1" flipV="1">
                            <a:off x="13497" y="17404"/>
                            <a:ext cx="3652" cy="31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52" y="3161"/>
                              </a:cxn>
                              <a:cxn ang="0">
                                <a:pos x="2669" y="3161"/>
                              </a:cxn>
                              <a:cxn ang="0">
                                <a:pos x="0" y="491"/>
                              </a:cxn>
                              <a:cxn ang="0">
                                <a:pos x="491" y="0"/>
                              </a:cxn>
                              <a:cxn ang="0">
                                <a:pos x="3652" y="3161"/>
                              </a:cxn>
                            </a:cxnLst>
                            <a:rect l="0" t="0" r="0" b="0"/>
                            <a:pathLst>
                              <a:path w="4701821" h="4069643">
                                <a:moveTo>
                                  <a:pt x="4701821" y="4069643"/>
                                </a:moveTo>
                                <a:lnTo>
                                  <a:pt x="3437466" y="4069643"/>
                                </a:lnTo>
                                <a:lnTo>
                                  <a:pt x="0" y="632177"/>
                                </a:lnTo>
                                <a:lnTo>
                                  <a:pt x="632178" y="0"/>
                                </a:lnTo>
                                <a:lnTo>
                                  <a:pt x="4701821" y="40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FD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8D0D7E2"/>
                          </w:txbxContent>
                        </wps:txbx>
                        <wps:bodyPr vert="horz" rtlCol="0" anchor="ctr" upright="1"/>
                      </wps:wsp>
                      <wps:wsp>
                        <wps:cNvPr id="45" name="稻壳儿春秋广告/盗版必究        原创来源：http://chn.docer.com/works?userid=199329941#!/work_time"/>
                        <wps:cNvSpPr/>
                        <wps:spPr>
                          <a:xfrm>
                            <a:off x="15412" y="17404"/>
                            <a:ext cx="4318" cy="4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4318" y="0"/>
                              </a:cxn>
                              <a:cxn ang="0">
                                <a:pos x="4318" y="4318"/>
                              </a:cxn>
                            </a:cxnLst>
                            <a:rect l="0" t="0" r="0" b="0"/>
                            <a:pathLst>
                              <a:path w="6096000" h="60960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60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79C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09CAF0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rtlCol="0" anchor="ctr" upright="1"/>
                      </wps:wsp>
                    </wpg:grpSp>
                    <wps:wsp>
                      <wps:cNvPr id="12" name="稻壳儿春秋广告/盗版必究        原创来源：http://chn.docer.com/works?userid=199329941#!/work_time"/>
                      <wps:cNvSpPr txBox="1"/>
                      <wps:spPr>
                        <a:xfrm>
                          <a:off x="8496" y="19524"/>
                          <a:ext cx="11233" cy="1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29482C1">
                            <w:pPr>
                              <w:rPr>
                                <w:rFonts w:ascii="微软雅黑" w:eastAsia="微软雅黑" w:hAnsiTheme="minorBidi"/>
                                <w:b/>
                                <w:color w:val="006CFD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7.15pt;margin-top:-86.3pt;height:215.9pt;width:561.65pt;z-index:251671552;mso-width-relative:page;mso-height-relative:page;" coordorigin="8496,17404" coordsize="11233,4318" o:gfxdata="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">
              <o:lock v:ext="edit" aspectratio="f"/>
              <v:group id="_x0000_s1026" o:spid="_x0000_s1026" o:spt="203" style="position:absolute;left:13497;top:17404;height:4318;width:6233;" coordorigin="13497,17404" coordsize="6233,4318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<o:lock v:ext="edit" aspectratio="f"/>
                <v:shape id="稻壳儿春秋广告/盗版必究        原创来源：http://chn.docer.com/works?userid=199329941#!/work_time" o:spid="_x0000_s1026" o:spt="100" style="position:absolute;left:13497;top:17404;flip:x y;height:3161;width:3652;v-text-anchor:middle;" fillcolor="#006CFD" filled="t" stroked="f" coordsize="4701821,4069643" o:gfxdata="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nYp74A&#10;AADbAAAADwAAAAAAAAABACAAAAAiAAAAZHJzL2Rvd25yZXYueG1sUEsBAhQAFAAAAAgAh07iQDMv&#10;BZ47AAAAOQAAABAAAAAAAAAAAQAgAAAADQEAAGRycy9zaGFwZXhtbC54bWxQSwUGAAAAAAYABgBb&#10;AQAAtwMAAAAA&#10;" path="m4701821,4069643l3437466,4069643,0,632177,632178,0,4701821,4069643xe">
                  <v:path textboxrect="0,0,4701821,4069643" o:connectlocs="3652,3161;2669,3161;0,491;491,0;3652,3161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28D0D7E2"/>
                    </w:txbxContent>
                  </v:textbox>
                </v:shape>
                <v:shape id="稻壳儿春秋广告/盗版必究        原创来源：http://chn.docer.com/works?userid=199329941#!/work_time" o:spid="_x0000_s1026" o:spt="100" style="position:absolute;left:15412;top:17404;height:4318;width:4318;v-text-anchor:middle;" fillcolor="#09479C" filled="t" stroked="t" coordsize="6096000,6096000" o:gfxdata="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0EaG8AAAA&#10;2wAAAA8AAAAAAAAAAQAgAAAAIgAAAGRycy9kb3ducmV2LnhtbFBLAQIUABQAAAAIAIdO4kAzLwWe&#10;OwAAADkAAAAQAAAAAAAAAAEAIAAAAAsBAABkcnMvc2hhcGV4bWwueG1sUEsFBgAAAAAGAAYAWwEA&#10;ALUDAAAAAA==&#10;" path="m0,0l6096000,0,6096000,6096000xe">
                  <v:path textboxrect="0,0,6096000,6096000" o:connectlocs="0,0;4318,0;4318,4318" o:connectangles="0,0,0"/>
                  <v:fill on="t" focussize="0,0"/>
                  <v:stroke weight="1pt" color="#41719C" miterlimit="8" joinstyle="miter"/>
                  <v:imagedata o:title=""/>
                  <o:lock v:ext="edit" aspectratio="f"/>
                  <v:textbox>
                    <w:txbxContent>
                      <w:p w14:paraId="309CAF06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稻壳儿春秋广告/盗版必究        原创来源：http://chn.docer.com/works?userid=199329941#!/work_time" o:spid="_x0000_s1026" o:spt="202" type="#_x0000_t202" style="position:absolute;left:8496;top:19524;height:1104;width:11233;" fillcolor="#FFFFFF [3212]" filled="t" stroked="f" coordsize="21600,21600" o:gfxdata="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3Mk562AAAA2wAAAA8A&#10;AAAAAAAAAQAgAAAAIgAAAGRycy9kb3ducmV2LnhtbFBLAQIUABQAAAAIAIdO4kAzLwWeOwAAADkA&#10;AAAQAAAAAAAAAAEAIAAAAAUBAABkcnMvc2hhcGV4bWwueG1sUEsFBgAAAAAGAAYAWwEAAK8D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29482C1">
                      <w:pPr>
                        <w:rPr>
                          <w:rFonts w:ascii="微软雅黑" w:eastAsia="微软雅黑" w:hAnsiTheme="minorBidi"/>
                          <w:b/>
                          <w:color w:val="006CFD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6E811">
    <w:pPr>
      <w:pStyle w:val="9"/>
    </w:pPr>
    <w:r>
      <w:rPr>
        <w:sz w:val="21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-725805</wp:posOffset>
              </wp:positionH>
              <wp:positionV relativeFrom="paragraph">
                <wp:posOffset>-1096010</wp:posOffset>
              </wp:positionV>
              <wp:extent cx="7132955" cy="2741930"/>
              <wp:effectExtent l="0" t="6350" r="10795" b="33020"/>
              <wp:wrapNone/>
              <wp:docPr id="14" name="组合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955" cy="2741930"/>
                        <a:chOff x="8496" y="17404"/>
                        <a:chExt cx="11233" cy="4318"/>
                      </a:xfrm>
                    </wpg:grpSpPr>
                    <wpg:grpSp>
                      <wpg:cNvPr id="17" name="组合 10"/>
                      <wpg:cNvGrpSpPr/>
                      <wpg:grpSpPr>
                        <a:xfrm>
                          <a:off x="13497" y="17404"/>
                          <a:ext cx="6233" cy="4318"/>
                          <a:chOff x="13497" y="17404"/>
                          <a:chExt cx="6233" cy="4318"/>
                        </a:xfrm>
                      </wpg:grpSpPr>
                      <wps:wsp>
                        <wps:cNvPr id="18" name="稻壳儿春秋广告/盗版必究        原创来源：http://chn.docer.com/works?userid=199329941#!/work_time"/>
                        <wps:cNvSpPr/>
                        <wps:spPr>
                          <a:xfrm flipH="1" flipV="1">
                            <a:off x="13497" y="17404"/>
                            <a:ext cx="3652" cy="31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52" y="3161"/>
                              </a:cxn>
                              <a:cxn ang="0">
                                <a:pos x="2669" y="3161"/>
                              </a:cxn>
                              <a:cxn ang="0">
                                <a:pos x="0" y="491"/>
                              </a:cxn>
                              <a:cxn ang="0">
                                <a:pos x="491" y="0"/>
                              </a:cxn>
                              <a:cxn ang="0">
                                <a:pos x="3652" y="3161"/>
                              </a:cxn>
                            </a:cxnLst>
                            <a:rect l="0" t="0" r="0" b="0"/>
                            <a:pathLst>
                              <a:path w="4701821" h="4069643">
                                <a:moveTo>
                                  <a:pt x="4701821" y="4069643"/>
                                </a:moveTo>
                                <a:lnTo>
                                  <a:pt x="3437466" y="4069643"/>
                                </a:lnTo>
                                <a:lnTo>
                                  <a:pt x="0" y="632177"/>
                                </a:lnTo>
                                <a:lnTo>
                                  <a:pt x="632178" y="0"/>
                                </a:lnTo>
                                <a:lnTo>
                                  <a:pt x="4701821" y="40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FD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FA16245"/>
                          </w:txbxContent>
                        </wps:txbx>
                        <wps:bodyPr vert="horz" rtlCol="0" anchor="ctr" upright="1"/>
                      </wps:wsp>
                      <wps:wsp>
                        <wps:cNvPr id="19" name="稻壳儿春秋广告/盗版必究        原创来源：http://chn.docer.com/works?userid=199329941#!/work_time"/>
                        <wps:cNvSpPr/>
                        <wps:spPr>
                          <a:xfrm>
                            <a:off x="15412" y="17404"/>
                            <a:ext cx="4318" cy="4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4318" y="0"/>
                              </a:cxn>
                              <a:cxn ang="0">
                                <a:pos x="4318" y="4318"/>
                              </a:cxn>
                            </a:cxnLst>
                            <a:rect l="0" t="0" r="0" b="0"/>
                            <a:pathLst>
                              <a:path w="6096000" h="60960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60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79C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33FB5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rtlCol="0" anchor="ctr" upright="1"/>
                      </wps:wsp>
                    </wpg:grpSp>
                    <wps:wsp>
                      <wps:cNvPr id="20" name="稻壳儿春秋广告/盗版必究        原创来源：http://chn.docer.com/works?userid=199329941#!/work_time"/>
                      <wps:cNvSpPr txBox="1"/>
                      <wps:spPr>
                        <a:xfrm>
                          <a:off x="8496" y="19524"/>
                          <a:ext cx="11233" cy="1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5B3ADD6">
                            <w:pPr>
                              <w:rPr>
                                <w:rFonts w:ascii="微软雅黑" w:eastAsia="微软雅黑" w:hAnsiTheme="minorBidi"/>
                                <w:b/>
                                <w:color w:val="006CFD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7.15pt;margin-top:-86.3pt;height:215.9pt;width:561.65pt;z-index:251659264;mso-width-relative:page;mso-height-relative:page;" coordorigin="8496,17404" coordsize="11233,4318" o:gfxdata="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LUIU2fdAAAADgEAAA8AAAAAAAAAAQAgAAAAIgAAAGRycy9k&#10;b3ducmV2LnhtbFBLAQIUABQAAAAIAIdO4kDc9TmA4gQAALUPAAAOAAAAAAAAAAEAIAAAACwBAABk&#10;cnMvZTJvRG9jLnhtbFBLBQYAAAAABgAGAFkBAACACAAAAAA=&#10;">
              <o:lock v:ext="edit" aspectratio="f"/>
              <v:group id="组合 10" o:spid="_x0000_s1026" o:spt="203" style="position:absolute;left:13497;top:17404;height:4318;width:6233;" coordorigin="13497,17404" coordsize="6233,4318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<o:lock v:ext="edit" aspectratio="f"/>
                <v:shape id="稻壳儿春秋广告/盗版必究        原创来源：http://chn.docer.com/works?userid=199329941#!/work_time" o:spid="_x0000_s1026" o:spt="100" style="position:absolute;left:13497;top:17404;flip:x y;height:3161;width:3652;v-text-anchor:middle;" fillcolor="#006CFD" filled="t" stroked="f" coordsize="4701821,4069643" o:gfxdata="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J/2/vQAA&#10;ANsAAAAPAAAAAAAAAAEAIAAAACIAAABkcnMvZG93bnJldi54bWxQSwECFAAUAAAACACHTuJAMy8F&#10;njsAAAA5AAAAEAAAAAAAAAABACAAAAAMAQAAZHJzL3NoYXBleG1sLnhtbFBLBQYAAAAABgAGAFsB&#10;AAC2AwAAAAA=&#10;" path="m4701821,4069643l3437466,4069643,0,632177,632178,0,4701821,4069643xe">
                  <v:path textboxrect="0,0,4701821,4069643" o:connectlocs="3652,3161;2669,3161;0,491;491,0;3652,3161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2FA16245"/>
                    </w:txbxContent>
                  </v:textbox>
                </v:shape>
                <v:shape id="稻壳儿春秋广告/盗版必究        原创来源：http://chn.docer.com/works?userid=199329941#!/work_time" o:spid="_x0000_s1026" o:spt="100" style="position:absolute;left:15412;top:17404;height:4318;width:4318;v-text-anchor:middle;" fillcolor="#09479C" filled="t" stroked="t" coordsize="6096000,6096000" o:gfxdata="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yjS5ugAAANsA&#10;AAAPAAAAAAAAAAEAIAAAACIAAABkcnMvZG93bnJldi54bWxQSwECFAAUAAAACACHTuJAMy8FnjsA&#10;AAA5AAAAEAAAAAAAAAABACAAAAAJAQAAZHJzL3NoYXBleG1sLnhtbFBLBQYAAAAABgAGAFsBAACz&#10;AwAAAAA=&#10;" path="m0,0l6096000,0,6096000,6096000xe">
                  <v:path textboxrect="0,0,6096000,6096000" o:connectlocs="0,0;4318,0;4318,4318" o:connectangles="0,0,0"/>
                  <v:fill on="t" focussize="0,0"/>
                  <v:stroke weight="1pt" color="#41719C" miterlimit="8" joinstyle="miter"/>
                  <v:imagedata o:title=""/>
                  <o:lock v:ext="edit" aspectratio="f"/>
                  <v:textbox>
                    <w:txbxContent>
                      <w:p w14:paraId="3833FB52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稻壳儿春秋广告/盗版必究        原创来源：http://chn.docer.com/works?userid=199329941#!/work_time" o:spid="_x0000_s1026" o:spt="202" type="#_x0000_t202" style="position:absolute;left:8496;top:19524;height:1104;width:11233;" fillcolor="#FFFFFF [3212]" filled="t" stroked="f" coordsize="21600,21600" o:gfxdata="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w+Ys+2AAAA2wAAAA8A&#10;AAAAAAAAAQAgAAAAIgAAAGRycy9kb3ducmV2LnhtbFBLAQIUABQAAAAIAIdO4kAzLwWeOwAAADkA&#10;AAAQAAAAAAAAAAEAIAAAAAUBAABkcnMvc2hhcGV4bWwueG1sUEsFBgAAAAAGAAYAWwEAAK8D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5B3ADD6">
                      <w:pPr>
                        <w:rPr>
                          <w:rFonts w:ascii="微软雅黑" w:eastAsia="微软雅黑" w:hAnsiTheme="minorBidi"/>
                          <w:b/>
                          <w:color w:val="006CFD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0BFFE"/>
    <w:multiLevelType w:val="singleLevel"/>
    <w:tmpl w:val="6BA0BF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5B6" w:themeColor="accent1" w:themeShade="B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ODMsImhkaWQiOiIzYjY0ZjFiMzc5YzNmZjkwN2E3MjczYzdjNjk2YTQ5MCIsInVzZXJDb3VudCI6MzZ9"/>
  </w:docVars>
  <w:rsids>
    <w:rsidRoot w:val="0F3A6A5F"/>
    <w:rsid w:val="000006C7"/>
    <w:rsid w:val="00001050"/>
    <w:rsid w:val="0000138E"/>
    <w:rsid w:val="00001690"/>
    <w:rsid w:val="000026AE"/>
    <w:rsid w:val="00002EE9"/>
    <w:rsid w:val="000041AD"/>
    <w:rsid w:val="000045AD"/>
    <w:rsid w:val="00004AFC"/>
    <w:rsid w:val="00005730"/>
    <w:rsid w:val="000060B1"/>
    <w:rsid w:val="0000621E"/>
    <w:rsid w:val="00006F55"/>
    <w:rsid w:val="00007ABA"/>
    <w:rsid w:val="00007D6E"/>
    <w:rsid w:val="00010FF7"/>
    <w:rsid w:val="000119A6"/>
    <w:rsid w:val="00012B5E"/>
    <w:rsid w:val="00012E2E"/>
    <w:rsid w:val="00012EAC"/>
    <w:rsid w:val="00013DE9"/>
    <w:rsid w:val="00013EA5"/>
    <w:rsid w:val="000143E1"/>
    <w:rsid w:val="00014DC5"/>
    <w:rsid w:val="00015EDA"/>
    <w:rsid w:val="000161A9"/>
    <w:rsid w:val="00016438"/>
    <w:rsid w:val="00016EE3"/>
    <w:rsid w:val="000172BA"/>
    <w:rsid w:val="000204C8"/>
    <w:rsid w:val="00020987"/>
    <w:rsid w:val="00020F2B"/>
    <w:rsid w:val="000210D5"/>
    <w:rsid w:val="000213C5"/>
    <w:rsid w:val="00021B5C"/>
    <w:rsid w:val="000221EC"/>
    <w:rsid w:val="00023026"/>
    <w:rsid w:val="00023C3E"/>
    <w:rsid w:val="00024034"/>
    <w:rsid w:val="00024CE7"/>
    <w:rsid w:val="000253DD"/>
    <w:rsid w:val="0002662D"/>
    <w:rsid w:val="000277EF"/>
    <w:rsid w:val="0002794C"/>
    <w:rsid w:val="00030266"/>
    <w:rsid w:val="00030848"/>
    <w:rsid w:val="00030EC6"/>
    <w:rsid w:val="00030F9D"/>
    <w:rsid w:val="00033DB2"/>
    <w:rsid w:val="000348A9"/>
    <w:rsid w:val="00034F64"/>
    <w:rsid w:val="00035BC1"/>
    <w:rsid w:val="000401EC"/>
    <w:rsid w:val="00040668"/>
    <w:rsid w:val="00041B50"/>
    <w:rsid w:val="00042020"/>
    <w:rsid w:val="0004204D"/>
    <w:rsid w:val="00042166"/>
    <w:rsid w:val="0004251E"/>
    <w:rsid w:val="00044BAC"/>
    <w:rsid w:val="00045EA9"/>
    <w:rsid w:val="0004600C"/>
    <w:rsid w:val="000476B2"/>
    <w:rsid w:val="00047C93"/>
    <w:rsid w:val="00050346"/>
    <w:rsid w:val="00050522"/>
    <w:rsid w:val="00053A67"/>
    <w:rsid w:val="0005466B"/>
    <w:rsid w:val="00054BA7"/>
    <w:rsid w:val="00054C76"/>
    <w:rsid w:val="00055141"/>
    <w:rsid w:val="00055D14"/>
    <w:rsid w:val="000563BD"/>
    <w:rsid w:val="00056D9C"/>
    <w:rsid w:val="00056E38"/>
    <w:rsid w:val="00056EED"/>
    <w:rsid w:val="00057231"/>
    <w:rsid w:val="00057458"/>
    <w:rsid w:val="0006067A"/>
    <w:rsid w:val="00061642"/>
    <w:rsid w:val="00062A84"/>
    <w:rsid w:val="00063011"/>
    <w:rsid w:val="00063CB2"/>
    <w:rsid w:val="00064698"/>
    <w:rsid w:val="00064B6F"/>
    <w:rsid w:val="00065273"/>
    <w:rsid w:val="00066568"/>
    <w:rsid w:val="00066ED1"/>
    <w:rsid w:val="000724E4"/>
    <w:rsid w:val="00072F6B"/>
    <w:rsid w:val="00073A4A"/>
    <w:rsid w:val="00073E61"/>
    <w:rsid w:val="00073E93"/>
    <w:rsid w:val="000744E0"/>
    <w:rsid w:val="0007580E"/>
    <w:rsid w:val="00075E71"/>
    <w:rsid w:val="000765AF"/>
    <w:rsid w:val="000765D0"/>
    <w:rsid w:val="00076D52"/>
    <w:rsid w:val="00077C27"/>
    <w:rsid w:val="0008028C"/>
    <w:rsid w:val="00080425"/>
    <w:rsid w:val="000812AF"/>
    <w:rsid w:val="00081775"/>
    <w:rsid w:val="00081F10"/>
    <w:rsid w:val="0008248C"/>
    <w:rsid w:val="00082686"/>
    <w:rsid w:val="0008328E"/>
    <w:rsid w:val="00083DFB"/>
    <w:rsid w:val="0008518F"/>
    <w:rsid w:val="0008606A"/>
    <w:rsid w:val="000866E8"/>
    <w:rsid w:val="00086930"/>
    <w:rsid w:val="00086A2B"/>
    <w:rsid w:val="00086C1D"/>
    <w:rsid w:val="000877D3"/>
    <w:rsid w:val="00087895"/>
    <w:rsid w:val="00090039"/>
    <w:rsid w:val="0009074D"/>
    <w:rsid w:val="00090862"/>
    <w:rsid w:val="00091227"/>
    <w:rsid w:val="0009188C"/>
    <w:rsid w:val="000919F9"/>
    <w:rsid w:val="000924C9"/>
    <w:rsid w:val="00092527"/>
    <w:rsid w:val="00092AE4"/>
    <w:rsid w:val="00092BEB"/>
    <w:rsid w:val="000931DC"/>
    <w:rsid w:val="00094FA1"/>
    <w:rsid w:val="00095A2A"/>
    <w:rsid w:val="00097225"/>
    <w:rsid w:val="00097CE2"/>
    <w:rsid w:val="000A2EF0"/>
    <w:rsid w:val="000A39B5"/>
    <w:rsid w:val="000A5129"/>
    <w:rsid w:val="000A6AA2"/>
    <w:rsid w:val="000A737D"/>
    <w:rsid w:val="000A7C76"/>
    <w:rsid w:val="000B0A26"/>
    <w:rsid w:val="000B0B9F"/>
    <w:rsid w:val="000B1167"/>
    <w:rsid w:val="000B1231"/>
    <w:rsid w:val="000B1696"/>
    <w:rsid w:val="000B1773"/>
    <w:rsid w:val="000B2D0E"/>
    <w:rsid w:val="000B38B7"/>
    <w:rsid w:val="000B4430"/>
    <w:rsid w:val="000B5942"/>
    <w:rsid w:val="000C0481"/>
    <w:rsid w:val="000C18B1"/>
    <w:rsid w:val="000C1AE0"/>
    <w:rsid w:val="000C2655"/>
    <w:rsid w:val="000C30C3"/>
    <w:rsid w:val="000C36E7"/>
    <w:rsid w:val="000C379E"/>
    <w:rsid w:val="000C3A8E"/>
    <w:rsid w:val="000C5A1C"/>
    <w:rsid w:val="000C7BCF"/>
    <w:rsid w:val="000D0324"/>
    <w:rsid w:val="000D0978"/>
    <w:rsid w:val="000D0BAC"/>
    <w:rsid w:val="000D1E7A"/>
    <w:rsid w:val="000D247B"/>
    <w:rsid w:val="000D277E"/>
    <w:rsid w:val="000D3B6C"/>
    <w:rsid w:val="000D3BC7"/>
    <w:rsid w:val="000D3F2B"/>
    <w:rsid w:val="000D6DCE"/>
    <w:rsid w:val="000D6FC4"/>
    <w:rsid w:val="000D7F3F"/>
    <w:rsid w:val="000E02E6"/>
    <w:rsid w:val="000E075E"/>
    <w:rsid w:val="000E1468"/>
    <w:rsid w:val="000E1AE5"/>
    <w:rsid w:val="000E2978"/>
    <w:rsid w:val="000E5734"/>
    <w:rsid w:val="000E577E"/>
    <w:rsid w:val="000E5A75"/>
    <w:rsid w:val="000E5D3C"/>
    <w:rsid w:val="000E5F56"/>
    <w:rsid w:val="000E5FB7"/>
    <w:rsid w:val="000E67A8"/>
    <w:rsid w:val="000E689C"/>
    <w:rsid w:val="000E70AE"/>
    <w:rsid w:val="000E7EA1"/>
    <w:rsid w:val="000E7F9C"/>
    <w:rsid w:val="000F01FE"/>
    <w:rsid w:val="000F1419"/>
    <w:rsid w:val="000F288B"/>
    <w:rsid w:val="000F37A3"/>
    <w:rsid w:val="000F37D5"/>
    <w:rsid w:val="000F4D02"/>
    <w:rsid w:val="000F59DF"/>
    <w:rsid w:val="000F5D16"/>
    <w:rsid w:val="000F6348"/>
    <w:rsid w:val="000F6397"/>
    <w:rsid w:val="000F7A9D"/>
    <w:rsid w:val="00100D9C"/>
    <w:rsid w:val="0010121D"/>
    <w:rsid w:val="0010136F"/>
    <w:rsid w:val="00102AA6"/>
    <w:rsid w:val="00102B1D"/>
    <w:rsid w:val="0010304B"/>
    <w:rsid w:val="001033C6"/>
    <w:rsid w:val="00103533"/>
    <w:rsid w:val="001035F9"/>
    <w:rsid w:val="00103FB8"/>
    <w:rsid w:val="00104237"/>
    <w:rsid w:val="00104741"/>
    <w:rsid w:val="001051DB"/>
    <w:rsid w:val="00105616"/>
    <w:rsid w:val="0010588D"/>
    <w:rsid w:val="001062E5"/>
    <w:rsid w:val="001067EA"/>
    <w:rsid w:val="00107E8A"/>
    <w:rsid w:val="00110589"/>
    <w:rsid w:val="00110822"/>
    <w:rsid w:val="00110BA5"/>
    <w:rsid w:val="001120DD"/>
    <w:rsid w:val="00114356"/>
    <w:rsid w:val="00115628"/>
    <w:rsid w:val="00115EB9"/>
    <w:rsid w:val="001165DD"/>
    <w:rsid w:val="00116D77"/>
    <w:rsid w:val="0011749D"/>
    <w:rsid w:val="00117AE2"/>
    <w:rsid w:val="0012262B"/>
    <w:rsid w:val="001229CE"/>
    <w:rsid w:val="00122B2A"/>
    <w:rsid w:val="00122CB3"/>
    <w:rsid w:val="00122F45"/>
    <w:rsid w:val="00123A4B"/>
    <w:rsid w:val="00123B75"/>
    <w:rsid w:val="001249D6"/>
    <w:rsid w:val="00124F00"/>
    <w:rsid w:val="00125AE6"/>
    <w:rsid w:val="00126506"/>
    <w:rsid w:val="00132DF5"/>
    <w:rsid w:val="00133565"/>
    <w:rsid w:val="00133A8B"/>
    <w:rsid w:val="001340A1"/>
    <w:rsid w:val="00134365"/>
    <w:rsid w:val="001346F4"/>
    <w:rsid w:val="00134D28"/>
    <w:rsid w:val="00135079"/>
    <w:rsid w:val="00135705"/>
    <w:rsid w:val="001418C9"/>
    <w:rsid w:val="00141E57"/>
    <w:rsid w:val="0014226E"/>
    <w:rsid w:val="00142834"/>
    <w:rsid w:val="00142AA3"/>
    <w:rsid w:val="00142BA4"/>
    <w:rsid w:val="00143182"/>
    <w:rsid w:val="001439BB"/>
    <w:rsid w:val="001449C5"/>
    <w:rsid w:val="00144AF4"/>
    <w:rsid w:val="001451BC"/>
    <w:rsid w:val="00145769"/>
    <w:rsid w:val="00146196"/>
    <w:rsid w:val="00146F35"/>
    <w:rsid w:val="00150241"/>
    <w:rsid w:val="00150D1A"/>
    <w:rsid w:val="00151015"/>
    <w:rsid w:val="001510DD"/>
    <w:rsid w:val="00151660"/>
    <w:rsid w:val="00152F99"/>
    <w:rsid w:val="00156C21"/>
    <w:rsid w:val="00160E0E"/>
    <w:rsid w:val="00160E3A"/>
    <w:rsid w:val="00161853"/>
    <w:rsid w:val="00162381"/>
    <w:rsid w:val="00163064"/>
    <w:rsid w:val="0016314B"/>
    <w:rsid w:val="0016332B"/>
    <w:rsid w:val="00164859"/>
    <w:rsid w:val="00164977"/>
    <w:rsid w:val="00165771"/>
    <w:rsid w:val="001657D1"/>
    <w:rsid w:val="00165D0A"/>
    <w:rsid w:val="00165DA3"/>
    <w:rsid w:val="00166D78"/>
    <w:rsid w:val="001676E6"/>
    <w:rsid w:val="00170BDC"/>
    <w:rsid w:val="0017344F"/>
    <w:rsid w:val="00173BCB"/>
    <w:rsid w:val="00175431"/>
    <w:rsid w:val="00175992"/>
    <w:rsid w:val="00175D23"/>
    <w:rsid w:val="001763DE"/>
    <w:rsid w:val="0017698E"/>
    <w:rsid w:val="00176D07"/>
    <w:rsid w:val="001818EC"/>
    <w:rsid w:val="00181CC2"/>
    <w:rsid w:val="00183096"/>
    <w:rsid w:val="001852B9"/>
    <w:rsid w:val="0018540B"/>
    <w:rsid w:val="0018637D"/>
    <w:rsid w:val="001865A7"/>
    <w:rsid w:val="0018785F"/>
    <w:rsid w:val="00187B92"/>
    <w:rsid w:val="00187CE8"/>
    <w:rsid w:val="00187EC5"/>
    <w:rsid w:val="00190FB7"/>
    <w:rsid w:val="0019173E"/>
    <w:rsid w:val="0019310A"/>
    <w:rsid w:val="0019394E"/>
    <w:rsid w:val="00194C4F"/>
    <w:rsid w:val="0019556D"/>
    <w:rsid w:val="00195709"/>
    <w:rsid w:val="00195994"/>
    <w:rsid w:val="00195BF6"/>
    <w:rsid w:val="00197D92"/>
    <w:rsid w:val="001A0B4A"/>
    <w:rsid w:val="001A3370"/>
    <w:rsid w:val="001A3DA5"/>
    <w:rsid w:val="001A618E"/>
    <w:rsid w:val="001A6AF2"/>
    <w:rsid w:val="001A6CE3"/>
    <w:rsid w:val="001A6F3D"/>
    <w:rsid w:val="001A7791"/>
    <w:rsid w:val="001B07CD"/>
    <w:rsid w:val="001B08C1"/>
    <w:rsid w:val="001B0992"/>
    <w:rsid w:val="001B0B20"/>
    <w:rsid w:val="001B0E93"/>
    <w:rsid w:val="001B12EF"/>
    <w:rsid w:val="001B1A9E"/>
    <w:rsid w:val="001B2C86"/>
    <w:rsid w:val="001B3F51"/>
    <w:rsid w:val="001B5C1D"/>
    <w:rsid w:val="001B5D03"/>
    <w:rsid w:val="001B5E09"/>
    <w:rsid w:val="001B7152"/>
    <w:rsid w:val="001C0230"/>
    <w:rsid w:val="001C0256"/>
    <w:rsid w:val="001C042A"/>
    <w:rsid w:val="001C0536"/>
    <w:rsid w:val="001C0987"/>
    <w:rsid w:val="001C1E28"/>
    <w:rsid w:val="001C21BC"/>
    <w:rsid w:val="001C3557"/>
    <w:rsid w:val="001C375B"/>
    <w:rsid w:val="001C5B08"/>
    <w:rsid w:val="001C5C12"/>
    <w:rsid w:val="001C5DA5"/>
    <w:rsid w:val="001C6383"/>
    <w:rsid w:val="001C65DE"/>
    <w:rsid w:val="001C7067"/>
    <w:rsid w:val="001C7299"/>
    <w:rsid w:val="001D09C4"/>
    <w:rsid w:val="001D0B29"/>
    <w:rsid w:val="001D0EDE"/>
    <w:rsid w:val="001D1238"/>
    <w:rsid w:val="001D28E2"/>
    <w:rsid w:val="001D36EA"/>
    <w:rsid w:val="001D431B"/>
    <w:rsid w:val="001D4708"/>
    <w:rsid w:val="001D48F3"/>
    <w:rsid w:val="001D4C6C"/>
    <w:rsid w:val="001D587E"/>
    <w:rsid w:val="001D589D"/>
    <w:rsid w:val="001D5A9C"/>
    <w:rsid w:val="001D68C4"/>
    <w:rsid w:val="001D7BE2"/>
    <w:rsid w:val="001D7F24"/>
    <w:rsid w:val="001E064B"/>
    <w:rsid w:val="001E0C3E"/>
    <w:rsid w:val="001E135D"/>
    <w:rsid w:val="001E13D1"/>
    <w:rsid w:val="001E1454"/>
    <w:rsid w:val="001E1FCA"/>
    <w:rsid w:val="001E216C"/>
    <w:rsid w:val="001E26E1"/>
    <w:rsid w:val="001E2B77"/>
    <w:rsid w:val="001E3222"/>
    <w:rsid w:val="001E3BC2"/>
    <w:rsid w:val="001E6211"/>
    <w:rsid w:val="001E6D58"/>
    <w:rsid w:val="001E6E0E"/>
    <w:rsid w:val="001E76FB"/>
    <w:rsid w:val="001F0997"/>
    <w:rsid w:val="001F13E6"/>
    <w:rsid w:val="001F1B47"/>
    <w:rsid w:val="001F2A48"/>
    <w:rsid w:val="001F2C3F"/>
    <w:rsid w:val="001F2DF4"/>
    <w:rsid w:val="001F4C2A"/>
    <w:rsid w:val="001F50B7"/>
    <w:rsid w:val="001F7008"/>
    <w:rsid w:val="001F7821"/>
    <w:rsid w:val="001F7874"/>
    <w:rsid w:val="001F7E20"/>
    <w:rsid w:val="0020004C"/>
    <w:rsid w:val="0020075C"/>
    <w:rsid w:val="00200D25"/>
    <w:rsid w:val="00203969"/>
    <w:rsid w:val="002045E1"/>
    <w:rsid w:val="002054D8"/>
    <w:rsid w:val="002059C5"/>
    <w:rsid w:val="00205BB1"/>
    <w:rsid w:val="002074AC"/>
    <w:rsid w:val="00207FDD"/>
    <w:rsid w:val="002119E9"/>
    <w:rsid w:val="00212E1E"/>
    <w:rsid w:val="00212EA7"/>
    <w:rsid w:val="002143BD"/>
    <w:rsid w:val="0021443B"/>
    <w:rsid w:val="00214E22"/>
    <w:rsid w:val="00214F94"/>
    <w:rsid w:val="00215C05"/>
    <w:rsid w:val="0021618D"/>
    <w:rsid w:val="00217B62"/>
    <w:rsid w:val="00217D06"/>
    <w:rsid w:val="002225E1"/>
    <w:rsid w:val="00222827"/>
    <w:rsid w:val="00223265"/>
    <w:rsid w:val="002234EA"/>
    <w:rsid w:val="00224361"/>
    <w:rsid w:val="00224785"/>
    <w:rsid w:val="00225084"/>
    <w:rsid w:val="00225D15"/>
    <w:rsid w:val="00226312"/>
    <w:rsid w:val="002265E0"/>
    <w:rsid w:val="00226735"/>
    <w:rsid w:val="00226A0C"/>
    <w:rsid w:val="00227242"/>
    <w:rsid w:val="00227431"/>
    <w:rsid w:val="00227B6D"/>
    <w:rsid w:val="00230E13"/>
    <w:rsid w:val="00231E49"/>
    <w:rsid w:val="002336AE"/>
    <w:rsid w:val="00233AEC"/>
    <w:rsid w:val="0023400E"/>
    <w:rsid w:val="002345D6"/>
    <w:rsid w:val="0023520E"/>
    <w:rsid w:val="002354E7"/>
    <w:rsid w:val="00235DAB"/>
    <w:rsid w:val="00236B81"/>
    <w:rsid w:val="00236D3E"/>
    <w:rsid w:val="00240185"/>
    <w:rsid w:val="00240404"/>
    <w:rsid w:val="002412B3"/>
    <w:rsid w:val="00243260"/>
    <w:rsid w:val="0024576B"/>
    <w:rsid w:val="00245BFD"/>
    <w:rsid w:val="0024768B"/>
    <w:rsid w:val="00251AD5"/>
    <w:rsid w:val="00252BE6"/>
    <w:rsid w:val="00255CB0"/>
    <w:rsid w:val="0025618F"/>
    <w:rsid w:val="002572EC"/>
    <w:rsid w:val="0025732E"/>
    <w:rsid w:val="00257931"/>
    <w:rsid w:val="00260220"/>
    <w:rsid w:val="00260586"/>
    <w:rsid w:val="00260FEE"/>
    <w:rsid w:val="00261264"/>
    <w:rsid w:val="00261A48"/>
    <w:rsid w:val="00262D37"/>
    <w:rsid w:val="00262D6B"/>
    <w:rsid w:val="00265199"/>
    <w:rsid w:val="00266743"/>
    <w:rsid w:val="0026746F"/>
    <w:rsid w:val="00267E0F"/>
    <w:rsid w:val="0027052C"/>
    <w:rsid w:val="00270CF7"/>
    <w:rsid w:val="00270D6F"/>
    <w:rsid w:val="00272D8D"/>
    <w:rsid w:val="00274BE7"/>
    <w:rsid w:val="00274DB8"/>
    <w:rsid w:val="0027610E"/>
    <w:rsid w:val="00276E16"/>
    <w:rsid w:val="00277698"/>
    <w:rsid w:val="002810B0"/>
    <w:rsid w:val="00281D72"/>
    <w:rsid w:val="00282078"/>
    <w:rsid w:val="002830C0"/>
    <w:rsid w:val="00284666"/>
    <w:rsid w:val="002858F8"/>
    <w:rsid w:val="0028632E"/>
    <w:rsid w:val="00286DE6"/>
    <w:rsid w:val="00286EE5"/>
    <w:rsid w:val="00287887"/>
    <w:rsid w:val="00287AA2"/>
    <w:rsid w:val="00291164"/>
    <w:rsid w:val="002912D0"/>
    <w:rsid w:val="00291B6B"/>
    <w:rsid w:val="00291E1D"/>
    <w:rsid w:val="00292B4F"/>
    <w:rsid w:val="0029306C"/>
    <w:rsid w:val="0029313F"/>
    <w:rsid w:val="00294F2D"/>
    <w:rsid w:val="00294F67"/>
    <w:rsid w:val="00295735"/>
    <w:rsid w:val="0029658B"/>
    <w:rsid w:val="00296DBC"/>
    <w:rsid w:val="00297345"/>
    <w:rsid w:val="00297874"/>
    <w:rsid w:val="002979DC"/>
    <w:rsid w:val="002A0510"/>
    <w:rsid w:val="002A0BF8"/>
    <w:rsid w:val="002A17B2"/>
    <w:rsid w:val="002A182C"/>
    <w:rsid w:val="002A2317"/>
    <w:rsid w:val="002A2F05"/>
    <w:rsid w:val="002A462A"/>
    <w:rsid w:val="002A4951"/>
    <w:rsid w:val="002A5125"/>
    <w:rsid w:val="002A56CA"/>
    <w:rsid w:val="002A623D"/>
    <w:rsid w:val="002A6A9D"/>
    <w:rsid w:val="002A70B8"/>
    <w:rsid w:val="002A711A"/>
    <w:rsid w:val="002B05B6"/>
    <w:rsid w:val="002B2469"/>
    <w:rsid w:val="002B541E"/>
    <w:rsid w:val="002B5C84"/>
    <w:rsid w:val="002B5FA4"/>
    <w:rsid w:val="002B62EC"/>
    <w:rsid w:val="002B79C8"/>
    <w:rsid w:val="002B7EB7"/>
    <w:rsid w:val="002C00A4"/>
    <w:rsid w:val="002C0278"/>
    <w:rsid w:val="002C058A"/>
    <w:rsid w:val="002C0BAB"/>
    <w:rsid w:val="002C0BB5"/>
    <w:rsid w:val="002C1302"/>
    <w:rsid w:val="002C1570"/>
    <w:rsid w:val="002C2419"/>
    <w:rsid w:val="002C37B3"/>
    <w:rsid w:val="002C394F"/>
    <w:rsid w:val="002C3CEE"/>
    <w:rsid w:val="002C4E36"/>
    <w:rsid w:val="002C4ED6"/>
    <w:rsid w:val="002C551B"/>
    <w:rsid w:val="002C59CA"/>
    <w:rsid w:val="002C5EFD"/>
    <w:rsid w:val="002C67B4"/>
    <w:rsid w:val="002D2006"/>
    <w:rsid w:val="002D42A6"/>
    <w:rsid w:val="002D49EE"/>
    <w:rsid w:val="002D6015"/>
    <w:rsid w:val="002D6460"/>
    <w:rsid w:val="002D65EE"/>
    <w:rsid w:val="002D76DB"/>
    <w:rsid w:val="002D78DF"/>
    <w:rsid w:val="002D7921"/>
    <w:rsid w:val="002E07A0"/>
    <w:rsid w:val="002E1716"/>
    <w:rsid w:val="002E2886"/>
    <w:rsid w:val="002E4528"/>
    <w:rsid w:val="002E455D"/>
    <w:rsid w:val="002E4B1C"/>
    <w:rsid w:val="002E59A5"/>
    <w:rsid w:val="002E606C"/>
    <w:rsid w:val="002E620B"/>
    <w:rsid w:val="002E7409"/>
    <w:rsid w:val="002E76FE"/>
    <w:rsid w:val="002E77A3"/>
    <w:rsid w:val="002E7C44"/>
    <w:rsid w:val="002F0BC5"/>
    <w:rsid w:val="002F1143"/>
    <w:rsid w:val="002F121A"/>
    <w:rsid w:val="002F12B4"/>
    <w:rsid w:val="002F2090"/>
    <w:rsid w:val="002F27FF"/>
    <w:rsid w:val="002F3622"/>
    <w:rsid w:val="002F373E"/>
    <w:rsid w:val="002F3980"/>
    <w:rsid w:val="002F431B"/>
    <w:rsid w:val="002F67E9"/>
    <w:rsid w:val="002F7336"/>
    <w:rsid w:val="002F73CA"/>
    <w:rsid w:val="002F79CA"/>
    <w:rsid w:val="003006CD"/>
    <w:rsid w:val="00300DFF"/>
    <w:rsid w:val="00300FAD"/>
    <w:rsid w:val="003011B7"/>
    <w:rsid w:val="003015A5"/>
    <w:rsid w:val="00301C01"/>
    <w:rsid w:val="003026E0"/>
    <w:rsid w:val="00303162"/>
    <w:rsid w:val="003050F7"/>
    <w:rsid w:val="0030664A"/>
    <w:rsid w:val="00306ABC"/>
    <w:rsid w:val="00310082"/>
    <w:rsid w:val="00310BB9"/>
    <w:rsid w:val="00310BCA"/>
    <w:rsid w:val="00311117"/>
    <w:rsid w:val="00312456"/>
    <w:rsid w:val="00312B01"/>
    <w:rsid w:val="003130AA"/>
    <w:rsid w:val="00313801"/>
    <w:rsid w:val="003138E5"/>
    <w:rsid w:val="00313F85"/>
    <w:rsid w:val="003159DE"/>
    <w:rsid w:val="00315D32"/>
    <w:rsid w:val="003165BC"/>
    <w:rsid w:val="00317BC0"/>
    <w:rsid w:val="00317F21"/>
    <w:rsid w:val="00317FF3"/>
    <w:rsid w:val="003200E2"/>
    <w:rsid w:val="003201E0"/>
    <w:rsid w:val="00320450"/>
    <w:rsid w:val="00320485"/>
    <w:rsid w:val="003209D3"/>
    <w:rsid w:val="00320B07"/>
    <w:rsid w:val="00321487"/>
    <w:rsid w:val="00321E55"/>
    <w:rsid w:val="00322FA2"/>
    <w:rsid w:val="003233A7"/>
    <w:rsid w:val="00323443"/>
    <w:rsid w:val="00323EE1"/>
    <w:rsid w:val="0032522B"/>
    <w:rsid w:val="00325AE1"/>
    <w:rsid w:val="00325EE9"/>
    <w:rsid w:val="00326540"/>
    <w:rsid w:val="00326CB5"/>
    <w:rsid w:val="00326E05"/>
    <w:rsid w:val="00326E2A"/>
    <w:rsid w:val="0032776F"/>
    <w:rsid w:val="00327C7E"/>
    <w:rsid w:val="00331B18"/>
    <w:rsid w:val="00332808"/>
    <w:rsid w:val="00332AD2"/>
    <w:rsid w:val="003338A6"/>
    <w:rsid w:val="003347C5"/>
    <w:rsid w:val="0033494C"/>
    <w:rsid w:val="00334987"/>
    <w:rsid w:val="00336BEB"/>
    <w:rsid w:val="00337595"/>
    <w:rsid w:val="003403C8"/>
    <w:rsid w:val="003414C6"/>
    <w:rsid w:val="003418EA"/>
    <w:rsid w:val="00342096"/>
    <w:rsid w:val="00342831"/>
    <w:rsid w:val="00342E97"/>
    <w:rsid w:val="00344897"/>
    <w:rsid w:val="00344902"/>
    <w:rsid w:val="00344A40"/>
    <w:rsid w:val="00345D0F"/>
    <w:rsid w:val="00346083"/>
    <w:rsid w:val="003468E2"/>
    <w:rsid w:val="00346BC8"/>
    <w:rsid w:val="00346E0F"/>
    <w:rsid w:val="00350117"/>
    <w:rsid w:val="003517AA"/>
    <w:rsid w:val="00351D30"/>
    <w:rsid w:val="003522D6"/>
    <w:rsid w:val="00352BED"/>
    <w:rsid w:val="00352DFB"/>
    <w:rsid w:val="003530E2"/>
    <w:rsid w:val="003534BE"/>
    <w:rsid w:val="00353734"/>
    <w:rsid w:val="00354927"/>
    <w:rsid w:val="0035563F"/>
    <w:rsid w:val="00356707"/>
    <w:rsid w:val="003567B9"/>
    <w:rsid w:val="00357885"/>
    <w:rsid w:val="003618BF"/>
    <w:rsid w:val="00361C5D"/>
    <w:rsid w:val="00362FBA"/>
    <w:rsid w:val="00363205"/>
    <w:rsid w:val="00363DF5"/>
    <w:rsid w:val="00366BF2"/>
    <w:rsid w:val="00366DFE"/>
    <w:rsid w:val="00370826"/>
    <w:rsid w:val="0037082A"/>
    <w:rsid w:val="00370923"/>
    <w:rsid w:val="003719C2"/>
    <w:rsid w:val="003729F8"/>
    <w:rsid w:val="00372F39"/>
    <w:rsid w:val="00372F51"/>
    <w:rsid w:val="00374A16"/>
    <w:rsid w:val="0037599B"/>
    <w:rsid w:val="00377BD1"/>
    <w:rsid w:val="00380380"/>
    <w:rsid w:val="0038208D"/>
    <w:rsid w:val="0038540E"/>
    <w:rsid w:val="00385810"/>
    <w:rsid w:val="0038654F"/>
    <w:rsid w:val="00390540"/>
    <w:rsid w:val="003910ED"/>
    <w:rsid w:val="003911AD"/>
    <w:rsid w:val="003921D1"/>
    <w:rsid w:val="003927B6"/>
    <w:rsid w:val="00393528"/>
    <w:rsid w:val="003938D5"/>
    <w:rsid w:val="00393975"/>
    <w:rsid w:val="00394150"/>
    <w:rsid w:val="00394597"/>
    <w:rsid w:val="003948BE"/>
    <w:rsid w:val="00395836"/>
    <w:rsid w:val="003959E3"/>
    <w:rsid w:val="0039715C"/>
    <w:rsid w:val="00397A81"/>
    <w:rsid w:val="003A0DE3"/>
    <w:rsid w:val="003A14D1"/>
    <w:rsid w:val="003A2924"/>
    <w:rsid w:val="003A455B"/>
    <w:rsid w:val="003A4A47"/>
    <w:rsid w:val="003A4D4D"/>
    <w:rsid w:val="003A5120"/>
    <w:rsid w:val="003A58E2"/>
    <w:rsid w:val="003A5FA4"/>
    <w:rsid w:val="003A61D1"/>
    <w:rsid w:val="003A6344"/>
    <w:rsid w:val="003A69B8"/>
    <w:rsid w:val="003A73C6"/>
    <w:rsid w:val="003A769E"/>
    <w:rsid w:val="003B0347"/>
    <w:rsid w:val="003B03D1"/>
    <w:rsid w:val="003B16ED"/>
    <w:rsid w:val="003B1D2E"/>
    <w:rsid w:val="003B2E5D"/>
    <w:rsid w:val="003B3045"/>
    <w:rsid w:val="003B3A82"/>
    <w:rsid w:val="003B44AC"/>
    <w:rsid w:val="003B56EE"/>
    <w:rsid w:val="003B6C35"/>
    <w:rsid w:val="003B70A2"/>
    <w:rsid w:val="003B7EB3"/>
    <w:rsid w:val="003C0559"/>
    <w:rsid w:val="003C1019"/>
    <w:rsid w:val="003C1C44"/>
    <w:rsid w:val="003C28D1"/>
    <w:rsid w:val="003C4630"/>
    <w:rsid w:val="003C476E"/>
    <w:rsid w:val="003C498E"/>
    <w:rsid w:val="003C4B56"/>
    <w:rsid w:val="003C642A"/>
    <w:rsid w:val="003C6482"/>
    <w:rsid w:val="003C76CD"/>
    <w:rsid w:val="003D02DC"/>
    <w:rsid w:val="003D0885"/>
    <w:rsid w:val="003D0B92"/>
    <w:rsid w:val="003D0FA3"/>
    <w:rsid w:val="003D1387"/>
    <w:rsid w:val="003D16C1"/>
    <w:rsid w:val="003D1AD3"/>
    <w:rsid w:val="003D1C59"/>
    <w:rsid w:val="003D2A1F"/>
    <w:rsid w:val="003D2B4B"/>
    <w:rsid w:val="003D2B61"/>
    <w:rsid w:val="003D2C2F"/>
    <w:rsid w:val="003D2F25"/>
    <w:rsid w:val="003D46F9"/>
    <w:rsid w:val="003D4B83"/>
    <w:rsid w:val="003D4EF7"/>
    <w:rsid w:val="003D6965"/>
    <w:rsid w:val="003D6F63"/>
    <w:rsid w:val="003D753D"/>
    <w:rsid w:val="003D7983"/>
    <w:rsid w:val="003E0816"/>
    <w:rsid w:val="003E2A7B"/>
    <w:rsid w:val="003E4AF6"/>
    <w:rsid w:val="003E5E05"/>
    <w:rsid w:val="003E5E25"/>
    <w:rsid w:val="003E66B0"/>
    <w:rsid w:val="003E698D"/>
    <w:rsid w:val="003E7FC3"/>
    <w:rsid w:val="003F135E"/>
    <w:rsid w:val="003F1D8F"/>
    <w:rsid w:val="003F25B0"/>
    <w:rsid w:val="003F2A2C"/>
    <w:rsid w:val="003F2BD7"/>
    <w:rsid w:val="003F3386"/>
    <w:rsid w:val="003F3D80"/>
    <w:rsid w:val="003F47D5"/>
    <w:rsid w:val="003F5C86"/>
    <w:rsid w:val="003F6516"/>
    <w:rsid w:val="003F65E1"/>
    <w:rsid w:val="003F6E5E"/>
    <w:rsid w:val="004004E8"/>
    <w:rsid w:val="00400749"/>
    <w:rsid w:val="00401674"/>
    <w:rsid w:val="00401F9F"/>
    <w:rsid w:val="00401FED"/>
    <w:rsid w:val="00402445"/>
    <w:rsid w:val="00402A29"/>
    <w:rsid w:val="0040404F"/>
    <w:rsid w:val="004044AA"/>
    <w:rsid w:val="0040610A"/>
    <w:rsid w:val="0040693E"/>
    <w:rsid w:val="00406C77"/>
    <w:rsid w:val="00407C60"/>
    <w:rsid w:val="00411052"/>
    <w:rsid w:val="004121AB"/>
    <w:rsid w:val="004129A4"/>
    <w:rsid w:val="00413512"/>
    <w:rsid w:val="00413584"/>
    <w:rsid w:val="00414FA3"/>
    <w:rsid w:val="0041569C"/>
    <w:rsid w:val="00415AE1"/>
    <w:rsid w:val="00416405"/>
    <w:rsid w:val="00416E99"/>
    <w:rsid w:val="0041727B"/>
    <w:rsid w:val="004175A9"/>
    <w:rsid w:val="004175CD"/>
    <w:rsid w:val="004176F9"/>
    <w:rsid w:val="00417BB5"/>
    <w:rsid w:val="00417D15"/>
    <w:rsid w:val="00420701"/>
    <w:rsid w:val="00420DFC"/>
    <w:rsid w:val="004212B3"/>
    <w:rsid w:val="004214D7"/>
    <w:rsid w:val="0042196C"/>
    <w:rsid w:val="00421C85"/>
    <w:rsid w:val="004226CB"/>
    <w:rsid w:val="004246E0"/>
    <w:rsid w:val="00424A53"/>
    <w:rsid w:val="00424EC7"/>
    <w:rsid w:val="0042593B"/>
    <w:rsid w:val="00425D35"/>
    <w:rsid w:val="00425D61"/>
    <w:rsid w:val="00427360"/>
    <w:rsid w:val="00427B06"/>
    <w:rsid w:val="00427BD6"/>
    <w:rsid w:val="00427CC1"/>
    <w:rsid w:val="00430431"/>
    <w:rsid w:val="0043164D"/>
    <w:rsid w:val="00431F78"/>
    <w:rsid w:val="00432162"/>
    <w:rsid w:val="00432194"/>
    <w:rsid w:val="0043417D"/>
    <w:rsid w:val="0043452B"/>
    <w:rsid w:val="00434994"/>
    <w:rsid w:val="00434A33"/>
    <w:rsid w:val="00434C73"/>
    <w:rsid w:val="004353FC"/>
    <w:rsid w:val="0043647B"/>
    <w:rsid w:val="00436DAF"/>
    <w:rsid w:val="004400DC"/>
    <w:rsid w:val="0044017D"/>
    <w:rsid w:val="00440D77"/>
    <w:rsid w:val="00443B01"/>
    <w:rsid w:val="00443BF5"/>
    <w:rsid w:val="004453AF"/>
    <w:rsid w:val="0044635C"/>
    <w:rsid w:val="004469EA"/>
    <w:rsid w:val="00447053"/>
    <w:rsid w:val="004470B8"/>
    <w:rsid w:val="00447283"/>
    <w:rsid w:val="00447A3B"/>
    <w:rsid w:val="00452B55"/>
    <w:rsid w:val="0045405A"/>
    <w:rsid w:val="004542B5"/>
    <w:rsid w:val="004543BA"/>
    <w:rsid w:val="004546ED"/>
    <w:rsid w:val="004548C6"/>
    <w:rsid w:val="00455E84"/>
    <w:rsid w:val="00456A09"/>
    <w:rsid w:val="004600BD"/>
    <w:rsid w:val="00460CC4"/>
    <w:rsid w:val="00461073"/>
    <w:rsid w:val="0046133C"/>
    <w:rsid w:val="00462D74"/>
    <w:rsid w:val="00463BD4"/>
    <w:rsid w:val="00463CB0"/>
    <w:rsid w:val="00463D00"/>
    <w:rsid w:val="00463DCB"/>
    <w:rsid w:val="004675F3"/>
    <w:rsid w:val="004676FA"/>
    <w:rsid w:val="004678A4"/>
    <w:rsid w:val="004679DB"/>
    <w:rsid w:val="0047008D"/>
    <w:rsid w:val="00470FB0"/>
    <w:rsid w:val="00471464"/>
    <w:rsid w:val="0047245E"/>
    <w:rsid w:val="00472501"/>
    <w:rsid w:val="00472E11"/>
    <w:rsid w:val="004730F3"/>
    <w:rsid w:val="00474B48"/>
    <w:rsid w:val="004750F2"/>
    <w:rsid w:val="004752FB"/>
    <w:rsid w:val="004764A6"/>
    <w:rsid w:val="00476ABD"/>
    <w:rsid w:val="00476B90"/>
    <w:rsid w:val="00477914"/>
    <w:rsid w:val="00480623"/>
    <w:rsid w:val="00480717"/>
    <w:rsid w:val="00481AB6"/>
    <w:rsid w:val="0048279B"/>
    <w:rsid w:val="00482EAA"/>
    <w:rsid w:val="00483AEE"/>
    <w:rsid w:val="00484DFE"/>
    <w:rsid w:val="0048587A"/>
    <w:rsid w:val="00486AEF"/>
    <w:rsid w:val="00486DD3"/>
    <w:rsid w:val="0049009E"/>
    <w:rsid w:val="004905A4"/>
    <w:rsid w:val="004941A3"/>
    <w:rsid w:val="00494263"/>
    <w:rsid w:val="00494632"/>
    <w:rsid w:val="00494B39"/>
    <w:rsid w:val="004950EB"/>
    <w:rsid w:val="00495B4E"/>
    <w:rsid w:val="00495C88"/>
    <w:rsid w:val="00495EDF"/>
    <w:rsid w:val="00496077"/>
    <w:rsid w:val="00496985"/>
    <w:rsid w:val="004A01DD"/>
    <w:rsid w:val="004A1B17"/>
    <w:rsid w:val="004A1C1E"/>
    <w:rsid w:val="004A1D66"/>
    <w:rsid w:val="004A1D6B"/>
    <w:rsid w:val="004A31EC"/>
    <w:rsid w:val="004A3C3C"/>
    <w:rsid w:val="004A4054"/>
    <w:rsid w:val="004A42C0"/>
    <w:rsid w:val="004A4860"/>
    <w:rsid w:val="004A5100"/>
    <w:rsid w:val="004A54D4"/>
    <w:rsid w:val="004A57AC"/>
    <w:rsid w:val="004A5C8B"/>
    <w:rsid w:val="004A6444"/>
    <w:rsid w:val="004A6F2B"/>
    <w:rsid w:val="004A7E14"/>
    <w:rsid w:val="004B0D7E"/>
    <w:rsid w:val="004B285E"/>
    <w:rsid w:val="004B2C36"/>
    <w:rsid w:val="004B301D"/>
    <w:rsid w:val="004B3550"/>
    <w:rsid w:val="004B38BB"/>
    <w:rsid w:val="004B4842"/>
    <w:rsid w:val="004B4C20"/>
    <w:rsid w:val="004B528F"/>
    <w:rsid w:val="004B56FF"/>
    <w:rsid w:val="004B5EBC"/>
    <w:rsid w:val="004B61A4"/>
    <w:rsid w:val="004B68B4"/>
    <w:rsid w:val="004B788E"/>
    <w:rsid w:val="004C1B9F"/>
    <w:rsid w:val="004C276D"/>
    <w:rsid w:val="004C2F02"/>
    <w:rsid w:val="004C382C"/>
    <w:rsid w:val="004C3BA1"/>
    <w:rsid w:val="004C3C2C"/>
    <w:rsid w:val="004C4111"/>
    <w:rsid w:val="004C415B"/>
    <w:rsid w:val="004C5E35"/>
    <w:rsid w:val="004C61D6"/>
    <w:rsid w:val="004C62BF"/>
    <w:rsid w:val="004C6514"/>
    <w:rsid w:val="004C70E6"/>
    <w:rsid w:val="004C7492"/>
    <w:rsid w:val="004C7578"/>
    <w:rsid w:val="004D047C"/>
    <w:rsid w:val="004D0E0C"/>
    <w:rsid w:val="004D0ED0"/>
    <w:rsid w:val="004D15D8"/>
    <w:rsid w:val="004D33B6"/>
    <w:rsid w:val="004D4344"/>
    <w:rsid w:val="004D6F1B"/>
    <w:rsid w:val="004E03B4"/>
    <w:rsid w:val="004E072A"/>
    <w:rsid w:val="004E0A13"/>
    <w:rsid w:val="004E0E65"/>
    <w:rsid w:val="004E1089"/>
    <w:rsid w:val="004E1C2E"/>
    <w:rsid w:val="004E3E8F"/>
    <w:rsid w:val="004E59EE"/>
    <w:rsid w:val="004E60E7"/>
    <w:rsid w:val="004E6C2A"/>
    <w:rsid w:val="004E73BE"/>
    <w:rsid w:val="004F05D7"/>
    <w:rsid w:val="004F068E"/>
    <w:rsid w:val="004F0E1C"/>
    <w:rsid w:val="004F1DB3"/>
    <w:rsid w:val="004F22EA"/>
    <w:rsid w:val="004F29EB"/>
    <w:rsid w:val="004F2D65"/>
    <w:rsid w:val="004F4B21"/>
    <w:rsid w:val="004F59FE"/>
    <w:rsid w:val="004F5F2B"/>
    <w:rsid w:val="004F6035"/>
    <w:rsid w:val="004F6415"/>
    <w:rsid w:val="004F6633"/>
    <w:rsid w:val="005007F3"/>
    <w:rsid w:val="00502139"/>
    <w:rsid w:val="00502A1A"/>
    <w:rsid w:val="0050395C"/>
    <w:rsid w:val="00503F32"/>
    <w:rsid w:val="0050400D"/>
    <w:rsid w:val="0050483E"/>
    <w:rsid w:val="00504B2E"/>
    <w:rsid w:val="00505993"/>
    <w:rsid w:val="00505A58"/>
    <w:rsid w:val="00505FB8"/>
    <w:rsid w:val="005068BB"/>
    <w:rsid w:val="00506D25"/>
    <w:rsid w:val="00506D87"/>
    <w:rsid w:val="005072E6"/>
    <w:rsid w:val="00510044"/>
    <w:rsid w:val="00510906"/>
    <w:rsid w:val="00510BC8"/>
    <w:rsid w:val="005116CD"/>
    <w:rsid w:val="00512E7C"/>
    <w:rsid w:val="00513BA6"/>
    <w:rsid w:val="0051435C"/>
    <w:rsid w:val="005146A3"/>
    <w:rsid w:val="00515E64"/>
    <w:rsid w:val="00516099"/>
    <w:rsid w:val="00516426"/>
    <w:rsid w:val="005164F5"/>
    <w:rsid w:val="00516D17"/>
    <w:rsid w:val="00517C5F"/>
    <w:rsid w:val="0052065A"/>
    <w:rsid w:val="00521402"/>
    <w:rsid w:val="005231BC"/>
    <w:rsid w:val="005240F8"/>
    <w:rsid w:val="00524FDA"/>
    <w:rsid w:val="005263E2"/>
    <w:rsid w:val="00526462"/>
    <w:rsid w:val="00526577"/>
    <w:rsid w:val="00526B4C"/>
    <w:rsid w:val="00526C05"/>
    <w:rsid w:val="0052729A"/>
    <w:rsid w:val="00527A29"/>
    <w:rsid w:val="00530F90"/>
    <w:rsid w:val="005312F2"/>
    <w:rsid w:val="0053260C"/>
    <w:rsid w:val="005342DA"/>
    <w:rsid w:val="005349ED"/>
    <w:rsid w:val="00534F31"/>
    <w:rsid w:val="005365C7"/>
    <w:rsid w:val="00536D43"/>
    <w:rsid w:val="005374EB"/>
    <w:rsid w:val="0054055F"/>
    <w:rsid w:val="00540AB1"/>
    <w:rsid w:val="00540F79"/>
    <w:rsid w:val="00541490"/>
    <w:rsid w:val="00541F13"/>
    <w:rsid w:val="0054547B"/>
    <w:rsid w:val="005459DC"/>
    <w:rsid w:val="00545B7C"/>
    <w:rsid w:val="00547503"/>
    <w:rsid w:val="00550176"/>
    <w:rsid w:val="00551004"/>
    <w:rsid w:val="00551631"/>
    <w:rsid w:val="00552190"/>
    <w:rsid w:val="005522DE"/>
    <w:rsid w:val="0055308D"/>
    <w:rsid w:val="005549C1"/>
    <w:rsid w:val="00555C5D"/>
    <w:rsid w:val="00555C89"/>
    <w:rsid w:val="00556D0A"/>
    <w:rsid w:val="00556F84"/>
    <w:rsid w:val="0055702A"/>
    <w:rsid w:val="0055717B"/>
    <w:rsid w:val="0055757A"/>
    <w:rsid w:val="00557656"/>
    <w:rsid w:val="005577AC"/>
    <w:rsid w:val="00557C26"/>
    <w:rsid w:val="00557F3E"/>
    <w:rsid w:val="0056084B"/>
    <w:rsid w:val="00560E42"/>
    <w:rsid w:val="005613F8"/>
    <w:rsid w:val="005619DF"/>
    <w:rsid w:val="00561AB3"/>
    <w:rsid w:val="0056253F"/>
    <w:rsid w:val="0056279D"/>
    <w:rsid w:val="005643A2"/>
    <w:rsid w:val="005649CC"/>
    <w:rsid w:val="00565242"/>
    <w:rsid w:val="00565357"/>
    <w:rsid w:val="00566315"/>
    <w:rsid w:val="00566538"/>
    <w:rsid w:val="00566690"/>
    <w:rsid w:val="00566BC1"/>
    <w:rsid w:val="00566C7E"/>
    <w:rsid w:val="00566C88"/>
    <w:rsid w:val="005671C5"/>
    <w:rsid w:val="005673A8"/>
    <w:rsid w:val="005677C0"/>
    <w:rsid w:val="00567DB6"/>
    <w:rsid w:val="0057050D"/>
    <w:rsid w:val="005708A1"/>
    <w:rsid w:val="005716F7"/>
    <w:rsid w:val="00571CF4"/>
    <w:rsid w:val="005723C7"/>
    <w:rsid w:val="0057280C"/>
    <w:rsid w:val="00573248"/>
    <w:rsid w:val="00573A25"/>
    <w:rsid w:val="00574D63"/>
    <w:rsid w:val="005751E2"/>
    <w:rsid w:val="00575299"/>
    <w:rsid w:val="0057554C"/>
    <w:rsid w:val="00575787"/>
    <w:rsid w:val="00575A1A"/>
    <w:rsid w:val="00575DEE"/>
    <w:rsid w:val="00576F0E"/>
    <w:rsid w:val="00577CAB"/>
    <w:rsid w:val="00577F13"/>
    <w:rsid w:val="00580E6C"/>
    <w:rsid w:val="0058184F"/>
    <w:rsid w:val="00582CF9"/>
    <w:rsid w:val="00583AB0"/>
    <w:rsid w:val="00583C23"/>
    <w:rsid w:val="005848B7"/>
    <w:rsid w:val="00584CAD"/>
    <w:rsid w:val="005851F7"/>
    <w:rsid w:val="0058533F"/>
    <w:rsid w:val="00585855"/>
    <w:rsid w:val="00585858"/>
    <w:rsid w:val="005859A9"/>
    <w:rsid w:val="005872FD"/>
    <w:rsid w:val="005874FA"/>
    <w:rsid w:val="00587A9F"/>
    <w:rsid w:val="005901EA"/>
    <w:rsid w:val="005901FB"/>
    <w:rsid w:val="00590E11"/>
    <w:rsid w:val="00591B88"/>
    <w:rsid w:val="0059286E"/>
    <w:rsid w:val="00592C58"/>
    <w:rsid w:val="00592CE4"/>
    <w:rsid w:val="00592F22"/>
    <w:rsid w:val="0059370C"/>
    <w:rsid w:val="00593B72"/>
    <w:rsid w:val="00594B97"/>
    <w:rsid w:val="00594F07"/>
    <w:rsid w:val="0059604D"/>
    <w:rsid w:val="005960AC"/>
    <w:rsid w:val="00596884"/>
    <w:rsid w:val="00596FA5"/>
    <w:rsid w:val="00597DC4"/>
    <w:rsid w:val="005A13F4"/>
    <w:rsid w:val="005A1603"/>
    <w:rsid w:val="005A1BD3"/>
    <w:rsid w:val="005A2D05"/>
    <w:rsid w:val="005A319C"/>
    <w:rsid w:val="005A6808"/>
    <w:rsid w:val="005A6E0E"/>
    <w:rsid w:val="005A7388"/>
    <w:rsid w:val="005A7A85"/>
    <w:rsid w:val="005A7C5A"/>
    <w:rsid w:val="005B0BA6"/>
    <w:rsid w:val="005B1BD1"/>
    <w:rsid w:val="005B2BE9"/>
    <w:rsid w:val="005B368F"/>
    <w:rsid w:val="005B3767"/>
    <w:rsid w:val="005B4187"/>
    <w:rsid w:val="005B4E9F"/>
    <w:rsid w:val="005B57A5"/>
    <w:rsid w:val="005B6B66"/>
    <w:rsid w:val="005B6C6F"/>
    <w:rsid w:val="005B6FDB"/>
    <w:rsid w:val="005B71C8"/>
    <w:rsid w:val="005C055F"/>
    <w:rsid w:val="005C0A7E"/>
    <w:rsid w:val="005C124F"/>
    <w:rsid w:val="005C145C"/>
    <w:rsid w:val="005C2E0A"/>
    <w:rsid w:val="005C3210"/>
    <w:rsid w:val="005C33C5"/>
    <w:rsid w:val="005C380C"/>
    <w:rsid w:val="005C4870"/>
    <w:rsid w:val="005C57AB"/>
    <w:rsid w:val="005C5DBF"/>
    <w:rsid w:val="005C6A7B"/>
    <w:rsid w:val="005C6E99"/>
    <w:rsid w:val="005C737B"/>
    <w:rsid w:val="005C7547"/>
    <w:rsid w:val="005C76A8"/>
    <w:rsid w:val="005C78AD"/>
    <w:rsid w:val="005D0FE1"/>
    <w:rsid w:val="005D157F"/>
    <w:rsid w:val="005D1919"/>
    <w:rsid w:val="005D3224"/>
    <w:rsid w:val="005D3FC4"/>
    <w:rsid w:val="005D4C7C"/>
    <w:rsid w:val="005D568C"/>
    <w:rsid w:val="005D6DA1"/>
    <w:rsid w:val="005D71D0"/>
    <w:rsid w:val="005D7366"/>
    <w:rsid w:val="005D7D32"/>
    <w:rsid w:val="005E155C"/>
    <w:rsid w:val="005E2451"/>
    <w:rsid w:val="005E2A1B"/>
    <w:rsid w:val="005E3EC0"/>
    <w:rsid w:val="005E4EC6"/>
    <w:rsid w:val="005E6339"/>
    <w:rsid w:val="005E6783"/>
    <w:rsid w:val="005E6ACF"/>
    <w:rsid w:val="005E7ED0"/>
    <w:rsid w:val="005F1E5E"/>
    <w:rsid w:val="005F2345"/>
    <w:rsid w:val="005F2787"/>
    <w:rsid w:val="005F2851"/>
    <w:rsid w:val="005F4BDB"/>
    <w:rsid w:val="005F4E6E"/>
    <w:rsid w:val="005F5D06"/>
    <w:rsid w:val="005F6173"/>
    <w:rsid w:val="005F6558"/>
    <w:rsid w:val="005F6588"/>
    <w:rsid w:val="005F65D4"/>
    <w:rsid w:val="005F6B94"/>
    <w:rsid w:val="005F7BE4"/>
    <w:rsid w:val="005F7DFE"/>
    <w:rsid w:val="005F7F5B"/>
    <w:rsid w:val="005F7FD1"/>
    <w:rsid w:val="00601DD2"/>
    <w:rsid w:val="006020B8"/>
    <w:rsid w:val="0060287E"/>
    <w:rsid w:val="00603378"/>
    <w:rsid w:val="006035CA"/>
    <w:rsid w:val="00603744"/>
    <w:rsid w:val="0060392B"/>
    <w:rsid w:val="00604D1F"/>
    <w:rsid w:val="00604EAF"/>
    <w:rsid w:val="00604F5D"/>
    <w:rsid w:val="006051A8"/>
    <w:rsid w:val="00605AC6"/>
    <w:rsid w:val="00606528"/>
    <w:rsid w:val="00607580"/>
    <w:rsid w:val="0060774C"/>
    <w:rsid w:val="0061016C"/>
    <w:rsid w:val="00610DBE"/>
    <w:rsid w:val="006117C3"/>
    <w:rsid w:val="00612AE5"/>
    <w:rsid w:val="00612C75"/>
    <w:rsid w:val="00613026"/>
    <w:rsid w:val="0061411F"/>
    <w:rsid w:val="00614214"/>
    <w:rsid w:val="00614642"/>
    <w:rsid w:val="00614C20"/>
    <w:rsid w:val="00616200"/>
    <w:rsid w:val="00616C45"/>
    <w:rsid w:val="00620B30"/>
    <w:rsid w:val="00620BB1"/>
    <w:rsid w:val="00622317"/>
    <w:rsid w:val="006226B8"/>
    <w:rsid w:val="0062557B"/>
    <w:rsid w:val="0062724D"/>
    <w:rsid w:val="00627E63"/>
    <w:rsid w:val="00630395"/>
    <w:rsid w:val="006303EB"/>
    <w:rsid w:val="0063050C"/>
    <w:rsid w:val="00630757"/>
    <w:rsid w:val="0063195A"/>
    <w:rsid w:val="00632888"/>
    <w:rsid w:val="00632DF4"/>
    <w:rsid w:val="00633CF5"/>
    <w:rsid w:val="00634BF9"/>
    <w:rsid w:val="00634FA7"/>
    <w:rsid w:val="006350C7"/>
    <w:rsid w:val="00635357"/>
    <w:rsid w:val="00636DE5"/>
    <w:rsid w:val="0064100B"/>
    <w:rsid w:val="00641457"/>
    <w:rsid w:val="0064180A"/>
    <w:rsid w:val="00643569"/>
    <w:rsid w:val="00643B30"/>
    <w:rsid w:val="0064450E"/>
    <w:rsid w:val="00645718"/>
    <w:rsid w:val="00646F23"/>
    <w:rsid w:val="00647075"/>
    <w:rsid w:val="00647AA7"/>
    <w:rsid w:val="00647CCD"/>
    <w:rsid w:val="00650231"/>
    <w:rsid w:val="00650514"/>
    <w:rsid w:val="00650E92"/>
    <w:rsid w:val="006512BF"/>
    <w:rsid w:val="00652101"/>
    <w:rsid w:val="00654031"/>
    <w:rsid w:val="0065509D"/>
    <w:rsid w:val="006562D7"/>
    <w:rsid w:val="0065703D"/>
    <w:rsid w:val="00660693"/>
    <w:rsid w:val="00660CF3"/>
    <w:rsid w:val="00660FC1"/>
    <w:rsid w:val="00661055"/>
    <w:rsid w:val="00661153"/>
    <w:rsid w:val="00663C98"/>
    <w:rsid w:val="006646A5"/>
    <w:rsid w:val="00664B22"/>
    <w:rsid w:val="00664C5F"/>
    <w:rsid w:val="00665164"/>
    <w:rsid w:val="00665B7E"/>
    <w:rsid w:val="00665FF1"/>
    <w:rsid w:val="00666F0C"/>
    <w:rsid w:val="00667DE7"/>
    <w:rsid w:val="00667FE4"/>
    <w:rsid w:val="00670FC6"/>
    <w:rsid w:val="0067150E"/>
    <w:rsid w:val="00672E86"/>
    <w:rsid w:val="00673158"/>
    <w:rsid w:val="00673712"/>
    <w:rsid w:val="00673917"/>
    <w:rsid w:val="006742F8"/>
    <w:rsid w:val="006748D1"/>
    <w:rsid w:val="00674B5D"/>
    <w:rsid w:val="00675717"/>
    <w:rsid w:val="00675F47"/>
    <w:rsid w:val="006767FF"/>
    <w:rsid w:val="006778EB"/>
    <w:rsid w:val="00680468"/>
    <w:rsid w:val="006808A5"/>
    <w:rsid w:val="00680C24"/>
    <w:rsid w:val="00681696"/>
    <w:rsid w:val="006818C4"/>
    <w:rsid w:val="00681ABB"/>
    <w:rsid w:val="00682322"/>
    <w:rsid w:val="00682C64"/>
    <w:rsid w:val="006834F9"/>
    <w:rsid w:val="00684FB9"/>
    <w:rsid w:val="00685B07"/>
    <w:rsid w:val="00686FFA"/>
    <w:rsid w:val="00687D65"/>
    <w:rsid w:val="006900CB"/>
    <w:rsid w:val="00691987"/>
    <w:rsid w:val="00691AE6"/>
    <w:rsid w:val="00691BE1"/>
    <w:rsid w:val="00691C28"/>
    <w:rsid w:val="006939E9"/>
    <w:rsid w:val="00693D8F"/>
    <w:rsid w:val="006947BF"/>
    <w:rsid w:val="006947EF"/>
    <w:rsid w:val="00694B5A"/>
    <w:rsid w:val="006952A1"/>
    <w:rsid w:val="0069558A"/>
    <w:rsid w:val="00696546"/>
    <w:rsid w:val="00696ECD"/>
    <w:rsid w:val="006973EE"/>
    <w:rsid w:val="00697AE3"/>
    <w:rsid w:val="00697CA6"/>
    <w:rsid w:val="006A0035"/>
    <w:rsid w:val="006A035C"/>
    <w:rsid w:val="006A061A"/>
    <w:rsid w:val="006A099D"/>
    <w:rsid w:val="006A0F1E"/>
    <w:rsid w:val="006A11A7"/>
    <w:rsid w:val="006A26C5"/>
    <w:rsid w:val="006A3667"/>
    <w:rsid w:val="006A3AE3"/>
    <w:rsid w:val="006A607A"/>
    <w:rsid w:val="006A74F0"/>
    <w:rsid w:val="006A783C"/>
    <w:rsid w:val="006A7C02"/>
    <w:rsid w:val="006B02C0"/>
    <w:rsid w:val="006B04B7"/>
    <w:rsid w:val="006B0568"/>
    <w:rsid w:val="006B0FD0"/>
    <w:rsid w:val="006B1072"/>
    <w:rsid w:val="006B117E"/>
    <w:rsid w:val="006B11E2"/>
    <w:rsid w:val="006B1B53"/>
    <w:rsid w:val="006B1BC9"/>
    <w:rsid w:val="006B1C68"/>
    <w:rsid w:val="006B1D46"/>
    <w:rsid w:val="006B1E76"/>
    <w:rsid w:val="006B2218"/>
    <w:rsid w:val="006B2556"/>
    <w:rsid w:val="006B3B4D"/>
    <w:rsid w:val="006B3E87"/>
    <w:rsid w:val="006B40AB"/>
    <w:rsid w:val="006B449A"/>
    <w:rsid w:val="006B45FA"/>
    <w:rsid w:val="006B476C"/>
    <w:rsid w:val="006B5F63"/>
    <w:rsid w:val="006B73BD"/>
    <w:rsid w:val="006B7669"/>
    <w:rsid w:val="006C0A2F"/>
    <w:rsid w:val="006C15BF"/>
    <w:rsid w:val="006C1DD2"/>
    <w:rsid w:val="006C1E91"/>
    <w:rsid w:val="006C2322"/>
    <w:rsid w:val="006C3414"/>
    <w:rsid w:val="006C3726"/>
    <w:rsid w:val="006C3B55"/>
    <w:rsid w:val="006C3F38"/>
    <w:rsid w:val="006C4A7F"/>
    <w:rsid w:val="006C4CC8"/>
    <w:rsid w:val="006C4FA2"/>
    <w:rsid w:val="006C7057"/>
    <w:rsid w:val="006C73C0"/>
    <w:rsid w:val="006C7A54"/>
    <w:rsid w:val="006D0350"/>
    <w:rsid w:val="006D0638"/>
    <w:rsid w:val="006D1AC1"/>
    <w:rsid w:val="006D2754"/>
    <w:rsid w:val="006D32A3"/>
    <w:rsid w:val="006D3F8C"/>
    <w:rsid w:val="006D48E9"/>
    <w:rsid w:val="006D4F9E"/>
    <w:rsid w:val="006D59A4"/>
    <w:rsid w:val="006D7577"/>
    <w:rsid w:val="006D77C4"/>
    <w:rsid w:val="006E1112"/>
    <w:rsid w:val="006E2321"/>
    <w:rsid w:val="006E2358"/>
    <w:rsid w:val="006E28E4"/>
    <w:rsid w:val="006E43B9"/>
    <w:rsid w:val="006E4917"/>
    <w:rsid w:val="006E49A4"/>
    <w:rsid w:val="006E4E6D"/>
    <w:rsid w:val="006E665F"/>
    <w:rsid w:val="006E699D"/>
    <w:rsid w:val="006E6DCC"/>
    <w:rsid w:val="006E7F24"/>
    <w:rsid w:val="006E7F51"/>
    <w:rsid w:val="006F2083"/>
    <w:rsid w:val="006F2488"/>
    <w:rsid w:val="006F2908"/>
    <w:rsid w:val="006F2BE2"/>
    <w:rsid w:val="006F4180"/>
    <w:rsid w:val="006F4867"/>
    <w:rsid w:val="006F4A9A"/>
    <w:rsid w:val="006F591D"/>
    <w:rsid w:val="006F6D61"/>
    <w:rsid w:val="0070003F"/>
    <w:rsid w:val="00701B55"/>
    <w:rsid w:val="00701D30"/>
    <w:rsid w:val="00701E99"/>
    <w:rsid w:val="00703472"/>
    <w:rsid w:val="00703A42"/>
    <w:rsid w:val="00703E40"/>
    <w:rsid w:val="00704AC1"/>
    <w:rsid w:val="0070516A"/>
    <w:rsid w:val="00705B51"/>
    <w:rsid w:val="00705EDA"/>
    <w:rsid w:val="00707367"/>
    <w:rsid w:val="00707523"/>
    <w:rsid w:val="00707563"/>
    <w:rsid w:val="0070781B"/>
    <w:rsid w:val="00712CA0"/>
    <w:rsid w:val="00713B09"/>
    <w:rsid w:val="00714AB7"/>
    <w:rsid w:val="00714BD5"/>
    <w:rsid w:val="00715A1B"/>
    <w:rsid w:val="00716542"/>
    <w:rsid w:val="00716749"/>
    <w:rsid w:val="00716F22"/>
    <w:rsid w:val="00717F66"/>
    <w:rsid w:val="00720308"/>
    <w:rsid w:val="00720BB9"/>
    <w:rsid w:val="00721339"/>
    <w:rsid w:val="00721561"/>
    <w:rsid w:val="00721AF5"/>
    <w:rsid w:val="00721BE0"/>
    <w:rsid w:val="0072248B"/>
    <w:rsid w:val="00722E36"/>
    <w:rsid w:val="0072347F"/>
    <w:rsid w:val="007236E4"/>
    <w:rsid w:val="007279EF"/>
    <w:rsid w:val="00727AE7"/>
    <w:rsid w:val="00727D4F"/>
    <w:rsid w:val="0073003D"/>
    <w:rsid w:val="007303EC"/>
    <w:rsid w:val="00731CC3"/>
    <w:rsid w:val="007321AA"/>
    <w:rsid w:val="00733C7F"/>
    <w:rsid w:val="00733DAC"/>
    <w:rsid w:val="00733F86"/>
    <w:rsid w:val="00734C5B"/>
    <w:rsid w:val="0073641A"/>
    <w:rsid w:val="007364A8"/>
    <w:rsid w:val="00740BF7"/>
    <w:rsid w:val="00741EFB"/>
    <w:rsid w:val="0074215D"/>
    <w:rsid w:val="00742443"/>
    <w:rsid w:val="007428A0"/>
    <w:rsid w:val="00744EA4"/>
    <w:rsid w:val="00745F4D"/>
    <w:rsid w:val="00746B92"/>
    <w:rsid w:val="00746ED2"/>
    <w:rsid w:val="00747C9A"/>
    <w:rsid w:val="00750246"/>
    <w:rsid w:val="00750CC0"/>
    <w:rsid w:val="00751D5F"/>
    <w:rsid w:val="00751DB2"/>
    <w:rsid w:val="00752619"/>
    <w:rsid w:val="00754D36"/>
    <w:rsid w:val="0075521F"/>
    <w:rsid w:val="00755A57"/>
    <w:rsid w:val="00757D5F"/>
    <w:rsid w:val="0076095C"/>
    <w:rsid w:val="00760AF2"/>
    <w:rsid w:val="00760C57"/>
    <w:rsid w:val="007614E4"/>
    <w:rsid w:val="0076192C"/>
    <w:rsid w:val="00763008"/>
    <w:rsid w:val="0076311F"/>
    <w:rsid w:val="007633F0"/>
    <w:rsid w:val="007644CB"/>
    <w:rsid w:val="00764E13"/>
    <w:rsid w:val="00765AAF"/>
    <w:rsid w:val="00765F5D"/>
    <w:rsid w:val="00766E08"/>
    <w:rsid w:val="00767538"/>
    <w:rsid w:val="00767979"/>
    <w:rsid w:val="00767D54"/>
    <w:rsid w:val="00770391"/>
    <w:rsid w:val="00771399"/>
    <w:rsid w:val="0077200A"/>
    <w:rsid w:val="0077254B"/>
    <w:rsid w:val="00772B60"/>
    <w:rsid w:val="00772FEF"/>
    <w:rsid w:val="00773363"/>
    <w:rsid w:val="007742F0"/>
    <w:rsid w:val="007744D9"/>
    <w:rsid w:val="00774655"/>
    <w:rsid w:val="00775D6F"/>
    <w:rsid w:val="00776E79"/>
    <w:rsid w:val="00776E87"/>
    <w:rsid w:val="00776F1A"/>
    <w:rsid w:val="0077721D"/>
    <w:rsid w:val="007772D2"/>
    <w:rsid w:val="00777B83"/>
    <w:rsid w:val="00777DE7"/>
    <w:rsid w:val="00777E1E"/>
    <w:rsid w:val="00782834"/>
    <w:rsid w:val="00782AF3"/>
    <w:rsid w:val="00783720"/>
    <w:rsid w:val="00784582"/>
    <w:rsid w:val="00785D3C"/>
    <w:rsid w:val="00786A32"/>
    <w:rsid w:val="0078736E"/>
    <w:rsid w:val="007874B6"/>
    <w:rsid w:val="00787601"/>
    <w:rsid w:val="00787DDE"/>
    <w:rsid w:val="0079005B"/>
    <w:rsid w:val="00790FF3"/>
    <w:rsid w:val="007912BA"/>
    <w:rsid w:val="00791BB5"/>
    <w:rsid w:val="00792A09"/>
    <w:rsid w:val="00792BE3"/>
    <w:rsid w:val="00794861"/>
    <w:rsid w:val="00794A3D"/>
    <w:rsid w:val="00795D47"/>
    <w:rsid w:val="00796375"/>
    <w:rsid w:val="00796412"/>
    <w:rsid w:val="007964DB"/>
    <w:rsid w:val="00796F0F"/>
    <w:rsid w:val="00796FF0"/>
    <w:rsid w:val="00797653"/>
    <w:rsid w:val="00797E11"/>
    <w:rsid w:val="007A0201"/>
    <w:rsid w:val="007A1A4D"/>
    <w:rsid w:val="007A273B"/>
    <w:rsid w:val="007A37B1"/>
    <w:rsid w:val="007A3947"/>
    <w:rsid w:val="007A4D25"/>
    <w:rsid w:val="007A4F37"/>
    <w:rsid w:val="007A4F75"/>
    <w:rsid w:val="007A5069"/>
    <w:rsid w:val="007A6168"/>
    <w:rsid w:val="007A6263"/>
    <w:rsid w:val="007A66AD"/>
    <w:rsid w:val="007A7AF2"/>
    <w:rsid w:val="007B05B5"/>
    <w:rsid w:val="007B088B"/>
    <w:rsid w:val="007B1013"/>
    <w:rsid w:val="007B1440"/>
    <w:rsid w:val="007B1724"/>
    <w:rsid w:val="007B19C6"/>
    <w:rsid w:val="007B283A"/>
    <w:rsid w:val="007B2DF1"/>
    <w:rsid w:val="007B34B0"/>
    <w:rsid w:val="007B4E26"/>
    <w:rsid w:val="007B5156"/>
    <w:rsid w:val="007B63E6"/>
    <w:rsid w:val="007B6A97"/>
    <w:rsid w:val="007B6C13"/>
    <w:rsid w:val="007B7ADD"/>
    <w:rsid w:val="007C0CD9"/>
    <w:rsid w:val="007C1D85"/>
    <w:rsid w:val="007C2BBF"/>
    <w:rsid w:val="007C5390"/>
    <w:rsid w:val="007C6BE2"/>
    <w:rsid w:val="007C77FC"/>
    <w:rsid w:val="007C7FD7"/>
    <w:rsid w:val="007D0F49"/>
    <w:rsid w:val="007D1E6D"/>
    <w:rsid w:val="007D3924"/>
    <w:rsid w:val="007D4093"/>
    <w:rsid w:val="007D53F0"/>
    <w:rsid w:val="007D5794"/>
    <w:rsid w:val="007D5811"/>
    <w:rsid w:val="007D5956"/>
    <w:rsid w:val="007D5E1C"/>
    <w:rsid w:val="007D68EA"/>
    <w:rsid w:val="007E44DA"/>
    <w:rsid w:val="007E5304"/>
    <w:rsid w:val="007E6466"/>
    <w:rsid w:val="007E6799"/>
    <w:rsid w:val="007E6FC2"/>
    <w:rsid w:val="007E7333"/>
    <w:rsid w:val="007E79A3"/>
    <w:rsid w:val="007F029F"/>
    <w:rsid w:val="007F1530"/>
    <w:rsid w:val="007F1CF5"/>
    <w:rsid w:val="007F3AA0"/>
    <w:rsid w:val="007F48C1"/>
    <w:rsid w:val="007F5FDD"/>
    <w:rsid w:val="007F70E0"/>
    <w:rsid w:val="008005C3"/>
    <w:rsid w:val="008007E0"/>
    <w:rsid w:val="00800862"/>
    <w:rsid w:val="008032B5"/>
    <w:rsid w:val="00804076"/>
    <w:rsid w:val="00805C84"/>
    <w:rsid w:val="00805CA9"/>
    <w:rsid w:val="00805E01"/>
    <w:rsid w:val="0080650C"/>
    <w:rsid w:val="00807A53"/>
    <w:rsid w:val="00807FB0"/>
    <w:rsid w:val="008100BE"/>
    <w:rsid w:val="0081030E"/>
    <w:rsid w:val="00811773"/>
    <w:rsid w:val="008128B5"/>
    <w:rsid w:val="00812946"/>
    <w:rsid w:val="008129B5"/>
    <w:rsid w:val="008138E0"/>
    <w:rsid w:val="00813912"/>
    <w:rsid w:val="00813F0B"/>
    <w:rsid w:val="008141DB"/>
    <w:rsid w:val="00814AFE"/>
    <w:rsid w:val="00814FA4"/>
    <w:rsid w:val="00815B4D"/>
    <w:rsid w:val="00815E4F"/>
    <w:rsid w:val="00816380"/>
    <w:rsid w:val="008172BB"/>
    <w:rsid w:val="0082202F"/>
    <w:rsid w:val="00822DCD"/>
    <w:rsid w:val="0082381A"/>
    <w:rsid w:val="00823D9C"/>
    <w:rsid w:val="0082517A"/>
    <w:rsid w:val="00825A18"/>
    <w:rsid w:val="0082667B"/>
    <w:rsid w:val="0082675B"/>
    <w:rsid w:val="00827276"/>
    <w:rsid w:val="00827BB7"/>
    <w:rsid w:val="00830A3C"/>
    <w:rsid w:val="00830F86"/>
    <w:rsid w:val="00831B39"/>
    <w:rsid w:val="00831D07"/>
    <w:rsid w:val="00832090"/>
    <w:rsid w:val="00832230"/>
    <w:rsid w:val="0083399F"/>
    <w:rsid w:val="00834D82"/>
    <w:rsid w:val="00835423"/>
    <w:rsid w:val="00836E74"/>
    <w:rsid w:val="00836ECB"/>
    <w:rsid w:val="00837008"/>
    <w:rsid w:val="00837AC3"/>
    <w:rsid w:val="00840124"/>
    <w:rsid w:val="00840730"/>
    <w:rsid w:val="00840B0D"/>
    <w:rsid w:val="008414A8"/>
    <w:rsid w:val="00842079"/>
    <w:rsid w:val="00842127"/>
    <w:rsid w:val="00842A51"/>
    <w:rsid w:val="008434C7"/>
    <w:rsid w:val="008442A8"/>
    <w:rsid w:val="0084615F"/>
    <w:rsid w:val="008502E8"/>
    <w:rsid w:val="0085219B"/>
    <w:rsid w:val="00852B43"/>
    <w:rsid w:val="00852B9B"/>
    <w:rsid w:val="008532AA"/>
    <w:rsid w:val="0085404C"/>
    <w:rsid w:val="00854799"/>
    <w:rsid w:val="00855073"/>
    <w:rsid w:val="008552CB"/>
    <w:rsid w:val="00855447"/>
    <w:rsid w:val="0085733A"/>
    <w:rsid w:val="0085749B"/>
    <w:rsid w:val="008577D4"/>
    <w:rsid w:val="00857D5F"/>
    <w:rsid w:val="0086007E"/>
    <w:rsid w:val="00860318"/>
    <w:rsid w:val="00860C10"/>
    <w:rsid w:val="00861CFB"/>
    <w:rsid w:val="008649B3"/>
    <w:rsid w:val="00866310"/>
    <w:rsid w:val="00867313"/>
    <w:rsid w:val="008705A0"/>
    <w:rsid w:val="00870EA4"/>
    <w:rsid w:val="008712BB"/>
    <w:rsid w:val="00871357"/>
    <w:rsid w:val="00871360"/>
    <w:rsid w:val="00871860"/>
    <w:rsid w:val="008718F0"/>
    <w:rsid w:val="00871C5C"/>
    <w:rsid w:val="0087211B"/>
    <w:rsid w:val="00872264"/>
    <w:rsid w:val="00872F46"/>
    <w:rsid w:val="008737E2"/>
    <w:rsid w:val="00876281"/>
    <w:rsid w:val="00876472"/>
    <w:rsid w:val="00876B9B"/>
    <w:rsid w:val="00877045"/>
    <w:rsid w:val="00877CB2"/>
    <w:rsid w:val="0088061A"/>
    <w:rsid w:val="00880BCF"/>
    <w:rsid w:val="00881CF6"/>
    <w:rsid w:val="00883BE5"/>
    <w:rsid w:val="00883FE5"/>
    <w:rsid w:val="00884393"/>
    <w:rsid w:val="00885399"/>
    <w:rsid w:val="00885786"/>
    <w:rsid w:val="00885E0B"/>
    <w:rsid w:val="00886328"/>
    <w:rsid w:val="00886404"/>
    <w:rsid w:val="008867DE"/>
    <w:rsid w:val="00887AE5"/>
    <w:rsid w:val="00887CB5"/>
    <w:rsid w:val="008907E1"/>
    <w:rsid w:val="00890A93"/>
    <w:rsid w:val="00890C7D"/>
    <w:rsid w:val="00891C5A"/>
    <w:rsid w:val="008920A3"/>
    <w:rsid w:val="0089307C"/>
    <w:rsid w:val="00893D3D"/>
    <w:rsid w:val="008940F6"/>
    <w:rsid w:val="00894D0F"/>
    <w:rsid w:val="00896831"/>
    <w:rsid w:val="00896D96"/>
    <w:rsid w:val="0089756E"/>
    <w:rsid w:val="008A155E"/>
    <w:rsid w:val="008A1D5E"/>
    <w:rsid w:val="008A2714"/>
    <w:rsid w:val="008A35E1"/>
    <w:rsid w:val="008A3DE9"/>
    <w:rsid w:val="008A4CEF"/>
    <w:rsid w:val="008A4CF2"/>
    <w:rsid w:val="008A51B1"/>
    <w:rsid w:val="008A5202"/>
    <w:rsid w:val="008A56DC"/>
    <w:rsid w:val="008A5715"/>
    <w:rsid w:val="008A5D50"/>
    <w:rsid w:val="008A5FDC"/>
    <w:rsid w:val="008A6783"/>
    <w:rsid w:val="008A68DF"/>
    <w:rsid w:val="008A7415"/>
    <w:rsid w:val="008A7F76"/>
    <w:rsid w:val="008B0775"/>
    <w:rsid w:val="008B1059"/>
    <w:rsid w:val="008B1269"/>
    <w:rsid w:val="008B14F7"/>
    <w:rsid w:val="008B173D"/>
    <w:rsid w:val="008B1DC7"/>
    <w:rsid w:val="008B2658"/>
    <w:rsid w:val="008B2A10"/>
    <w:rsid w:val="008B2E01"/>
    <w:rsid w:val="008B4E1B"/>
    <w:rsid w:val="008B60BB"/>
    <w:rsid w:val="008B63CA"/>
    <w:rsid w:val="008B64EE"/>
    <w:rsid w:val="008B6E48"/>
    <w:rsid w:val="008C27E2"/>
    <w:rsid w:val="008C2EFE"/>
    <w:rsid w:val="008C2F7B"/>
    <w:rsid w:val="008C317F"/>
    <w:rsid w:val="008C352B"/>
    <w:rsid w:val="008C3ED2"/>
    <w:rsid w:val="008C543A"/>
    <w:rsid w:val="008C633C"/>
    <w:rsid w:val="008C642C"/>
    <w:rsid w:val="008C6756"/>
    <w:rsid w:val="008C7433"/>
    <w:rsid w:val="008C7A29"/>
    <w:rsid w:val="008C7BC4"/>
    <w:rsid w:val="008C7E11"/>
    <w:rsid w:val="008D0B06"/>
    <w:rsid w:val="008D1285"/>
    <w:rsid w:val="008D1884"/>
    <w:rsid w:val="008D22EB"/>
    <w:rsid w:val="008D2B6B"/>
    <w:rsid w:val="008D3445"/>
    <w:rsid w:val="008D374B"/>
    <w:rsid w:val="008D39BD"/>
    <w:rsid w:val="008D3AF8"/>
    <w:rsid w:val="008D4172"/>
    <w:rsid w:val="008D445E"/>
    <w:rsid w:val="008D44F5"/>
    <w:rsid w:val="008D4F6C"/>
    <w:rsid w:val="008D579E"/>
    <w:rsid w:val="008D61B5"/>
    <w:rsid w:val="008D63DD"/>
    <w:rsid w:val="008D6A28"/>
    <w:rsid w:val="008D73DA"/>
    <w:rsid w:val="008E188B"/>
    <w:rsid w:val="008E18E2"/>
    <w:rsid w:val="008E1ED4"/>
    <w:rsid w:val="008E2223"/>
    <w:rsid w:val="008E2296"/>
    <w:rsid w:val="008E37A1"/>
    <w:rsid w:val="008E3E20"/>
    <w:rsid w:val="008E43E4"/>
    <w:rsid w:val="008E4BC3"/>
    <w:rsid w:val="008E4D27"/>
    <w:rsid w:val="008E5127"/>
    <w:rsid w:val="008E6B83"/>
    <w:rsid w:val="008E7019"/>
    <w:rsid w:val="008E7D4A"/>
    <w:rsid w:val="008F00BF"/>
    <w:rsid w:val="008F01B6"/>
    <w:rsid w:val="008F1708"/>
    <w:rsid w:val="008F1D07"/>
    <w:rsid w:val="008F204A"/>
    <w:rsid w:val="008F208F"/>
    <w:rsid w:val="008F2215"/>
    <w:rsid w:val="008F3833"/>
    <w:rsid w:val="008F4668"/>
    <w:rsid w:val="008F5A9E"/>
    <w:rsid w:val="008F5BB3"/>
    <w:rsid w:val="008F6B41"/>
    <w:rsid w:val="008F78A0"/>
    <w:rsid w:val="00901735"/>
    <w:rsid w:val="00901847"/>
    <w:rsid w:val="00901B57"/>
    <w:rsid w:val="00902AED"/>
    <w:rsid w:val="00902E06"/>
    <w:rsid w:val="0090317C"/>
    <w:rsid w:val="00903816"/>
    <w:rsid w:val="00904EFF"/>
    <w:rsid w:val="00905279"/>
    <w:rsid w:val="00905441"/>
    <w:rsid w:val="00905774"/>
    <w:rsid w:val="00905921"/>
    <w:rsid w:val="00905D4E"/>
    <w:rsid w:val="00911F9A"/>
    <w:rsid w:val="00912077"/>
    <w:rsid w:val="00912DC1"/>
    <w:rsid w:val="009143B8"/>
    <w:rsid w:val="00914678"/>
    <w:rsid w:val="00914788"/>
    <w:rsid w:val="00914CD1"/>
    <w:rsid w:val="00915A82"/>
    <w:rsid w:val="00915AF6"/>
    <w:rsid w:val="00916299"/>
    <w:rsid w:val="009163A6"/>
    <w:rsid w:val="0091764B"/>
    <w:rsid w:val="00917E39"/>
    <w:rsid w:val="00920640"/>
    <w:rsid w:val="00920A98"/>
    <w:rsid w:val="00920E1D"/>
    <w:rsid w:val="00920E37"/>
    <w:rsid w:val="00922B42"/>
    <w:rsid w:val="00923797"/>
    <w:rsid w:val="00924B73"/>
    <w:rsid w:val="0092566C"/>
    <w:rsid w:val="009256B0"/>
    <w:rsid w:val="00930194"/>
    <w:rsid w:val="00931434"/>
    <w:rsid w:val="0093219D"/>
    <w:rsid w:val="00932904"/>
    <w:rsid w:val="00932BE7"/>
    <w:rsid w:val="009333E6"/>
    <w:rsid w:val="009335D1"/>
    <w:rsid w:val="00933CE9"/>
    <w:rsid w:val="00934325"/>
    <w:rsid w:val="00934639"/>
    <w:rsid w:val="0093468F"/>
    <w:rsid w:val="00935FC5"/>
    <w:rsid w:val="009361AC"/>
    <w:rsid w:val="009361E8"/>
    <w:rsid w:val="00937338"/>
    <w:rsid w:val="00937741"/>
    <w:rsid w:val="00940031"/>
    <w:rsid w:val="009406A0"/>
    <w:rsid w:val="00940C47"/>
    <w:rsid w:val="009410DB"/>
    <w:rsid w:val="0094128A"/>
    <w:rsid w:val="00942AD7"/>
    <w:rsid w:val="00942C07"/>
    <w:rsid w:val="0094317D"/>
    <w:rsid w:val="00943DC7"/>
    <w:rsid w:val="00945B48"/>
    <w:rsid w:val="00946A7D"/>
    <w:rsid w:val="00946CA7"/>
    <w:rsid w:val="00947538"/>
    <w:rsid w:val="009477CB"/>
    <w:rsid w:val="00947DEE"/>
    <w:rsid w:val="00950CAC"/>
    <w:rsid w:val="00951DC8"/>
    <w:rsid w:val="00952300"/>
    <w:rsid w:val="00954959"/>
    <w:rsid w:val="009549B0"/>
    <w:rsid w:val="00955898"/>
    <w:rsid w:val="009559A4"/>
    <w:rsid w:val="00955B06"/>
    <w:rsid w:val="00956131"/>
    <w:rsid w:val="009568CB"/>
    <w:rsid w:val="00956A48"/>
    <w:rsid w:val="009606D1"/>
    <w:rsid w:val="009611A1"/>
    <w:rsid w:val="00962D7F"/>
    <w:rsid w:val="009632C5"/>
    <w:rsid w:val="00963C14"/>
    <w:rsid w:val="009640A9"/>
    <w:rsid w:val="00965691"/>
    <w:rsid w:val="00966317"/>
    <w:rsid w:val="00966484"/>
    <w:rsid w:val="00966863"/>
    <w:rsid w:val="009670F5"/>
    <w:rsid w:val="00967289"/>
    <w:rsid w:val="00970AD4"/>
    <w:rsid w:val="00970D5A"/>
    <w:rsid w:val="00970FA8"/>
    <w:rsid w:val="009710A2"/>
    <w:rsid w:val="00971AB2"/>
    <w:rsid w:val="0097314A"/>
    <w:rsid w:val="0097382B"/>
    <w:rsid w:val="0097390B"/>
    <w:rsid w:val="00973913"/>
    <w:rsid w:val="00974659"/>
    <w:rsid w:val="0097598A"/>
    <w:rsid w:val="00975B8B"/>
    <w:rsid w:val="00975F66"/>
    <w:rsid w:val="009766BE"/>
    <w:rsid w:val="009776B8"/>
    <w:rsid w:val="009814EE"/>
    <w:rsid w:val="0098153D"/>
    <w:rsid w:val="00981767"/>
    <w:rsid w:val="00981915"/>
    <w:rsid w:val="009830BD"/>
    <w:rsid w:val="009832EB"/>
    <w:rsid w:val="00983408"/>
    <w:rsid w:val="0098399D"/>
    <w:rsid w:val="009847F3"/>
    <w:rsid w:val="009864DD"/>
    <w:rsid w:val="00986637"/>
    <w:rsid w:val="00986978"/>
    <w:rsid w:val="00986C91"/>
    <w:rsid w:val="00987AF3"/>
    <w:rsid w:val="00990637"/>
    <w:rsid w:val="00990A0B"/>
    <w:rsid w:val="00990ACA"/>
    <w:rsid w:val="00991CAD"/>
    <w:rsid w:val="00991CB4"/>
    <w:rsid w:val="009920D7"/>
    <w:rsid w:val="00992346"/>
    <w:rsid w:val="00992B03"/>
    <w:rsid w:val="00992C2D"/>
    <w:rsid w:val="00993548"/>
    <w:rsid w:val="009940FC"/>
    <w:rsid w:val="00994197"/>
    <w:rsid w:val="00995353"/>
    <w:rsid w:val="00995506"/>
    <w:rsid w:val="00995631"/>
    <w:rsid w:val="00995FD3"/>
    <w:rsid w:val="009A036B"/>
    <w:rsid w:val="009A0393"/>
    <w:rsid w:val="009A13C7"/>
    <w:rsid w:val="009A1616"/>
    <w:rsid w:val="009A1B98"/>
    <w:rsid w:val="009A3945"/>
    <w:rsid w:val="009A3BAD"/>
    <w:rsid w:val="009A3F65"/>
    <w:rsid w:val="009A43A2"/>
    <w:rsid w:val="009A48DF"/>
    <w:rsid w:val="009A4BA9"/>
    <w:rsid w:val="009A5CBC"/>
    <w:rsid w:val="009A68D3"/>
    <w:rsid w:val="009A6D65"/>
    <w:rsid w:val="009A7311"/>
    <w:rsid w:val="009B01BC"/>
    <w:rsid w:val="009B0329"/>
    <w:rsid w:val="009B09C8"/>
    <w:rsid w:val="009B0F6B"/>
    <w:rsid w:val="009B2212"/>
    <w:rsid w:val="009B2543"/>
    <w:rsid w:val="009B3640"/>
    <w:rsid w:val="009B4421"/>
    <w:rsid w:val="009B4D6C"/>
    <w:rsid w:val="009B5363"/>
    <w:rsid w:val="009B57AB"/>
    <w:rsid w:val="009C067B"/>
    <w:rsid w:val="009C0871"/>
    <w:rsid w:val="009C2772"/>
    <w:rsid w:val="009C2C7F"/>
    <w:rsid w:val="009C34AC"/>
    <w:rsid w:val="009C4EED"/>
    <w:rsid w:val="009C53EA"/>
    <w:rsid w:val="009C5614"/>
    <w:rsid w:val="009C58BE"/>
    <w:rsid w:val="009C5BCB"/>
    <w:rsid w:val="009C6764"/>
    <w:rsid w:val="009C697F"/>
    <w:rsid w:val="009C7738"/>
    <w:rsid w:val="009D0A2D"/>
    <w:rsid w:val="009D11DA"/>
    <w:rsid w:val="009D15DF"/>
    <w:rsid w:val="009D37BC"/>
    <w:rsid w:val="009D5FC4"/>
    <w:rsid w:val="009D6053"/>
    <w:rsid w:val="009D76D0"/>
    <w:rsid w:val="009E203A"/>
    <w:rsid w:val="009E389C"/>
    <w:rsid w:val="009E3A94"/>
    <w:rsid w:val="009E3C27"/>
    <w:rsid w:val="009E3EFD"/>
    <w:rsid w:val="009E4516"/>
    <w:rsid w:val="009E61EB"/>
    <w:rsid w:val="009E7D28"/>
    <w:rsid w:val="009F0CC2"/>
    <w:rsid w:val="009F153E"/>
    <w:rsid w:val="009F177E"/>
    <w:rsid w:val="009F18D6"/>
    <w:rsid w:val="009F294A"/>
    <w:rsid w:val="009F2C7C"/>
    <w:rsid w:val="009F51F6"/>
    <w:rsid w:val="009F5596"/>
    <w:rsid w:val="009F6D4B"/>
    <w:rsid w:val="00A00553"/>
    <w:rsid w:val="00A01427"/>
    <w:rsid w:val="00A01568"/>
    <w:rsid w:val="00A015C0"/>
    <w:rsid w:val="00A026EE"/>
    <w:rsid w:val="00A0344D"/>
    <w:rsid w:val="00A034E8"/>
    <w:rsid w:val="00A03C76"/>
    <w:rsid w:val="00A04427"/>
    <w:rsid w:val="00A0468A"/>
    <w:rsid w:val="00A04FCD"/>
    <w:rsid w:val="00A05287"/>
    <w:rsid w:val="00A05B2B"/>
    <w:rsid w:val="00A05FE0"/>
    <w:rsid w:val="00A065BB"/>
    <w:rsid w:val="00A06AB7"/>
    <w:rsid w:val="00A114A6"/>
    <w:rsid w:val="00A11DA2"/>
    <w:rsid w:val="00A11E6F"/>
    <w:rsid w:val="00A1226E"/>
    <w:rsid w:val="00A130FD"/>
    <w:rsid w:val="00A13275"/>
    <w:rsid w:val="00A136D8"/>
    <w:rsid w:val="00A13DD7"/>
    <w:rsid w:val="00A16453"/>
    <w:rsid w:val="00A16824"/>
    <w:rsid w:val="00A16B05"/>
    <w:rsid w:val="00A17E9D"/>
    <w:rsid w:val="00A201CA"/>
    <w:rsid w:val="00A21128"/>
    <w:rsid w:val="00A21190"/>
    <w:rsid w:val="00A2207B"/>
    <w:rsid w:val="00A22113"/>
    <w:rsid w:val="00A22C7E"/>
    <w:rsid w:val="00A235E9"/>
    <w:rsid w:val="00A23A89"/>
    <w:rsid w:val="00A24D48"/>
    <w:rsid w:val="00A256B5"/>
    <w:rsid w:val="00A25A0B"/>
    <w:rsid w:val="00A27C01"/>
    <w:rsid w:val="00A30301"/>
    <w:rsid w:val="00A30402"/>
    <w:rsid w:val="00A30498"/>
    <w:rsid w:val="00A310CA"/>
    <w:rsid w:val="00A317DA"/>
    <w:rsid w:val="00A31950"/>
    <w:rsid w:val="00A31AFA"/>
    <w:rsid w:val="00A31CCA"/>
    <w:rsid w:val="00A31E8C"/>
    <w:rsid w:val="00A32A0A"/>
    <w:rsid w:val="00A33227"/>
    <w:rsid w:val="00A34A87"/>
    <w:rsid w:val="00A34EB4"/>
    <w:rsid w:val="00A35A67"/>
    <w:rsid w:val="00A365F9"/>
    <w:rsid w:val="00A3730F"/>
    <w:rsid w:val="00A37329"/>
    <w:rsid w:val="00A37FAE"/>
    <w:rsid w:val="00A40C11"/>
    <w:rsid w:val="00A4171A"/>
    <w:rsid w:val="00A4248B"/>
    <w:rsid w:val="00A42565"/>
    <w:rsid w:val="00A43401"/>
    <w:rsid w:val="00A4341B"/>
    <w:rsid w:val="00A43B81"/>
    <w:rsid w:val="00A44495"/>
    <w:rsid w:val="00A45D83"/>
    <w:rsid w:val="00A46769"/>
    <w:rsid w:val="00A46A36"/>
    <w:rsid w:val="00A479C6"/>
    <w:rsid w:val="00A504E7"/>
    <w:rsid w:val="00A511BF"/>
    <w:rsid w:val="00A51747"/>
    <w:rsid w:val="00A5310C"/>
    <w:rsid w:val="00A53411"/>
    <w:rsid w:val="00A534E0"/>
    <w:rsid w:val="00A54097"/>
    <w:rsid w:val="00A549AF"/>
    <w:rsid w:val="00A57286"/>
    <w:rsid w:val="00A57699"/>
    <w:rsid w:val="00A604BC"/>
    <w:rsid w:val="00A605AC"/>
    <w:rsid w:val="00A60899"/>
    <w:rsid w:val="00A61D87"/>
    <w:rsid w:val="00A62B76"/>
    <w:rsid w:val="00A62D3C"/>
    <w:rsid w:val="00A632BE"/>
    <w:rsid w:val="00A633D8"/>
    <w:rsid w:val="00A63678"/>
    <w:rsid w:val="00A63765"/>
    <w:rsid w:val="00A63C56"/>
    <w:rsid w:val="00A641AB"/>
    <w:rsid w:val="00A668A0"/>
    <w:rsid w:val="00A66929"/>
    <w:rsid w:val="00A66E57"/>
    <w:rsid w:val="00A6730C"/>
    <w:rsid w:val="00A70261"/>
    <w:rsid w:val="00A71063"/>
    <w:rsid w:val="00A7272F"/>
    <w:rsid w:val="00A72825"/>
    <w:rsid w:val="00A73895"/>
    <w:rsid w:val="00A7506D"/>
    <w:rsid w:val="00A754C8"/>
    <w:rsid w:val="00A7552E"/>
    <w:rsid w:val="00A76D3A"/>
    <w:rsid w:val="00A77455"/>
    <w:rsid w:val="00A80350"/>
    <w:rsid w:val="00A80E6F"/>
    <w:rsid w:val="00A829F0"/>
    <w:rsid w:val="00A84CCC"/>
    <w:rsid w:val="00A854BC"/>
    <w:rsid w:val="00A8577C"/>
    <w:rsid w:val="00A860DB"/>
    <w:rsid w:val="00A866B7"/>
    <w:rsid w:val="00A868C7"/>
    <w:rsid w:val="00A879C7"/>
    <w:rsid w:val="00A87FC1"/>
    <w:rsid w:val="00A9077A"/>
    <w:rsid w:val="00A91265"/>
    <w:rsid w:val="00A91631"/>
    <w:rsid w:val="00A928BF"/>
    <w:rsid w:val="00A92915"/>
    <w:rsid w:val="00A92A44"/>
    <w:rsid w:val="00A939EE"/>
    <w:rsid w:val="00A93F32"/>
    <w:rsid w:val="00A94966"/>
    <w:rsid w:val="00A94BA8"/>
    <w:rsid w:val="00A95374"/>
    <w:rsid w:val="00A961DB"/>
    <w:rsid w:val="00A96A8F"/>
    <w:rsid w:val="00AA0A0A"/>
    <w:rsid w:val="00AA132B"/>
    <w:rsid w:val="00AA2DD7"/>
    <w:rsid w:val="00AA344C"/>
    <w:rsid w:val="00AA415D"/>
    <w:rsid w:val="00AA4713"/>
    <w:rsid w:val="00AA4C2A"/>
    <w:rsid w:val="00AA4D64"/>
    <w:rsid w:val="00AA4F57"/>
    <w:rsid w:val="00AA51C3"/>
    <w:rsid w:val="00AA6AFE"/>
    <w:rsid w:val="00AA7704"/>
    <w:rsid w:val="00AB13FA"/>
    <w:rsid w:val="00AB14EA"/>
    <w:rsid w:val="00AB193F"/>
    <w:rsid w:val="00AB232F"/>
    <w:rsid w:val="00AB2A1B"/>
    <w:rsid w:val="00AB4A4B"/>
    <w:rsid w:val="00AB4C69"/>
    <w:rsid w:val="00AB64D4"/>
    <w:rsid w:val="00AB79F1"/>
    <w:rsid w:val="00AC1C22"/>
    <w:rsid w:val="00AC20BA"/>
    <w:rsid w:val="00AC23CE"/>
    <w:rsid w:val="00AC267F"/>
    <w:rsid w:val="00AC302D"/>
    <w:rsid w:val="00AC339B"/>
    <w:rsid w:val="00AC38EE"/>
    <w:rsid w:val="00AC3ED3"/>
    <w:rsid w:val="00AC45A8"/>
    <w:rsid w:val="00AC4653"/>
    <w:rsid w:val="00AC6390"/>
    <w:rsid w:val="00AC6C33"/>
    <w:rsid w:val="00AC7790"/>
    <w:rsid w:val="00AC7EAC"/>
    <w:rsid w:val="00AD0656"/>
    <w:rsid w:val="00AD2806"/>
    <w:rsid w:val="00AD316B"/>
    <w:rsid w:val="00AD3B6D"/>
    <w:rsid w:val="00AD5952"/>
    <w:rsid w:val="00AD6992"/>
    <w:rsid w:val="00AD7388"/>
    <w:rsid w:val="00AD7F34"/>
    <w:rsid w:val="00AE02A5"/>
    <w:rsid w:val="00AE0518"/>
    <w:rsid w:val="00AE1388"/>
    <w:rsid w:val="00AE3558"/>
    <w:rsid w:val="00AE3729"/>
    <w:rsid w:val="00AE3DA4"/>
    <w:rsid w:val="00AE3DD3"/>
    <w:rsid w:val="00AE4A2F"/>
    <w:rsid w:val="00AE4BE9"/>
    <w:rsid w:val="00AE4E37"/>
    <w:rsid w:val="00AE50B5"/>
    <w:rsid w:val="00AE6820"/>
    <w:rsid w:val="00AE74C8"/>
    <w:rsid w:val="00AF14D8"/>
    <w:rsid w:val="00AF1D63"/>
    <w:rsid w:val="00AF1D7B"/>
    <w:rsid w:val="00AF378E"/>
    <w:rsid w:val="00AF45AA"/>
    <w:rsid w:val="00AF4615"/>
    <w:rsid w:val="00AF785B"/>
    <w:rsid w:val="00AF7C1F"/>
    <w:rsid w:val="00AF7E9F"/>
    <w:rsid w:val="00B01765"/>
    <w:rsid w:val="00B01F9F"/>
    <w:rsid w:val="00B02032"/>
    <w:rsid w:val="00B0223E"/>
    <w:rsid w:val="00B0399D"/>
    <w:rsid w:val="00B041D7"/>
    <w:rsid w:val="00B04C47"/>
    <w:rsid w:val="00B05C62"/>
    <w:rsid w:val="00B05DB5"/>
    <w:rsid w:val="00B06357"/>
    <w:rsid w:val="00B077E0"/>
    <w:rsid w:val="00B10921"/>
    <w:rsid w:val="00B11766"/>
    <w:rsid w:val="00B11B14"/>
    <w:rsid w:val="00B12002"/>
    <w:rsid w:val="00B12B84"/>
    <w:rsid w:val="00B13BE0"/>
    <w:rsid w:val="00B14A04"/>
    <w:rsid w:val="00B14FFC"/>
    <w:rsid w:val="00B15B6B"/>
    <w:rsid w:val="00B15F69"/>
    <w:rsid w:val="00B1617E"/>
    <w:rsid w:val="00B1662A"/>
    <w:rsid w:val="00B16A84"/>
    <w:rsid w:val="00B173C8"/>
    <w:rsid w:val="00B17BE0"/>
    <w:rsid w:val="00B201A4"/>
    <w:rsid w:val="00B2039D"/>
    <w:rsid w:val="00B20AC4"/>
    <w:rsid w:val="00B20AFC"/>
    <w:rsid w:val="00B213D4"/>
    <w:rsid w:val="00B21751"/>
    <w:rsid w:val="00B2215B"/>
    <w:rsid w:val="00B226C1"/>
    <w:rsid w:val="00B22DE6"/>
    <w:rsid w:val="00B234F2"/>
    <w:rsid w:val="00B2353C"/>
    <w:rsid w:val="00B238B6"/>
    <w:rsid w:val="00B2402B"/>
    <w:rsid w:val="00B24197"/>
    <w:rsid w:val="00B24356"/>
    <w:rsid w:val="00B2501E"/>
    <w:rsid w:val="00B268E2"/>
    <w:rsid w:val="00B27C62"/>
    <w:rsid w:val="00B30581"/>
    <w:rsid w:val="00B3070D"/>
    <w:rsid w:val="00B30958"/>
    <w:rsid w:val="00B31CC4"/>
    <w:rsid w:val="00B321D1"/>
    <w:rsid w:val="00B3231A"/>
    <w:rsid w:val="00B32AFB"/>
    <w:rsid w:val="00B3418D"/>
    <w:rsid w:val="00B3513B"/>
    <w:rsid w:val="00B35681"/>
    <w:rsid w:val="00B36407"/>
    <w:rsid w:val="00B3738E"/>
    <w:rsid w:val="00B373D1"/>
    <w:rsid w:val="00B373DB"/>
    <w:rsid w:val="00B376BD"/>
    <w:rsid w:val="00B37D1B"/>
    <w:rsid w:val="00B415AC"/>
    <w:rsid w:val="00B4187F"/>
    <w:rsid w:val="00B41EBB"/>
    <w:rsid w:val="00B427D6"/>
    <w:rsid w:val="00B44672"/>
    <w:rsid w:val="00B46A5C"/>
    <w:rsid w:val="00B47B64"/>
    <w:rsid w:val="00B47E1C"/>
    <w:rsid w:val="00B47F44"/>
    <w:rsid w:val="00B526F9"/>
    <w:rsid w:val="00B53081"/>
    <w:rsid w:val="00B53518"/>
    <w:rsid w:val="00B546E3"/>
    <w:rsid w:val="00B54F41"/>
    <w:rsid w:val="00B57A3E"/>
    <w:rsid w:val="00B57FBF"/>
    <w:rsid w:val="00B603DA"/>
    <w:rsid w:val="00B61A22"/>
    <w:rsid w:val="00B62789"/>
    <w:rsid w:val="00B62BA9"/>
    <w:rsid w:val="00B64093"/>
    <w:rsid w:val="00B64A85"/>
    <w:rsid w:val="00B64D74"/>
    <w:rsid w:val="00B64F14"/>
    <w:rsid w:val="00B651A9"/>
    <w:rsid w:val="00B72278"/>
    <w:rsid w:val="00B72601"/>
    <w:rsid w:val="00B755EF"/>
    <w:rsid w:val="00B76083"/>
    <w:rsid w:val="00B8067B"/>
    <w:rsid w:val="00B8200B"/>
    <w:rsid w:val="00B82D4C"/>
    <w:rsid w:val="00B82FF1"/>
    <w:rsid w:val="00B83DC4"/>
    <w:rsid w:val="00B853CB"/>
    <w:rsid w:val="00B85B9B"/>
    <w:rsid w:val="00B85C25"/>
    <w:rsid w:val="00B87123"/>
    <w:rsid w:val="00B8744B"/>
    <w:rsid w:val="00B87754"/>
    <w:rsid w:val="00B8777E"/>
    <w:rsid w:val="00B87DFD"/>
    <w:rsid w:val="00B87F2B"/>
    <w:rsid w:val="00B87F34"/>
    <w:rsid w:val="00B904CD"/>
    <w:rsid w:val="00B90836"/>
    <w:rsid w:val="00B911EC"/>
    <w:rsid w:val="00B91787"/>
    <w:rsid w:val="00B91C90"/>
    <w:rsid w:val="00B92466"/>
    <w:rsid w:val="00B92551"/>
    <w:rsid w:val="00B93365"/>
    <w:rsid w:val="00B939CC"/>
    <w:rsid w:val="00B93EF2"/>
    <w:rsid w:val="00B93F38"/>
    <w:rsid w:val="00B94D43"/>
    <w:rsid w:val="00B94D7A"/>
    <w:rsid w:val="00B94ED4"/>
    <w:rsid w:val="00B95170"/>
    <w:rsid w:val="00B955A5"/>
    <w:rsid w:val="00B963D4"/>
    <w:rsid w:val="00B9684F"/>
    <w:rsid w:val="00B97271"/>
    <w:rsid w:val="00B9750F"/>
    <w:rsid w:val="00B97534"/>
    <w:rsid w:val="00B97D57"/>
    <w:rsid w:val="00BA0589"/>
    <w:rsid w:val="00BA1615"/>
    <w:rsid w:val="00BA19BF"/>
    <w:rsid w:val="00BA277D"/>
    <w:rsid w:val="00BA2CE9"/>
    <w:rsid w:val="00BA2E67"/>
    <w:rsid w:val="00BA313D"/>
    <w:rsid w:val="00BA3621"/>
    <w:rsid w:val="00BA3BE1"/>
    <w:rsid w:val="00BA3CD3"/>
    <w:rsid w:val="00BA3DB5"/>
    <w:rsid w:val="00BA3E5D"/>
    <w:rsid w:val="00BA406F"/>
    <w:rsid w:val="00BA59B8"/>
    <w:rsid w:val="00BA6DCC"/>
    <w:rsid w:val="00BA6FE7"/>
    <w:rsid w:val="00BA7133"/>
    <w:rsid w:val="00BA751F"/>
    <w:rsid w:val="00BA7E46"/>
    <w:rsid w:val="00BB006D"/>
    <w:rsid w:val="00BB0AD9"/>
    <w:rsid w:val="00BB2A43"/>
    <w:rsid w:val="00BB2F62"/>
    <w:rsid w:val="00BB37EB"/>
    <w:rsid w:val="00BB3DAB"/>
    <w:rsid w:val="00BB44DD"/>
    <w:rsid w:val="00BB5972"/>
    <w:rsid w:val="00BB6289"/>
    <w:rsid w:val="00BB755B"/>
    <w:rsid w:val="00BB7AFC"/>
    <w:rsid w:val="00BC087D"/>
    <w:rsid w:val="00BC0C2D"/>
    <w:rsid w:val="00BC36FE"/>
    <w:rsid w:val="00BC3D36"/>
    <w:rsid w:val="00BC4822"/>
    <w:rsid w:val="00BC4BCE"/>
    <w:rsid w:val="00BC4DB3"/>
    <w:rsid w:val="00BC5268"/>
    <w:rsid w:val="00BC58BA"/>
    <w:rsid w:val="00BC5F0D"/>
    <w:rsid w:val="00BC7694"/>
    <w:rsid w:val="00BC7F4B"/>
    <w:rsid w:val="00BD0138"/>
    <w:rsid w:val="00BD1CA2"/>
    <w:rsid w:val="00BD2D3E"/>
    <w:rsid w:val="00BD3AB3"/>
    <w:rsid w:val="00BD4334"/>
    <w:rsid w:val="00BD4A58"/>
    <w:rsid w:val="00BD55A4"/>
    <w:rsid w:val="00BD6060"/>
    <w:rsid w:val="00BD689D"/>
    <w:rsid w:val="00BD6F2F"/>
    <w:rsid w:val="00BD6F92"/>
    <w:rsid w:val="00BD7596"/>
    <w:rsid w:val="00BD78B2"/>
    <w:rsid w:val="00BD7FE5"/>
    <w:rsid w:val="00BE1312"/>
    <w:rsid w:val="00BE1569"/>
    <w:rsid w:val="00BE1861"/>
    <w:rsid w:val="00BE1891"/>
    <w:rsid w:val="00BE1979"/>
    <w:rsid w:val="00BE1F95"/>
    <w:rsid w:val="00BE3F65"/>
    <w:rsid w:val="00BE4C76"/>
    <w:rsid w:val="00BE5B7D"/>
    <w:rsid w:val="00BE5E2A"/>
    <w:rsid w:val="00BE6352"/>
    <w:rsid w:val="00BE7076"/>
    <w:rsid w:val="00BE7704"/>
    <w:rsid w:val="00BF0182"/>
    <w:rsid w:val="00BF15B7"/>
    <w:rsid w:val="00BF16D4"/>
    <w:rsid w:val="00BF1C81"/>
    <w:rsid w:val="00BF203E"/>
    <w:rsid w:val="00BF21B9"/>
    <w:rsid w:val="00BF24C4"/>
    <w:rsid w:val="00BF2D95"/>
    <w:rsid w:val="00BF2ECF"/>
    <w:rsid w:val="00BF3800"/>
    <w:rsid w:val="00BF481B"/>
    <w:rsid w:val="00BF5632"/>
    <w:rsid w:val="00BF56D7"/>
    <w:rsid w:val="00BF5894"/>
    <w:rsid w:val="00BF6B67"/>
    <w:rsid w:val="00BF6EBC"/>
    <w:rsid w:val="00BF6EE2"/>
    <w:rsid w:val="00BF7E86"/>
    <w:rsid w:val="00C000D5"/>
    <w:rsid w:val="00C00CCC"/>
    <w:rsid w:val="00C0215F"/>
    <w:rsid w:val="00C02670"/>
    <w:rsid w:val="00C026F5"/>
    <w:rsid w:val="00C02A63"/>
    <w:rsid w:val="00C03627"/>
    <w:rsid w:val="00C03827"/>
    <w:rsid w:val="00C03D9F"/>
    <w:rsid w:val="00C04593"/>
    <w:rsid w:val="00C04D88"/>
    <w:rsid w:val="00C0609B"/>
    <w:rsid w:val="00C06745"/>
    <w:rsid w:val="00C06FC1"/>
    <w:rsid w:val="00C070D4"/>
    <w:rsid w:val="00C0743B"/>
    <w:rsid w:val="00C077A7"/>
    <w:rsid w:val="00C07E14"/>
    <w:rsid w:val="00C10EBC"/>
    <w:rsid w:val="00C131DC"/>
    <w:rsid w:val="00C132A6"/>
    <w:rsid w:val="00C14DBF"/>
    <w:rsid w:val="00C16532"/>
    <w:rsid w:val="00C1676A"/>
    <w:rsid w:val="00C16FCA"/>
    <w:rsid w:val="00C20771"/>
    <w:rsid w:val="00C21D86"/>
    <w:rsid w:val="00C22396"/>
    <w:rsid w:val="00C22827"/>
    <w:rsid w:val="00C23384"/>
    <w:rsid w:val="00C23422"/>
    <w:rsid w:val="00C23C91"/>
    <w:rsid w:val="00C241DC"/>
    <w:rsid w:val="00C254FC"/>
    <w:rsid w:val="00C25861"/>
    <w:rsid w:val="00C26ED2"/>
    <w:rsid w:val="00C31D56"/>
    <w:rsid w:val="00C33067"/>
    <w:rsid w:val="00C33FE6"/>
    <w:rsid w:val="00C349D6"/>
    <w:rsid w:val="00C34FCA"/>
    <w:rsid w:val="00C35223"/>
    <w:rsid w:val="00C35593"/>
    <w:rsid w:val="00C35716"/>
    <w:rsid w:val="00C35C2D"/>
    <w:rsid w:val="00C36106"/>
    <w:rsid w:val="00C36FE0"/>
    <w:rsid w:val="00C37364"/>
    <w:rsid w:val="00C376BF"/>
    <w:rsid w:val="00C40158"/>
    <w:rsid w:val="00C4091C"/>
    <w:rsid w:val="00C40AA5"/>
    <w:rsid w:val="00C411DA"/>
    <w:rsid w:val="00C41873"/>
    <w:rsid w:val="00C418FA"/>
    <w:rsid w:val="00C41CD3"/>
    <w:rsid w:val="00C439E6"/>
    <w:rsid w:val="00C44D4C"/>
    <w:rsid w:val="00C44F4B"/>
    <w:rsid w:val="00C452B2"/>
    <w:rsid w:val="00C46163"/>
    <w:rsid w:val="00C47FC5"/>
    <w:rsid w:val="00C50509"/>
    <w:rsid w:val="00C50775"/>
    <w:rsid w:val="00C50EBB"/>
    <w:rsid w:val="00C511D3"/>
    <w:rsid w:val="00C51780"/>
    <w:rsid w:val="00C519B8"/>
    <w:rsid w:val="00C5245E"/>
    <w:rsid w:val="00C53371"/>
    <w:rsid w:val="00C54D3C"/>
    <w:rsid w:val="00C55700"/>
    <w:rsid w:val="00C56A62"/>
    <w:rsid w:val="00C57423"/>
    <w:rsid w:val="00C57988"/>
    <w:rsid w:val="00C600D4"/>
    <w:rsid w:val="00C6250E"/>
    <w:rsid w:val="00C627A0"/>
    <w:rsid w:val="00C6307D"/>
    <w:rsid w:val="00C6330C"/>
    <w:rsid w:val="00C63330"/>
    <w:rsid w:val="00C644D8"/>
    <w:rsid w:val="00C64A46"/>
    <w:rsid w:val="00C665AF"/>
    <w:rsid w:val="00C668F9"/>
    <w:rsid w:val="00C67291"/>
    <w:rsid w:val="00C674FC"/>
    <w:rsid w:val="00C71F92"/>
    <w:rsid w:val="00C72ECD"/>
    <w:rsid w:val="00C748AA"/>
    <w:rsid w:val="00C74F33"/>
    <w:rsid w:val="00C75F35"/>
    <w:rsid w:val="00C7634A"/>
    <w:rsid w:val="00C76722"/>
    <w:rsid w:val="00C77EEE"/>
    <w:rsid w:val="00C77F56"/>
    <w:rsid w:val="00C80AE3"/>
    <w:rsid w:val="00C815D0"/>
    <w:rsid w:val="00C81696"/>
    <w:rsid w:val="00C82294"/>
    <w:rsid w:val="00C82923"/>
    <w:rsid w:val="00C845BF"/>
    <w:rsid w:val="00C848DF"/>
    <w:rsid w:val="00C85F58"/>
    <w:rsid w:val="00C86659"/>
    <w:rsid w:val="00C8741D"/>
    <w:rsid w:val="00C878A1"/>
    <w:rsid w:val="00C8792C"/>
    <w:rsid w:val="00C87D03"/>
    <w:rsid w:val="00C9047C"/>
    <w:rsid w:val="00C90AB5"/>
    <w:rsid w:val="00C90C95"/>
    <w:rsid w:val="00C90D65"/>
    <w:rsid w:val="00C91CC2"/>
    <w:rsid w:val="00C939CB"/>
    <w:rsid w:val="00C9418E"/>
    <w:rsid w:val="00C9637A"/>
    <w:rsid w:val="00C96685"/>
    <w:rsid w:val="00C96C5F"/>
    <w:rsid w:val="00C96C9A"/>
    <w:rsid w:val="00C97321"/>
    <w:rsid w:val="00C9753D"/>
    <w:rsid w:val="00C97DE8"/>
    <w:rsid w:val="00CA05FD"/>
    <w:rsid w:val="00CA0AE6"/>
    <w:rsid w:val="00CA1614"/>
    <w:rsid w:val="00CA25CF"/>
    <w:rsid w:val="00CA2744"/>
    <w:rsid w:val="00CA284A"/>
    <w:rsid w:val="00CA2BCA"/>
    <w:rsid w:val="00CA31A2"/>
    <w:rsid w:val="00CA4455"/>
    <w:rsid w:val="00CA4ADC"/>
    <w:rsid w:val="00CA4FF1"/>
    <w:rsid w:val="00CA56A7"/>
    <w:rsid w:val="00CA5DD3"/>
    <w:rsid w:val="00CB2B27"/>
    <w:rsid w:val="00CB340F"/>
    <w:rsid w:val="00CB3493"/>
    <w:rsid w:val="00CB4144"/>
    <w:rsid w:val="00CB44AF"/>
    <w:rsid w:val="00CB4F60"/>
    <w:rsid w:val="00CB54AC"/>
    <w:rsid w:val="00CB55EF"/>
    <w:rsid w:val="00CB74C8"/>
    <w:rsid w:val="00CC01A1"/>
    <w:rsid w:val="00CC07C4"/>
    <w:rsid w:val="00CC14EA"/>
    <w:rsid w:val="00CC338B"/>
    <w:rsid w:val="00CC36CE"/>
    <w:rsid w:val="00CC399A"/>
    <w:rsid w:val="00CC3F30"/>
    <w:rsid w:val="00CC46BF"/>
    <w:rsid w:val="00CC4B82"/>
    <w:rsid w:val="00CC4E5C"/>
    <w:rsid w:val="00CC580A"/>
    <w:rsid w:val="00CC643F"/>
    <w:rsid w:val="00CC6C8E"/>
    <w:rsid w:val="00CD035C"/>
    <w:rsid w:val="00CD0818"/>
    <w:rsid w:val="00CD105D"/>
    <w:rsid w:val="00CD1833"/>
    <w:rsid w:val="00CD1C60"/>
    <w:rsid w:val="00CD3AB1"/>
    <w:rsid w:val="00CD456B"/>
    <w:rsid w:val="00CD4F57"/>
    <w:rsid w:val="00CD5131"/>
    <w:rsid w:val="00CD65C3"/>
    <w:rsid w:val="00CD6738"/>
    <w:rsid w:val="00CD79E6"/>
    <w:rsid w:val="00CD7AB3"/>
    <w:rsid w:val="00CE1CF3"/>
    <w:rsid w:val="00CE1D51"/>
    <w:rsid w:val="00CE1E00"/>
    <w:rsid w:val="00CE1EFF"/>
    <w:rsid w:val="00CE2020"/>
    <w:rsid w:val="00CE2B86"/>
    <w:rsid w:val="00CE3F68"/>
    <w:rsid w:val="00CE47B8"/>
    <w:rsid w:val="00CE4ED7"/>
    <w:rsid w:val="00CE582F"/>
    <w:rsid w:val="00CE60DE"/>
    <w:rsid w:val="00CE668C"/>
    <w:rsid w:val="00CE719D"/>
    <w:rsid w:val="00CE76B0"/>
    <w:rsid w:val="00CE7AB4"/>
    <w:rsid w:val="00CE7CF5"/>
    <w:rsid w:val="00CF001D"/>
    <w:rsid w:val="00CF201D"/>
    <w:rsid w:val="00CF2644"/>
    <w:rsid w:val="00CF2723"/>
    <w:rsid w:val="00CF478E"/>
    <w:rsid w:val="00CF4FB3"/>
    <w:rsid w:val="00CF5837"/>
    <w:rsid w:val="00CF688B"/>
    <w:rsid w:val="00D0105A"/>
    <w:rsid w:val="00D01244"/>
    <w:rsid w:val="00D0178B"/>
    <w:rsid w:val="00D02105"/>
    <w:rsid w:val="00D0312F"/>
    <w:rsid w:val="00D03298"/>
    <w:rsid w:val="00D039DD"/>
    <w:rsid w:val="00D04613"/>
    <w:rsid w:val="00D04F53"/>
    <w:rsid w:val="00D05458"/>
    <w:rsid w:val="00D0634E"/>
    <w:rsid w:val="00D075E6"/>
    <w:rsid w:val="00D109E5"/>
    <w:rsid w:val="00D110C2"/>
    <w:rsid w:val="00D119F3"/>
    <w:rsid w:val="00D11EFA"/>
    <w:rsid w:val="00D12692"/>
    <w:rsid w:val="00D12BFE"/>
    <w:rsid w:val="00D146CC"/>
    <w:rsid w:val="00D14A0B"/>
    <w:rsid w:val="00D15043"/>
    <w:rsid w:val="00D153E0"/>
    <w:rsid w:val="00D154C0"/>
    <w:rsid w:val="00D154CD"/>
    <w:rsid w:val="00D16797"/>
    <w:rsid w:val="00D168EC"/>
    <w:rsid w:val="00D169F4"/>
    <w:rsid w:val="00D170D2"/>
    <w:rsid w:val="00D173A3"/>
    <w:rsid w:val="00D17AD9"/>
    <w:rsid w:val="00D209C9"/>
    <w:rsid w:val="00D21816"/>
    <w:rsid w:val="00D21DF6"/>
    <w:rsid w:val="00D21EB1"/>
    <w:rsid w:val="00D22375"/>
    <w:rsid w:val="00D2257B"/>
    <w:rsid w:val="00D22A62"/>
    <w:rsid w:val="00D2385F"/>
    <w:rsid w:val="00D2626A"/>
    <w:rsid w:val="00D26E68"/>
    <w:rsid w:val="00D26FB7"/>
    <w:rsid w:val="00D27244"/>
    <w:rsid w:val="00D31110"/>
    <w:rsid w:val="00D3191A"/>
    <w:rsid w:val="00D319A7"/>
    <w:rsid w:val="00D31C99"/>
    <w:rsid w:val="00D3264E"/>
    <w:rsid w:val="00D368E5"/>
    <w:rsid w:val="00D37F0C"/>
    <w:rsid w:val="00D40483"/>
    <w:rsid w:val="00D40A55"/>
    <w:rsid w:val="00D40BCD"/>
    <w:rsid w:val="00D4237F"/>
    <w:rsid w:val="00D42C88"/>
    <w:rsid w:val="00D43826"/>
    <w:rsid w:val="00D44A5A"/>
    <w:rsid w:val="00D47C66"/>
    <w:rsid w:val="00D52A51"/>
    <w:rsid w:val="00D53C72"/>
    <w:rsid w:val="00D55CA9"/>
    <w:rsid w:val="00D56AB0"/>
    <w:rsid w:val="00D56D40"/>
    <w:rsid w:val="00D57B8F"/>
    <w:rsid w:val="00D57D58"/>
    <w:rsid w:val="00D60283"/>
    <w:rsid w:val="00D60757"/>
    <w:rsid w:val="00D607F2"/>
    <w:rsid w:val="00D60DEF"/>
    <w:rsid w:val="00D61059"/>
    <w:rsid w:val="00D6169E"/>
    <w:rsid w:val="00D61753"/>
    <w:rsid w:val="00D62FCD"/>
    <w:rsid w:val="00D63258"/>
    <w:rsid w:val="00D63C5A"/>
    <w:rsid w:val="00D63C7A"/>
    <w:rsid w:val="00D6405A"/>
    <w:rsid w:val="00D64BCA"/>
    <w:rsid w:val="00D64FCE"/>
    <w:rsid w:val="00D655B4"/>
    <w:rsid w:val="00D65E7E"/>
    <w:rsid w:val="00D67343"/>
    <w:rsid w:val="00D67950"/>
    <w:rsid w:val="00D67CD1"/>
    <w:rsid w:val="00D7333B"/>
    <w:rsid w:val="00D741CE"/>
    <w:rsid w:val="00D744F7"/>
    <w:rsid w:val="00D74866"/>
    <w:rsid w:val="00D75139"/>
    <w:rsid w:val="00D7643F"/>
    <w:rsid w:val="00D76C27"/>
    <w:rsid w:val="00D76E7F"/>
    <w:rsid w:val="00D774ED"/>
    <w:rsid w:val="00D81C2F"/>
    <w:rsid w:val="00D82720"/>
    <w:rsid w:val="00D82C06"/>
    <w:rsid w:val="00D82C6D"/>
    <w:rsid w:val="00D835AA"/>
    <w:rsid w:val="00D83A74"/>
    <w:rsid w:val="00D83B24"/>
    <w:rsid w:val="00D83E77"/>
    <w:rsid w:val="00D84145"/>
    <w:rsid w:val="00D856B1"/>
    <w:rsid w:val="00D85D0B"/>
    <w:rsid w:val="00D868DD"/>
    <w:rsid w:val="00D87D17"/>
    <w:rsid w:val="00D90D7E"/>
    <w:rsid w:val="00D9171A"/>
    <w:rsid w:val="00D91E7A"/>
    <w:rsid w:val="00D91F52"/>
    <w:rsid w:val="00D9257C"/>
    <w:rsid w:val="00D931AB"/>
    <w:rsid w:val="00D93230"/>
    <w:rsid w:val="00D978F2"/>
    <w:rsid w:val="00DA0CA5"/>
    <w:rsid w:val="00DA16B9"/>
    <w:rsid w:val="00DA1E92"/>
    <w:rsid w:val="00DA2865"/>
    <w:rsid w:val="00DA3570"/>
    <w:rsid w:val="00DA4100"/>
    <w:rsid w:val="00DA5083"/>
    <w:rsid w:val="00DA53CD"/>
    <w:rsid w:val="00DA5A85"/>
    <w:rsid w:val="00DA689D"/>
    <w:rsid w:val="00DA7138"/>
    <w:rsid w:val="00DA76E8"/>
    <w:rsid w:val="00DB0009"/>
    <w:rsid w:val="00DB0F1F"/>
    <w:rsid w:val="00DB1693"/>
    <w:rsid w:val="00DB2422"/>
    <w:rsid w:val="00DB273B"/>
    <w:rsid w:val="00DB33BE"/>
    <w:rsid w:val="00DB3A7D"/>
    <w:rsid w:val="00DB3C35"/>
    <w:rsid w:val="00DB4205"/>
    <w:rsid w:val="00DB4222"/>
    <w:rsid w:val="00DB43E9"/>
    <w:rsid w:val="00DB4910"/>
    <w:rsid w:val="00DB49CB"/>
    <w:rsid w:val="00DB516B"/>
    <w:rsid w:val="00DB55B7"/>
    <w:rsid w:val="00DB5CBA"/>
    <w:rsid w:val="00DB6C0F"/>
    <w:rsid w:val="00DB6E91"/>
    <w:rsid w:val="00DB78BF"/>
    <w:rsid w:val="00DC0365"/>
    <w:rsid w:val="00DC18E3"/>
    <w:rsid w:val="00DC2574"/>
    <w:rsid w:val="00DC348D"/>
    <w:rsid w:val="00DC35E6"/>
    <w:rsid w:val="00DC36C0"/>
    <w:rsid w:val="00DC53B2"/>
    <w:rsid w:val="00DC6636"/>
    <w:rsid w:val="00DD0550"/>
    <w:rsid w:val="00DD0B63"/>
    <w:rsid w:val="00DD17C3"/>
    <w:rsid w:val="00DD187A"/>
    <w:rsid w:val="00DD1C7E"/>
    <w:rsid w:val="00DD2F18"/>
    <w:rsid w:val="00DD2F2D"/>
    <w:rsid w:val="00DD3BBB"/>
    <w:rsid w:val="00DD3E6F"/>
    <w:rsid w:val="00DD4020"/>
    <w:rsid w:val="00DD5447"/>
    <w:rsid w:val="00DD57BC"/>
    <w:rsid w:val="00DD6008"/>
    <w:rsid w:val="00DD7093"/>
    <w:rsid w:val="00DD7F9A"/>
    <w:rsid w:val="00DE04B5"/>
    <w:rsid w:val="00DE08F9"/>
    <w:rsid w:val="00DE143C"/>
    <w:rsid w:val="00DE22B1"/>
    <w:rsid w:val="00DE2AF2"/>
    <w:rsid w:val="00DE3301"/>
    <w:rsid w:val="00DE36AF"/>
    <w:rsid w:val="00DE4739"/>
    <w:rsid w:val="00DE4D17"/>
    <w:rsid w:val="00DE59BA"/>
    <w:rsid w:val="00DE5AB4"/>
    <w:rsid w:val="00DE5BDC"/>
    <w:rsid w:val="00DE5C9B"/>
    <w:rsid w:val="00DE6913"/>
    <w:rsid w:val="00DE70CB"/>
    <w:rsid w:val="00DF17F0"/>
    <w:rsid w:val="00DF1B9F"/>
    <w:rsid w:val="00DF34D8"/>
    <w:rsid w:val="00DF38E0"/>
    <w:rsid w:val="00DF3AD9"/>
    <w:rsid w:val="00DF4B46"/>
    <w:rsid w:val="00DF5023"/>
    <w:rsid w:val="00DF5910"/>
    <w:rsid w:val="00DF6127"/>
    <w:rsid w:val="00DF6530"/>
    <w:rsid w:val="00DF6EAA"/>
    <w:rsid w:val="00DF7023"/>
    <w:rsid w:val="00DF7BE2"/>
    <w:rsid w:val="00E0022A"/>
    <w:rsid w:val="00E01418"/>
    <w:rsid w:val="00E01AB2"/>
    <w:rsid w:val="00E02D4E"/>
    <w:rsid w:val="00E02FCF"/>
    <w:rsid w:val="00E038BB"/>
    <w:rsid w:val="00E04BE4"/>
    <w:rsid w:val="00E04F90"/>
    <w:rsid w:val="00E05FAA"/>
    <w:rsid w:val="00E069C7"/>
    <w:rsid w:val="00E076B1"/>
    <w:rsid w:val="00E10415"/>
    <w:rsid w:val="00E107D3"/>
    <w:rsid w:val="00E10EE3"/>
    <w:rsid w:val="00E114BC"/>
    <w:rsid w:val="00E1156A"/>
    <w:rsid w:val="00E1162B"/>
    <w:rsid w:val="00E1197F"/>
    <w:rsid w:val="00E11E7A"/>
    <w:rsid w:val="00E13550"/>
    <w:rsid w:val="00E13C8F"/>
    <w:rsid w:val="00E142F4"/>
    <w:rsid w:val="00E1456F"/>
    <w:rsid w:val="00E145FF"/>
    <w:rsid w:val="00E14F2A"/>
    <w:rsid w:val="00E15B02"/>
    <w:rsid w:val="00E1605B"/>
    <w:rsid w:val="00E1613F"/>
    <w:rsid w:val="00E16BBA"/>
    <w:rsid w:val="00E16EF6"/>
    <w:rsid w:val="00E21AD5"/>
    <w:rsid w:val="00E21B1A"/>
    <w:rsid w:val="00E21EB6"/>
    <w:rsid w:val="00E22641"/>
    <w:rsid w:val="00E226F5"/>
    <w:rsid w:val="00E22B46"/>
    <w:rsid w:val="00E23E40"/>
    <w:rsid w:val="00E24A7F"/>
    <w:rsid w:val="00E250DF"/>
    <w:rsid w:val="00E2630E"/>
    <w:rsid w:val="00E2679E"/>
    <w:rsid w:val="00E267B2"/>
    <w:rsid w:val="00E27325"/>
    <w:rsid w:val="00E279F2"/>
    <w:rsid w:val="00E3035D"/>
    <w:rsid w:val="00E32A37"/>
    <w:rsid w:val="00E33649"/>
    <w:rsid w:val="00E340F5"/>
    <w:rsid w:val="00E34DBB"/>
    <w:rsid w:val="00E34F2C"/>
    <w:rsid w:val="00E35BA2"/>
    <w:rsid w:val="00E37220"/>
    <w:rsid w:val="00E37AF9"/>
    <w:rsid w:val="00E37BB8"/>
    <w:rsid w:val="00E37BF4"/>
    <w:rsid w:val="00E40BFC"/>
    <w:rsid w:val="00E4132C"/>
    <w:rsid w:val="00E420EE"/>
    <w:rsid w:val="00E429EB"/>
    <w:rsid w:val="00E4320B"/>
    <w:rsid w:val="00E43CD1"/>
    <w:rsid w:val="00E443FE"/>
    <w:rsid w:val="00E44F6E"/>
    <w:rsid w:val="00E45958"/>
    <w:rsid w:val="00E45CEA"/>
    <w:rsid w:val="00E4646F"/>
    <w:rsid w:val="00E464C6"/>
    <w:rsid w:val="00E47869"/>
    <w:rsid w:val="00E4790E"/>
    <w:rsid w:val="00E47BA9"/>
    <w:rsid w:val="00E47EE8"/>
    <w:rsid w:val="00E47F9A"/>
    <w:rsid w:val="00E50686"/>
    <w:rsid w:val="00E5391D"/>
    <w:rsid w:val="00E54240"/>
    <w:rsid w:val="00E5494F"/>
    <w:rsid w:val="00E55DFF"/>
    <w:rsid w:val="00E56FED"/>
    <w:rsid w:val="00E57798"/>
    <w:rsid w:val="00E6045F"/>
    <w:rsid w:val="00E60CE1"/>
    <w:rsid w:val="00E60D7D"/>
    <w:rsid w:val="00E6185A"/>
    <w:rsid w:val="00E61E50"/>
    <w:rsid w:val="00E6243D"/>
    <w:rsid w:val="00E62A2C"/>
    <w:rsid w:val="00E674CE"/>
    <w:rsid w:val="00E67747"/>
    <w:rsid w:val="00E70287"/>
    <w:rsid w:val="00E70777"/>
    <w:rsid w:val="00E711E0"/>
    <w:rsid w:val="00E71807"/>
    <w:rsid w:val="00E72150"/>
    <w:rsid w:val="00E7283F"/>
    <w:rsid w:val="00E73210"/>
    <w:rsid w:val="00E73294"/>
    <w:rsid w:val="00E7379E"/>
    <w:rsid w:val="00E74822"/>
    <w:rsid w:val="00E74C8F"/>
    <w:rsid w:val="00E75C34"/>
    <w:rsid w:val="00E75D70"/>
    <w:rsid w:val="00E7664B"/>
    <w:rsid w:val="00E76D60"/>
    <w:rsid w:val="00E771CE"/>
    <w:rsid w:val="00E771FB"/>
    <w:rsid w:val="00E77469"/>
    <w:rsid w:val="00E81E70"/>
    <w:rsid w:val="00E82429"/>
    <w:rsid w:val="00E827FD"/>
    <w:rsid w:val="00E828DA"/>
    <w:rsid w:val="00E828DC"/>
    <w:rsid w:val="00E828EC"/>
    <w:rsid w:val="00E82970"/>
    <w:rsid w:val="00E84443"/>
    <w:rsid w:val="00E84F07"/>
    <w:rsid w:val="00E85097"/>
    <w:rsid w:val="00E85AD1"/>
    <w:rsid w:val="00E869E2"/>
    <w:rsid w:val="00E86FAC"/>
    <w:rsid w:val="00E87987"/>
    <w:rsid w:val="00E9025F"/>
    <w:rsid w:val="00E908C4"/>
    <w:rsid w:val="00E91ADA"/>
    <w:rsid w:val="00E91E3D"/>
    <w:rsid w:val="00E926A6"/>
    <w:rsid w:val="00E93B63"/>
    <w:rsid w:val="00E93DF6"/>
    <w:rsid w:val="00E9533D"/>
    <w:rsid w:val="00E95940"/>
    <w:rsid w:val="00E96290"/>
    <w:rsid w:val="00E9685C"/>
    <w:rsid w:val="00E96A83"/>
    <w:rsid w:val="00E974F0"/>
    <w:rsid w:val="00E97726"/>
    <w:rsid w:val="00E97932"/>
    <w:rsid w:val="00E97960"/>
    <w:rsid w:val="00EA169A"/>
    <w:rsid w:val="00EA1B49"/>
    <w:rsid w:val="00EA1DFF"/>
    <w:rsid w:val="00EA1FF7"/>
    <w:rsid w:val="00EA2A1B"/>
    <w:rsid w:val="00EA2B6F"/>
    <w:rsid w:val="00EA31AD"/>
    <w:rsid w:val="00EA37BA"/>
    <w:rsid w:val="00EA39C4"/>
    <w:rsid w:val="00EA3D98"/>
    <w:rsid w:val="00EA4630"/>
    <w:rsid w:val="00EA49FD"/>
    <w:rsid w:val="00EA4B1D"/>
    <w:rsid w:val="00EA4B2D"/>
    <w:rsid w:val="00EA4E6E"/>
    <w:rsid w:val="00EA517D"/>
    <w:rsid w:val="00EA57F1"/>
    <w:rsid w:val="00EA6B7D"/>
    <w:rsid w:val="00EA6FC5"/>
    <w:rsid w:val="00EA709F"/>
    <w:rsid w:val="00EA73B0"/>
    <w:rsid w:val="00EA7F5B"/>
    <w:rsid w:val="00EB1DB8"/>
    <w:rsid w:val="00EB2D33"/>
    <w:rsid w:val="00EB3402"/>
    <w:rsid w:val="00EB39F6"/>
    <w:rsid w:val="00EB3B75"/>
    <w:rsid w:val="00EB42B0"/>
    <w:rsid w:val="00EB4B29"/>
    <w:rsid w:val="00EB57EB"/>
    <w:rsid w:val="00EB5BF3"/>
    <w:rsid w:val="00EB7561"/>
    <w:rsid w:val="00EB75BB"/>
    <w:rsid w:val="00EB7843"/>
    <w:rsid w:val="00EC050A"/>
    <w:rsid w:val="00EC0891"/>
    <w:rsid w:val="00EC105B"/>
    <w:rsid w:val="00EC2E50"/>
    <w:rsid w:val="00EC436D"/>
    <w:rsid w:val="00EC4C1E"/>
    <w:rsid w:val="00EC6131"/>
    <w:rsid w:val="00EC6256"/>
    <w:rsid w:val="00EC667D"/>
    <w:rsid w:val="00EC7CDD"/>
    <w:rsid w:val="00ED278A"/>
    <w:rsid w:val="00ED2879"/>
    <w:rsid w:val="00ED28DF"/>
    <w:rsid w:val="00ED3AF1"/>
    <w:rsid w:val="00ED4154"/>
    <w:rsid w:val="00ED4913"/>
    <w:rsid w:val="00ED5B2C"/>
    <w:rsid w:val="00ED63C3"/>
    <w:rsid w:val="00ED6684"/>
    <w:rsid w:val="00ED67E3"/>
    <w:rsid w:val="00ED6E05"/>
    <w:rsid w:val="00ED77ED"/>
    <w:rsid w:val="00ED78F9"/>
    <w:rsid w:val="00ED7CAE"/>
    <w:rsid w:val="00ED7E9D"/>
    <w:rsid w:val="00EE042C"/>
    <w:rsid w:val="00EE0DEB"/>
    <w:rsid w:val="00EE1788"/>
    <w:rsid w:val="00EE1E0B"/>
    <w:rsid w:val="00EE1E0D"/>
    <w:rsid w:val="00EE271E"/>
    <w:rsid w:val="00EE39DB"/>
    <w:rsid w:val="00EE426E"/>
    <w:rsid w:val="00EE44AF"/>
    <w:rsid w:val="00EE54AE"/>
    <w:rsid w:val="00EE6E71"/>
    <w:rsid w:val="00EE720E"/>
    <w:rsid w:val="00EE7526"/>
    <w:rsid w:val="00EF1712"/>
    <w:rsid w:val="00EF1A4F"/>
    <w:rsid w:val="00EF24AD"/>
    <w:rsid w:val="00EF2C37"/>
    <w:rsid w:val="00EF427A"/>
    <w:rsid w:val="00EF453E"/>
    <w:rsid w:val="00EF4C59"/>
    <w:rsid w:val="00EF5075"/>
    <w:rsid w:val="00EF689A"/>
    <w:rsid w:val="00EF7A57"/>
    <w:rsid w:val="00EF7C9B"/>
    <w:rsid w:val="00F00030"/>
    <w:rsid w:val="00F00062"/>
    <w:rsid w:val="00F00351"/>
    <w:rsid w:val="00F0076A"/>
    <w:rsid w:val="00F0083C"/>
    <w:rsid w:val="00F008AE"/>
    <w:rsid w:val="00F017FC"/>
    <w:rsid w:val="00F02154"/>
    <w:rsid w:val="00F02B72"/>
    <w:rsid w:val="00F04585"/>
    <w:rsid w:val="00F04B52"/>
    <w:rsid w:val="00F053D2"/>
    <w:rsid w:val="00F05F27"/>
    <w:rsid w:val="00F07468"/>
    <w:rsid w:val="00F07740"/>
    <w:rsid w:val="00F10448"/>
    <w:rsid w:val="00F125DD"/>
    <w:rsid w:val="00F13AA4"/>
    <w:rsid w:val="00F149C9"/>
    <w:rsid w:val="00F14A27"/>
    <w:rsid w:val="00F15520"/>
    <w:rsid w:val="00F20A30"/>
    <w:rsid w:val="00F21201"/>
    <w:rsid w:val="00F21C99"/>
    <w:rsid w:val="00F236B8"/>
    <w:rsid w:val="00F23AD4"/>
    <w:rsid w:val="00F23EF2"/>
    <w:rsid w:val="00F23EF3"/>
    <w:rsid w:val="00F2403B"/>
    <w:rsid w:val="00F25D52"/>
    <w:rsid w:val="00F268EC"/>
    <w:rsid w:val="00F26DCF"/>
    <w:rsid w:val="00F273AA"/>
    <w:rsid w:val="00F30046"/>
    <w:rsid w:val="00F300F6"/>
    <w:rsid w:val="00F3049E"/>
    <w:rsid w:val="00F3156B"/>
    <w:rsid w:val="00F323E8"/>
    <w:rsid w:val="00F32677"/>
    <w:rsid w:val="00F32EE9"/>
    <w:rsid w:val="00F32FB4"/>
    <w:rsid w:val="00F33D46"/>
    <w:rsid w:val="00F33F72"/>
    <w:rsid w:val="00F3471A"/>
    <w:rsid w:val="00F354F4"/>
    <w:rsid w:val="00F37A55"/>
    <w:rsid w:val="00F412B8"/>
    <w:rsid w:val="00F42318"/>
    <w:rsid w:val="00F432FC"/>
    <w:rsid w:val="00F43D7A"/>
    <w:rsid w:val="00F44068"/>
    <w:rsid w:val="00F45B4A"/>
    <w:rsid w:val="00F50D8C"/>
    <w:rsid w:val="00F513E3"/>
    <w:rsid w:val="00F51DDC"/>
    <w:rsid w:val="00F523F2"/>
    <w:rsid w:val="00F52BEE"/>
    <w:rsid w:val="00F52E4E"/>
    <w:rsid w:val="00F52FD7"/>
    <w:rsid w:val="00F53296"/>
    <w:rsid w:val="00F54386"/>
    <w:rsid w:val="00F553E3"/>
    <w:rsid w:val="00F55EE8"/>
    <w:rsid w:val="00F56768"/>
    <w:rsid w:val="00F57057"/>
    <w:rsid w:val="00F57913"/>
    <w:rsid w:val="00F60E2E"/>
    <w:rsid w:val="00F610C4"/>
    <w:rsid w:val="00F618A9"/>
    <w:rsid w:val="00F61965"/>
    <w:rsid w:val="00F62808"/>
    <w:rsid w:val="00F62FD4"/>
    <w:rsid w:val="00F639A3"/>
    <w:rsid w:val="00F64173"/>
    <w:rsid w:val="00F643B6"/>
    <w:rsid w:val="00F64DED"/>
    <w:rsid w:val="00F64E7E"/>
    <w:rsid w:val="00F6521D"/>
    <w:rsid w:val="00F65E95"/>
    <w:rsid w:val="00F66074"/>
    <w:rsid w:val="00F66CC0"/>
    <w:rsid w:val="00F67101"/>
    <w:rsid w:val="00F67212"/>
    <w:rsid w:val="00F6749A"/>
    <w:rsid w:val="00F67770"/>
    <w:rsid w:val="00F679FA"/>
    <w:rsid w:val="00F67F69"/>
    <w:rsid w:val="00F71883"/>
    <w:rsid w:val="00F721D8"/>
    <w:rsid w:val="00F72708"/>
    <w:rsid w:val="00F72E61"/>
    <w:rsid w:val="00F75ABE"/>
    <w:rsid w:val="00F76966"/>
    <w:rsid w:val="00F808D7"/>
    <w:rsid w:val="00F810E6"/>
    <w:rsid w:val="00F82F6F"/>
    <w:rsid w:val="00F84942"/>
    <w:rsid w:val="00F85475"/>
    <w:rsid w:val="00F8718B"/>
    <w:rsid w:val="00F9005B"/>
    <w:rsid w:val="00F919F2"/>
    <w:rsid w:val="00F928DA"/>
    <w:rsid w:val="00F93115"/>
    <w:rsid w:val="00F934D4"/>
    <w:rsid w:val="00F935C9"/>
    <w:rsid w:val="00F93988"/>
    <w:rsid w:val="00F961BA"/>
    <w:rsid w:val="00F96357"/>
    <w:rsid w:val="00F972F4"/>
    <w:rsid w:val="00F97666"/>
    <w:rsid w:val="00F97CB5"/>
    <w:rsid w:val="00F97ED6"/>
    <w:rsid w:val="00FA1A17"/>
    <w:rsid w:val="00FA1D09"/>
    <w:rsid w:val="00FA242D"/>
    <w:rsid w:val="00FA3005"/>
    <w:rsid w:val="00FA496F"/>
    <w:rsid w:val="00FA6242"/>
    <w:rsid w:val="00FA752D"/>
    <w:rsid w:val="00FA764F"/>
    <w:rsid w:val="00FA7BBB"/>
    <w:rsid w:val="00FA7D95"/>
    <w:rsid w:val="00FB11CA"/>
    <w:rsid w:val="00FB2A93"/>
    <w:rsid w:val="00FB34C0"/>
    <w:rsid w:val="00FB47E6"/>
    <w:rsid w:val="00FB47FF"/>
    <w:rsid w:val="00FB4E6D"/>
    <w:rsid w:val="00FB4F35"/>
    <w:rsid w:val="00FB561F"/>
    <w:rsid w:val="00FB65FF"/>
    <w:rsid w:val="00FB67B8"/>
    <w:rsid w:val="00FB69EB"/>
    <w:rsid w:val="00FB6B4B"/>
    <w:rsid w:val="00FB6C79"/>
    <w:rsid w:val="00FB7A7B"/>
    <w:rsid w:val="00FB7C4F"/>
    <w:rsid w:val="00FB7E7D"/>
    <w:rsid w:val="00FC01C4"/>
    <w:rsid w:val="00FC04A2"/>
    <w:rsid w:val="00FC0F2A"/>
    <w:rsid w:val="00FC1AFE"/>
    <w:rsid w:val="00FC34CE"/>
    <w:rsid w:val="00FC380D"/>
    <w:rsid w:val="00FC4C03"/>
    <w:rsid w:val="00FC4E5C"/>
    <w:rsid w:val="00FC56FF"/>
    <w:rsid w:val="00FC66FF"/>
    <w:rsid w:val="00FC7888"/>
    <w:rsid w:val="00FD04FA"/>
    <w:rsid w:val="00FD1018"/>
    <w:rsid w:val="00FD19CE"/>
    <w:rsid w:val="00FD3210"/>
    <w:rsid w:val="00FD34B8"/>
    <w:rsid w:val="00FD3757"/>
    <w:rsid w:val="00FD3FFA"/>
    <w:rsid w:val="00FD53B0"/>
    <w:rsid w:val="00FD5D7B"/>
    <w:rsid w:val="00FD6117"/>
    <w:rsid w:val="00FD6474"/>
    <w:rsid w:val="00FD6B64"/>
    <w:rsid w:val="00FD7E0A"/>
    <w:rsid w:val="00FE077B"/>
    <w:rsid w:val="00FE08EA"/>
    <w:rsid w:val="00FE17A0"/>
    <w:rsid w:val="00FE38D4"/>
    <w:rsid w:val="00FE391C"/>
    <w:rsid w:val="00FE3991"/>
    <w:rsid w:val="00FE3AAE"/>
    <w:rsid w:val="00FE3C4E"/>
    <w:rsid w:val="00FE43F1"/>
    <w:rsid w:val="00FE4712"/>
    <w:rsid w:val="00FE52B2"/>
    <w:rsid w:val="00FE5EFF"/>
    <w:rsid w:val="00FE5FE8"/>
    <w:rsid w:val="00FE6B66"/>
    <w:rsid w:val="00FE7BAE"/>
    <w:rsid w:val="00FE7CC4"/>
    <w:rsid w:val="00FF0236"/>
    <w:rsid w:val="00FF07D0"/>
    <w:rsid w:val="00FF0DE5"/>
    <w:rsid w:val="00FF0E78"/>
    <w:rsid w:val="00FF29A5"/>
    <w:rsid w:val="00FF2A26"/>
    <w:rsid w:val="00FF2C72"/>
    <w:rsid w:val="00FF3B70"/>
    <w:rsid w:val="00FF3F3A"/>
    <w:rsid w:val="00FF4949"/>
    <w:rsid w:val="00FF4D7E"/>
    <w:rsid w:val="00FF574D"/>
    <w:rsid w:val="00FF61BD"/>
    <w:rsid w:val="00FF699A"/>
    <w:rsid w:val="00FF73D8"/>
    <w:rsid w:val="00FF7FF4"/>
    <w:rsid w:val="01CA1917"/>
    <w:rsid w:val="01D95F0B"/>
    <w:rsid w:val="02172A7E"/>
    <w:rsid w:val="021E0463"/>
    <w:rsid w:val="02392081"/>
    <w:rsid w:val="02954528"/>
    <w:rsid w:val="02D81B74"/>
    <w:rsid w:val="02EC2EF7"/>
    <w:rsid w:val="03F458C1"/>
    <w:rsid w:val="04BA0275"/>
    <w:rsid w:val="050C4818"/>
    <w:rsid w:val="063522A9"/>
    <w:rsid w:val="073F54F1"/>
    <w:rsid w:val="075C5614"/>
    <w:rsid w:val="077E1A96"/>
    <w:rsid w:val="07D444B7"/>
    <w:rsid w:val="08405BF7"/>
    <w:rsid w:val="08B17BE1"/>
    <w:rsid w:val="093B47B5"/>
    <w:rsid w:val="093C0049"/>
    <w:rsid w:val="0B012900"/>
    <w:rsid w:val="0B4C599F"/>
    <w:rsid w:val="0B745CE7"/>
    <w:rsid w:val="0C514570"/>
    <w:rsid w:val="0C525237"/>
    <w:rsid w:val="0CD27FFC"/>
    <w:rsid w:val="0CE420B4"/>
    <w:rsid w:val="0DDC62CA"/>
    <w:rsid w:val="0F3A6A5F"/>
    <w:rsid w:val="0FC03A91"/>
    <w:rsid w:val="105F293F"/>
    <w:rsid w:val="10A1053B"/>
    <w:rsid w:val="11C03A11"/>
    <w:rsid w:val="11D0346B"/>
    <w:rsid w:val="11FA275B"/>
    <w:rsid w:val="12A178F7"/>
    <w:rsid w:val="138531B6"/>
    <w:rsid w:val="14217214"/>
    <w:rsid w:val="14D36C85"/>
    <w:rsid w:val="160A7CBA"/>
    <w:rsid w:val="1618304E"/>
    <w:rsid w:val="16643CE2"/>
    <w:rsid w:val="16762853"/>
    <w:rsid w:val="170E2A0B"/>
    <w:rsid w:val="17710C68"/>
    <w:rsid w:val="18422604"/>
    <w:rsid w:val="18975926"/>
    <w:rsid w:val="19CE68F0"/>
    <w:rsid w:val="1A077661"/>
    <w:rsid w:val="1A0961EF"/>
    <w:rsid w:val="1A7016AA"/>
    <w:rsid w:val="1B83540D"/>
    <w:rsid w:val="1B9A0316"/>
    <w:rsid w:val="1C026682"/>
    <w:rsid w:val="1CBD6E22"/>
    <w:rsid w:val="1D3E15EC"/>
    <w:rsid w:val="1D48373F"/>
    <w:rsid w:val="1DF709F2"/>
    <w:rsid w:val="1F262338"/>
    <w:rsid w:val="203B4ABE"/>
    <w:rsid w:val="203D1303"/>
    <w:rsid w:val="207243EA"/>
    <w:rsid w:val="20895606"/>
    <w:rsid w:val="20A604BD"/>
    <w:rsid w:val="20BF3AAC"/>
    <w:rsid w:val="216E6292"/>
    <w:rsid w:val="21EC7746"/>
    <w:rsid w:val="224E4DD1"/>
    <w:rsid w:val="22F7439C"/>
    <w:rsid w:val="23780635"/>
    <w:rsid w:val="23E472BB"/>
    <w:rsid w:val="240558B8"/>
    <w:rsid w:val="241A7333"/>
    <w:rsid w:val="24401929"/>
    <w:rsid w:val="260D10D0"/>
    <w:rsid w:val="263E1FB1"/>
    <w:rsid w:val="268C7908"/>
    <w:rsid w:val="27072565"/>
    <w:rsid w:val="27AE3102"/>
    <w:rsid w:val="281E2746"/>
    <w:rsid w:val="283F446A"/>
    <w:rsid w:val="29B328DF"/>
    <w:rsid w:val="29C363F4"/>
    <w:rsid w:val="2A475858"/>
    <w:rsid w:val="2A58431E"/>
    <w:rsid w:val="2ABF7950"/>
    <w:rsid w:val="2B126A96"/>
    <w:rsid w:val="2B541B5E"/>
    <w:rsid w:val="2C094130"/>
    <w:rsid w:val="2CBD02DC"/>
    <w:rsid w:val="2D2C2BC8"/>
    <w:rsid w:val="2D7D047F"/>
    <w:rsid w:val="2D8D11DF"/>
    <w:rsid w:val="2D960686"/>
    <w:rsid w:val="2E421421"/>
    <w:rsid w:val="2F4D4AE0"/>
    <w:rsid w:val="2FA95D8A"/>
    <w:rsid w:val="308C1EA8"/>
    <w:rsid w:val="31C7551E"/>
    <w:rsid w:val="31FD5F2E"/>
    <w:rsid w:val="335E564F"/>
    <w:rsid w:val="336C52F6"/>
    <w:rsid w:val="34D131BA"/>
    <w:rsid w:val="35376CFA"/>
    <w:rsid w:val="355215D2"/>
    <w:rsid w:val="3561185B"/>
    <w:rsid w:val="36A06A1C"/>
    <w:rsid w:val="373325F2"/>
    <w:rsid w:val="37C24C19"/>
    <w:rsid w:val="38440FBB"/>
    <w:rsid w:val="38D42D1F"/>
    <w:rsid w:val="38DE1A7D"/>
    <w:rsid w:val="38DE3E09"/>
    <w:rsid w:val="38F22FA3"/>
    <w:rsid w:val="39237681"/>
    <w:rsid w:val="3929325D"/>
    <w:rsid w:val="394C6B0B"/>
    <w:rsid w:val="3B1543A7"/>
    <w:rsid w:val="3BC72883"/>
    <w:rsid w:val="3BF0038E"/>
    <w:rsid w:val="3BFB563B"/>
    <w:rsid w:val="3C4852CA"/>
    <w:rsid w:val="3C851CB3"/>
    <w:rsid w:val="3CB47461"/>
    <w:rsid w:val="3CC33439"/>
    <w:rsid w:val="3CED3224"/>
    <w:rsid w:val="3CF46D1B"/>
    <w:rsid w:val="3DB824F4"/>
    <w:rsid w:val="3E2A10BE"/>
    <w:rsid w:val="3E4306DC"/>
    <w:rsid w:val="3EEB27FE"/>
    <w:rsid w:val="3F125FDD"/>
    <w:rsid w:val="3F2834C4"/>
    <w:rsid w:val="3F3203AB"/>
    <w:rsid w:val="43AC5246"/>
    <w:rsid w:val="44264A0E"/>
    <w:rsid w:val="446A440B"/>
    <w:rsid w:val="456F7A0C"/>
    <w:rsid w:val="460029D8"/>
    <w:rsid w:val="4630227F"/>
    <w:rsid w:val="463847C4"/>
    <w:rsid w:val="466734B6"/>
    <w:rsid w:val="46E22739"/>
    <w:rsid w:val="46FF1226"/>
    <w:rsid w:val="47AB321B"/>
    <w:rsid w:val="47D26C51"/>
    <w:rsid w:val="48C12AEC"/>
    <w:rsid w:val="49115014"/>
    <w:rsid w:val="492A5921"/>
    <w:rsid w:val="495C4A24"/>
    <w:rsid w:val="4B815864"/>
    <w:rsid w:val="4C3D188D"/>
    <w:rsid w:val="4CB43672"/>
    <w:rsid w:val="4CCA6361"/>
    <w:rsid w:val="4D106A09"/>
    <w:rsid w:val="4D1403D4"/>
    <w:rsid w:val="4D592C69"/>
    <w:rsid w:val="4D5F404A"/>
    <w:rsid w:val="4DB67639"/>
    <w:rsid w:val="4EB61BE9"/>
    <w:rsid w:val="4F9B75FD"/>
    <w:rsid w:val="502B6EFE"/>
    <w:rsid w:val="503C2E8A"/>
    <w:rsid w:val="508D4E66"/>
    <w:rsid w:val="519E24E0"/>
    <w:rsid w:val="51A618FD"/>
    <w:rsid w:val="52D675F5"/>
    <w:rsid w:val="53D02564"/>
    <w:rsid w:val="54A11E85"/>
    <w:rsid w:val="555A078E"/>
    <w:rsid w:val="557C2A33"/>
    <w:rsid w:val="558A0B6B"/>
    <w:rsid w:val="55A0038E"/>
    <w:rsid w:val="55F51D11"/>
    <w:rsid w:val="573E77A5"/>
    <w:rsid w:val="582E57DE"/>
    <w:rsid w:val="584766D9"/>
    <w:rsid w:val="59960120"/>
    <w:rsid w:val="5AEF1FA5"/>
    <w:rsid w:val="5AF4388F"/>
    <w:rsid w:val="5B0814D7"/>
    <w:rsid w:val="5CB80FFC"/>
    <w:rsid w:val="5CC9093A"/>
    <w:rsid w:val="5D7B7342"/>
    <w:rsid w:val="5DED1C97"/>
    <w:rsid w:val="5E2E1B26"/>
    <w:rsid w:val="5EE965D6"/>
    <w:rsid w:val="5FED5467"/>
    <w:rsid w:val="5FF732A1"/>
    <w:rsid w:val="60266A9D"/>
    <w:rsid w:val="60C065B9"/>
    <w:rsid w:val="61C3168D"/>
    <w:rsid w:val="61E600A6"/>
    <w:rsid w:val="63D622F4"/>
    <w:rsid w:val="63E25D0B"/>
    <w:rsid w:val="64155592"/>
    <w:rsid w:val="64405496"/>
    <w:rsid w:val="646D0839"/>
    <w:rsid w:val="66590D3F"/>
    <w:rsid w:val="666D043F"/>
    <w:rsid w:val="667E67D1"/>
    <w:rsid w:val="67380927"/>
    <w:rsid w:val="674A63AC"/>
    <w:rsid w:val="67FD6F7B"/>
    <w:rsid w:val="68325689"/>
    <w:rsid w:val="68BB236A"/>
    <w:rsid w:val="69391552"/>
    <w:rsid w:val="69725190"/>
    <w:rsid w:val="6A026F09"/>
    <w:rsid w:val="6A131FC7"/>
    <w:rsid w:val="6A684F53"/>
    <w:rsid w:val="6AC45EF9"/>
    <w:rsid w:val="6B0A20DA"/>
    <w:rsid w:val="6B1308ED"/>
    <w:rsid w:val="6B171453"/>
    <w:rsid w:val="6B260EE1"/>
    <w:rsid w:val="6B2C7AC8"/>
    <w:rsid w:val="6BA807C0"/>
    <w:rsid w:val="6BC03121"/>
    <w:rsid w:val="6BD87DA3"/>
    <w:rsid w:val="6C020EF4"/>
    <w:rsid w:val="6C2214D8"/>
    <w:rsid w:val="6C502F0B"/>
    <w:rsid w:val="6C617EFF"/>
    <w:rsid w:val="6CA32EE7"/>
    <w:rsid w:val="6D8D2F82"/>
    <w:rsid w:val="6E365795"/>
    <w:rsid w:val="6F7A72CE"/>
    <w:rsid w:val="6F955C46"/>
    <w:rsid w:val="6FA5154A"/>
    <w:rsid w:val="70B55761"/>
    <w:rsid w:val="70F20F70"/>
    <w:rsid w:val="72150F7E"/>
    <w:rsid w:val="723E785E"/>
    <w:rsid w:val="725A2F52"/>
    <w:rsid w:val="728508F9"/>
    <w:rsid w:val="729F61E3"/>
    <w:rsid w:val="73D63115"/>
    <w:rsid w:val="745E147B"/>
    <w:rsid w:val="749709E6"/>
    <w:rsid w:val="75C04742"/>
    <w:rsid w:val="75C612F4"/>
    <w:rsid w:val="769E320F"/>
    <w:rsid w:val="76BC7AE3"/>
    <w:rsid w:val="770D76CE"/>
    <w:rsid w:val="77F447A0"/>
    <w:rsid w:val="782636ED"/>
    <w:rsid w:val="782B5322"/>
    <w:rsid w:val="78E806C0"/>
    <w:rsid w:val="7910060D"/>
    <w:rsid w:val="798F7A64"/>
    <w:rsid w:val="7BF86592"/>
    <w:rsid w:val="7C765821"/>
    <w:rsid w:val="7D083FA0"/>
    <w:rsid w:val="7D171976"/>
    <w:rsid w:val="7D725681"/>
    <w:rsid w:val="7DA403FC"/>
    <w:rsid w:val="7DF63054"/>
    <w:rsid w:val="7E394B06"/>
    <w:rsid w:val="7EB03073"/>
    <w:rsid w:val="7EF20D5F"/>
    <w:rsid w:val="7F2A28F3"/>
    <w:rsid w:val="7F90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ind w:left="822" w:right="2109"/>
      <w:jc w:val="center"/>
      <w:outlineLvl w:val="0"/>
    </w:pPr>
    <w:rPr>
      <w:rFonts w:ascii="华文中宋" w:hAnsi="华文中宋" w:eastAsia="华文中宋" w:cs="华文中宋"/>
      <w:sz w:val="32"/>
      <w:szCs w:val="32"/>
      <w:lang w:val="zh-CN" w:bidi="zh-CN"/>
    </w:rPr>
  </w:style>
  <w:style w:type="paragraph" w:styleId="3">
    <w:name w:val="heading 2"/>
    <w:basedOn w:val="1"/>
    <w:next w:val="1"/>
    <w:link w:val="26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autoRedefine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autoRedefine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6">
    <w:name w:val="Date"/>
    <w:basedOn w:val="1"/>
    <w:next w:val="1"/>
    <w:link w:val="21"/>
    <w:autoRedefine/>
    <w:qFormat/>
    <w:uiPriority w:val="0"/>
    <w:pPr>
      <w:ind w:left="100" w:leftChars="2500"/>
    </w:pPr>
  </w:style>
  <w:style w:type="paragraph" w:styleId="7">
    <w:name w:val="Balloon Text"/>
    <w:basedOn w:val="1"/>
    <w:link w:val="20"/>
    <w:autoRedefine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kern w:val="0"/>
      <w:sz w:val="22"/>
      <w:szCs w:val="22"/>
    </w:rPr>
  </w:style>
  <w:style w:type="paragraph" w:styleId="11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kern w:val="0"/>
      <w:sz w:val="22"/>
      <w:szCs w:val="22"/>
    </w:rPr>
  </w:style>
  <w:style w:type="paragraph" w:styleId="12">
    <w:name w:val="Normal (Web)"/>
    <w:basedOn w:val="1"/>
    <w:autoRedefine/>
    <w:qFormat/>
    <w:uiPriority w:val="0"/>
    <w:rPr>
      <w:sz w:val="24"/>
    </w:rPr>
  </w:style>
  <w:style w:type="character" w:styleId="15">
    <w:name w:val="Strong"/>
    <w:basedOn w:val="14"/>
    <w:autoRedefine/>
    <w:qFormat/>
    <w:uiPriority w:val="22"/>
    <w:rPr>
      <w:b/>
      <w:bCs/>
    </w:rPr>
  </w:style>
  <w:style w:type="character" w:styleId="16">
    <w:name w:val="FollowedHyperlink"/>
    <w:basedOn w:val="14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Emphasis"/>
    <w:basedOn w:val="14"/>
    <w:autoRedefine/>
    <w:qFormat/>
    <w:uiPriority w:val="0"/>
    <w:rPr>
      <w:i/>
    </w:rPr>
  </w:style>
  <w:style w:type="character" w:styleId="18">
    <w:name w:val="Hyperlink"/>
    <w:basedOn w:val="14"/>
    <w:autoRedefine/>
    <w:qFormat/>
    <w:uiPriority w:val="0"/>
    <w:rPr>
      <w:color w:val="0000FF"/>
      <w:u w:val="single"/>
    </w:rPr>
  </w:style>
  <w:style w:type="character" w:styleId="19">
    <w:name w:val="annotation reference"/>
    <w:basedOn w:val="14"/>
    <w:autoRedefine/>
    <w:qFormat/>
    <w:uiPriority w:val="0"/>
    <w:rPr>
      <w:sz w:val="21"/>
      <w:szCs w:val="21"/>
    </w:rPr>
  </w:style>
  <w:style w:type="character" w:customStyle="1" w:styleId="20">
    <w:name w:val="批注框文本 Char"/>
    <w:basedOn w:val="14"/>
    <w:link w:val="7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1">
    <w:name w:val="日期 Char"/>
    <w:basedOn w:val="14"/>
    <w:link w:val="6"/>
    <w:autoRedefine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paragraph" w:styleId="2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23">
    <w:name w:val="批注文字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4">
    <w:name w:val="未处理的提及1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未处理的提及2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标题 2 Char"/>
    <w:basedOn w:val="14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7">
    <w:name w:val="Unresolved Mention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bjh-p"/>
    <w:basedOn w:val="14"/>
    <w:autoRedefine/>
    <w:qFormat/>
    <w:uiPriority w:val="0"/>
  </w:style>
  <w:style w:type="character" w:customStyle="1" w:styleId="29">
    <w:name w:val="标题 3 Char"/>
    <w:basedOn w:val="14"/>
    <w:link w:val="4"/>
    <w:autoRedefine/>
    <w:semiHidden/>
    <w:qFormat/>
    <w:uiPriority w:val="0"/>
    <w:rPr>
      <w:rFonts w:ascii="Calibri" w:hAnsi="Calibr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office6\templates\download\23ccc356-1b3a-4a22-8fd7-957bc6af8b28\&#27431;&#32654;&#39118;&#20225;&#19994;&#23459;&#20256;&#2133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欧美风企业宣传单</Template>
  <Company>Microsoft</Company>
  <Pages>11</Pages>
  <Words>6456</Words>
  <Characters>6715</Characters>
  <Lines>2</Lines>
  <Paragraphs>1</Paragraphs>
  <TotalTime>4</TotalTime>
  <ScaleCrop>false</ScaleCrop>
  <LinksUpToDate>false</LinksUpToDate>
  <CharactersWithSpaces>6728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2023-03-09T00:00:00Z</dcterms:created>
  <dc:creator>婕</dc:creator>
  <cp:lastModifiedBy>杨璐萌</cp:lastModifiedBy>
  <cp:lastPrinted>2023-04-03T05:49:00Z</cp:lastPrinted>
  <dcterms:modified xsi:type="dcterms:W3CDTF">2026-04-29T02:51:52Z</dcterms:modified>
  <cp:revision>635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v1.0_mb_v/WDGglJQ/E5dNJlemhsJQ==</vt:lpwstr>
  </property>
  <property fmtid="{D5CDD505-2E9C-101B-9397-08002B2CF9AE}" pid="4" name="ICV">
    <vt:lpwstr>AB26DE7EE396484BB2A567E002755A09_13</vt:lpwstr>
  </property>
  <property fmtid="{D5CDD505-2E9C-101B-9397-08002B2CF9AE}" pid="5" name="KSOTemplateDocerSaveRecord">
    <vt:lpwstr>eyJoZGlkIjoiM2I2NGYxYjM3OWMzZmY5MDdhNzI3M2M3YzY5NmE0OTAiLCJ1c2VySWQiOiI4NjY2MTA4MzcifQ==</vt:lpwstr>
  </property>
</Properties>
</file>