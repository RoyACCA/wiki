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DAE0D">
      <w:pPr>
        <w:pStyle w:val="8"/>
        <w:keepNext w:val="0"/>
        <w:keepLines w:val="0"/>
        <w:pageBreakBefore w:val="0"/>
        <w:kinsoku/>
        <w:wordWrap/>
        <w:overflowPunct/>
        <w:topLinePunct w:val="0"/>
        <w:autoSpaceDE/>
        <w:autoSpaceDN/>
        <w:bidi w:val="0"/>
        <w:adjustRightInd/>
        <w:snapToGrid/>
        <w:spacing w:after="360"/>
        <w:textAlignment w:val="auto"/>
        <w:sectPr>
          <w:footerReference r:id="rId5" w:type="first"/>
          <w:headerReference r:id="rId3" w:type="default"/>
          <w:footerReference r:id="rId4" w:type="default"/>
          <w:pgSz w:w="11906" w:h="16838"/>
          <w:pgMar w:top="1440" w:right="1800" w:bottom="1440" w:left="1800" w:header="851" w:footer="992" w:gutter="0"/>
          <w:pgNumType w:fmt="decimal" w:start="0"/>
          <w:cols w:space="425" w:num="1"/>
          <w:titlePg/>
          <w:docGrid w:type="lines" w:linePitch="312" w:charSpace="0"/>
        </w:sectPr>
      </w:pPr>
      <w:r>
        <mc:AlternateContent>
          <mc:Choice Requires="wps">
            <w:drawing>
              <wp:anchor distT="0" distB="0" distL="114300" distR="114300" simplePos="0" relativeHeight="251668480" behindDoc="0" locked="0" layoutInCell="1" allowOverlap="1">
                <wp:simplePos x="0" y="0"/>
                <wp:positionH relativeFrom="column">
                  <wp:posOffset>-309245</wp:posOffset>
                </wp:positionH>
                <wp:positionV relativeFrom="paragraph">
                  <wp:posOffset>2948940</wp:posOffset>
                </wp:positionV>
                <wp:extent cx="6187440" cy="2078355"/>
                <wp:effectExtent l="0" t="0" r="0" b="9525"/>
                <wp:wrapNone/>
                <wp:docPr id="39" name="矩形 39"/>
                <wp:cNvGraphicFramePr/>
                <a:graphic xmlns:a="http://schemas.openxmlformats.org/drawingml/2006/main">
                  <a:graphicData uri="http://schemas.microsoft.com/office/word/2010/wordprocessingShape">
                    <wps:wsp>
                      <wps:cNvSpPr/>
                      <wps:spPr>
                        <a:xfrm>
                          <a:off x="0" y="0"/>
                          <a:ext cx="6187440" cy="2078355"/>
                        </a:xfrm>
                        <a:prstGeom prst="rect">
                          <a:avLst/>
                        </a:prstGeom>
                        <a:solidFill>
                          <a:schemeClr val="bg1"/>
                        </a:solidFill>
                      </wps:spPr>
                      <wps:txbx>
                        <w:txbxContent>
                          <w:p w14:paraId="217AD236">
                            <w:pPr>
                              <w:spacing w:before="156" w:beforeLines="50" w:after="156" w:afterLines="50" w:line="480" w:lineRule="exact"/>
                              <w:ind w:left="-630" w:leftChars="-300" w:right="-512" w:rightChars="-244"/>
                              <w:jc w:val="center"/>
                              <w:outlineLvl w:val="0"/>
                              <w:rPr>
                                <w:rFonts w:hint="eastAsia" w:ascii="微软雅黑" w:hAnsi="微软雅黑" w:eastAsia="微软雅黑" w:cs="微软雅黑"/>
                                <w:b/>
                                <w:color w:val="FF0000"/>
                                <w:kern w:val="24"/>
                                <w:sz w:val="36"/>
                                <w:szCs w:val="36"/>
                                <w:lang w:val="en-US" w:eastAsia="zh-CN"/>
                              </w:rPr>
                            </w:pPr>
                            <w:r>
                              <w:rPr>
                                <w:rFonts w:hint="eastAsia" w:ascii="微软雅黑" w:hAnsi="微软雅黑" w:eastAsia="微软雅黑" w:cs="微软雅黑"/>
                                <w:b/>
                                <w:color w:val="FF0000"/>
                                <w:kern w:val="24"/>
                                <w:sz w:val="36"/>
                                <w:szCs w:val="36"/>
                                <w:lang w:val="en-US" w:eastAsia="zh-CN"/>
                              </w:rPr>
                              <w:t>&lt;</w:t>
                            </w:r>
                            <w:r>
                              <w:rPr>
                                <w:rFonts w:hint="eastAsia" w:ascii="微软雅黑" w:eastAsia="微软雅黑" w:hAnsiTheme="minorBidi"/>
                                <w:b/>
                                <w:color w:val="FF0000"/>
                                <w:kern w:val="24"/>
                                <w:sz w:val="36"/>
                                <w:szCs w:val="36"/>
                                <w:lang w:val="en-US" w:eastAsia="zh-CN"/>
                              </w:rPr>
                              <w:t>本期焦点</w:t>
                            </w:r>
                            <w:r>
                              <w:rPr>
                                <w:rFonts w:hint="eastAsia" w:ascii="微软雅黑" w:hAnsi="微软雅黑" w:eastAsia="微软雅黑" w:cs="微软雅黑"/>
                                <w:b/>
                                <w:color w:val="FF0000"/>
                                <w:kern w:val="24"/>
                                <w:sz w:val="36"/>
                                <w:szCs w:val="36"/>
                                <w:lang w:val="en-US" w:eastAsia="zh-CN"/>
                              </w:rPr>
                              <w:t>&gt;</w:t>
                            </w:r>
                          </w:p>
                          <w:p w14:paraId="0F993F72">
                            <w:pPr>
                              <w:jc w:val="center"/>
                              <w:rPr>
                                <w:rFonts w:hint="default" w:ascii="微软雅黑" w:hAnsi="微软雅黑" w:eastAsia="微软雅黑" w:cs="微软雅黑"/>
                                <w:color w:val="00B0F0"/>
                                <w:sz w:val="36"/>
                                <w:szCs w:val="36"/>
                                <w:lang w:val="en-US" w:eastAsia="zh-CN"/>
                                <w14:textFill>
                                  <w14:gradFill>
                                    <w14:gsLst>
                                      <w14:gs w14:pos="0">
                                        <w14:srgbClr w14:val="012D86"/>
                                      </w14:gs>
                                      <w14:gs w14:pos="100000">
                                        <w14:srgbClr w14:val="0E2557"/>
                                      </w14:gs>
                                    </w14:gsLst>
                                    <w14:lin w14:scaled="0"/>
                                  </w14:gradFill>
                                </w14:textFill>
                              </w:rPr>
                            </w:pPr>
                            <w:r>
                              <w:rPr>
                                <w:rFonts w:hint="default" w:ascii="微软雅黑" w:hAnsi="微软雅黑" w:eastAsia="微软雅黑" w:cs="微软雅黑"/>
                                <w:color w:val="00B0F0"/>
                                <w:sz w:val="36"/>
                                <w:szCs w:val="36"/>
                                <w:lang w:val="en-US" w:eastAsia="zh-CN"/>
                                <w14:textFill>
                                  <w14:gradFill>
                                    <w14:gsLst>
                                      <w14:gs w14:pos="0">
                                        <w14:srgbClr w14:val="012D86"/>
                                      </w14:gs>
                                      <w14:gs w14:pos="100000">
                                        <w14:srgbClr w14:val="0E2557"/>
                                      </w14:gs>
                                    </w14:gsLst>
                                    <w14:lin w14:scaled="0"/>
                                  </w14:gradFill>
                                </w14:textFill>
                              </w:rPr>
                              <w:t>从2026年春运看高铁与民航竞争关系的演变</w:t>
                            </w:r>
                          </w:p>
                        </w:txbxContent>
                      </wps:txbx>
                      <wps:bodyPr wrap="square">
                        <a:noAutofit/>
                      </wps:bodyPr>
                    </wps:wsp>
                  </a:graphicData>
                </a:graphic>
              </wp:anchor>
            </w:drawing>
          </mc:Choice>
          <mc:Fallback>
            <w:pict>
              <v:rect id="_x0000_s1026" o:spid="_x0000_s1026" o:spt="1" style="position:absolute;left:0pt;margin-left:-24.35pt;margin-top:232.2pt;height:163.65pt;width:487.2pt;z-index:251668480;mso-width-relative:page;mso-height-relative:page;" fillcolor="#FFFFFF [3212]" filled="t" stroked="f" coordsize="21600,21600" o:gfxdata="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vu09CNkAAAALAQAADwAAAAAAAAABACAAAAAiAAAAZHJzL2Rvd25yZXYueG1s&#10;UEsBAhQAFAAAAAgAh07iQGOXUDu+AQAAcQMAAA4AAAAAAAAAAQAgAAAAKAEAAGRycy9lMm9Eb2Mu&#10;eG1sUEsFBgAAAAAGAAYAWQEAAFgFAAAAAA==&#10;">
                <v:fill on="t" focussize="0,0"/>
                <v:stroke on="f"/>
                <v:imagedata o:title=""/>
                <o:lock v:ext="edit" aspectratio="f"/>
                <v:textbox>
                  <w:txbxContent>
                    <w:p w14:paraId="217AD236">
                      <w:pPr>
                        <w:spacing w:before="156" w:beforeLines="50" w:after="156" w:afterLines="50" w:line="480" w:lineRule="exact"/>
                        <w:ind w:left="-630" w:leftChars="-300" w:right="-512" w:rightChars="-244"/>
                        <w:jc w:val="center"/>
                        <w:outlineLvl w:val="0"/>
                        <w:rPr>
                          <w:rFonts w:hint="eastAsia" w:ascii="微软雅黑" w:hAnsi="微软雅黑" w:eastAsia="微软雅黑" w:cs="微软雅黑"/>
                          <w:b/>
                          <w:color w:val="FF0000"/>
                          <w:kern w:val="24"/>
                          <w:sz w:val="36"/>
                          <w:szCs w:val="36"/>
                          <w:lang w:val="en-US" w:eastAsia="zh-CN"/>
                        </w:rPr>
                      </w:pPr>
                      <w:r>
                        <w:rPr>
                          <w:rFonts w:hint="eastAsia" w:ascii="微软雅黑" w:hAnsi="微软雅黑" w:eastAsia="微软雅黑" w:cs="微软雅黑"/>
                          <w:b/>
                          <w:color w:val="FF0000"/>
                          <w:kern w:val="24"/>
                          <w:sz w:val="36"/>
                          <w:szCs w:val="36"/>
                          <w:lang w:val="en-US" w:eastAsia="zh-CN"/>
                        </w:rPr>
                        <w:t>&lt;</w:t>
                      </w:r>
                      <w:r>
                        <w:rPr>
                          <w:rFonts w:hint="eastAsia" w:ascii="微软雅黑" w:eastAsia="微软雅黑" w:hAnsiTheme="minorBidi"/>
                          <w:b/>
                          <w:color w:val="FF0000"/>
                          <w:kern w:val="24"/>
                          <w:sz w:val="36"/>
                          <w:szCs w:val="36"/>
                          <w:lang w:val="en-US" w:eastAsia="zh-CN"/>
                        </w:rPr>
                        <w:t>本期焦点</w:t>
                      </w:r>
                      <w:r>
                        <w:rPr>
                          <w:rFonts w:hint="eastAsia" w:ascii="微软雅黑" w:hAnsi="微软雅黑" w:eastAsia="微软雅黑" w:cs="微软雅黑"/>
                          <w:b/>
                          <w:color w:val="FF0000"/>
                          <w:kern w:val="24"/>
                          <w:sz w:val="36"/>
                          <w:szCs w:val="36"/>
                          <w:lang w:val="en-US" w:eastAsia="zh-CN"/>
                        </w:rPr>
                        <w:t>&gt;</w:t>
                      </w:r>
                    </w:p>
                    <w:p w14:paraId="0F993F72">
                      <w:pPr>
                        <w:jc w:val="center"/>
                        <w:rPr>
                          <w:rFonts w:hint="default" w:ascii="微软雅黑" w:hAnsi="微软雅黑" w:eastAsia="微软雅黑" w:cs="微软雅黑"/>
                          <w:color w:val="00B0F0"/>
                          <w:sz w:val="36"/>
                          <w:szCs w:val="36"/>
                          <w:lang w:val="en-US" w:eastAsia="zh-CN"/>
                          <w14:textFill>
                            <w14:gradFill>
                              <w14:gsLst>
                                <w14:gs w14:pos="0">
                                  <w14:srgbClr w14:val="012D86"/>
                                </w14:gs>
                                <w14:gs w14:pos="100000">
                                  <w14:srgbClr w14:val="0E2557"/>
                                </w14:gs>
                              </w14:gsLst>
                              <w14:lin w14:scaled="0"/>
                            </w14:gradFill>
                          </w14:textFill>
                        </w:rPr>
                      </w:pPr>
                      <w:r>
                        <w:rPr>
                          <w:rFonts w:hint="default" w:ascii="微软雅黑" w:hAnsi="微软雅黑" w:eastAsia="微软雅黑" w:cs="微软雅黑"/>
                          <w:color w:val="00B0F0"/>
                          <w:sz w:val="36"/>
                          <w:szCs w:val="36"/>
                          <w:lang w:val="en-US" w:eastAsia="zh-CN"/>
                          <w14:textFill>
                            <w14:gradFill>
                              <w14:gsLst>
                                <w14:gs w14:pos="0">
                                  <w14:srgbClr w14:val="012D86"/>
                                </w14:gs>
                                <w14:gs w14:pos="100000">
                                  <w14:srgbClr w14:val="0E2557"/>
                                </w14:gs>
                              </w14:gsLst>
                              <w14:lin w14:scaled="0"/>
                            </w14:gradFill>
                          </w14:textFill>
                        </w:rPr>
                        <w:t>从2026年春运看高铁与民航竞争关系的演变</w:t>
                      </w:r>
                    </w:p>
                  </w:txbxContent>
                </v:textbox>
              </v:rect>
            </w:pict>
          </mc:Fallback>
        </mc:AlternateContent>
      </w:r>
      <w:r>
        <mc:AlternateContent>
          <mc:Choice Requires="wps">
            <w:drawing>
              <wp:anchor distT="0" distB="0" distL="114300" distR="114300" simplePos="0" relativeHeight="251665408" behindDoc="1" locked="0" layoutInCell="1" allowOverlap="1">
                <wp:simplePos x="0" y="0"/>
                <wp:positionH relativeFrom="column">
                  <wp:posOffset>-1142365</wp:posOffset>
                </wp:positionH>
                <wp:positionV relativeFrom="paragraph">
                  <wp:posOffset>8832215</wp:posOffset>
                </wp:positionV>
                <wp:extent cx="6096000" cy="935355"/>
                <wp:effectExtent l="0" t="0" r="0" b="17145"/>
                <wp:wrapNone/>
                <wp:docPr id="5"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635" y="9756140"/>
                          <a:ext cx="6096000" cy="935355"/>
                        </a:xfrm>
                        <a:custGeom>
                          <a:avLst/>
                          <a:gdLst/>
                          <a:ahLst/>
                          <a:cxnLst>
                            <a:cxn ang="0">
                              <a:pos x="0" y="0"/>
                            </a:cxn>
                            <a:cxn ang="0">
                              <a:pos x="8126" y="0"/>
                            </a:cxn>
                            <a:cxn ang="0">
                              <a:pos x="9600" y="1473"/>
                            </a:cxn>
                            <a:cxn ang="0">
                              <a:pos x="0" y="1473"/>
                            </a:cxn>
                            <a:cxn ang="0">
                              <a:pos x="0" y="0"/>
                            </a:cxn>
                          </a:cxnLst>
                          <a:rect l="0" t="0" r="0" b="0"/>
                          <a:pathLst>
                            <a:path w="7134579" h="1095023">
                              <a:moveTo>
                                <a:pt x="0" y="0"/>
                              </a:moveTo>
                              <a:lnTo>
                                <a:pt x="6039556" y="0"/>
                              </a:lnTo>
                              <a:lnTo>
                                <a:pt x="7134579" y="1095023"/>
                              </a:lnTo>
                              <a:lnTo>
                                <a:pt x="0" y="1095023"/>
                              </a:lnTo>
                              <a:lnTo>
                                <a:pt x="0" y="0"/>
                              </a:lnTo>
                              <a:close/>
                            </a:path>
                          </a:pathLst>
                        </a:custGeom>
                        <a:solidFill>
                          <a:srgbClr val="006CFD">
                            <a:alpha val="79999"/>
                          </a:srgbClr>
                        </a:solidFill>
                        <a:ln w="0">
                          <a:noFill/>
                        </a:ln>
                      </wps:spPr>
                      <wps:txbx>
                        <w:txbxContent>
                          <w:p w14:paraId="4E9A52A3">
                            <w:pPr>
                              <w:jc w:val="center"/>
                            </w:pPr>
                          </w:p>
                        </w:txbxContent>
                      </wps:txbx>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89.95pt;margin-top:695.45pt;height:73.65pt;width:480pt;z-index:-251651072;v-text-anchor:middle;mso-width-relative:page;mso-height-relative:page;" fillcolor="#006CFD" filled="t" stroked="f" coordsize="7134579,1095023" o:gfxdata="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K0VMXTcAAAADgEAAA8AAAAAAAAAAQAgAAAAIgAA&#10;AGRycy9kb3ducmV2LnhtbFBLAQIUABQAAAAIAIdO4kB4/Yyr6AIAAGAGAAAOAAAAAAAAAAEAIAAA&#10;ACsBAABkcnMvZTJvRG9jLnhtbFBLBQYAAAAABgAGAFkBAACFBgAAAAA=&#10;" path="m0,0l6039556,0,7134579,1095023,0,1095023,0,0xe">
                <v:path textboxrect="0,0,7134579,1095023" o:connectlocs="0,0;8126,0;9600,1473;0,1473;0,0" o:connectangles="0,0,0,0,0"/>
                <v:fill on="t" opacity="52428f" focussize="0,0"/>
                <v:stroke on="f" weight="0pt"/>
                <v:imagedata o:title=""/>
                <o:lock v:ext="edit" aspectratio="f"/>
                <v:textbox>
                  <w:txbxContent>
                    <w:p w14:paraId="4E9A52A3">
                      <w:pPr>
                        <w:jc w:val="center"/>
                      </w:pPr>
                    </w:p>
                  </w:txbxContent>
                </v:textbox>
              </v:shape>
            </w:pict>
          </mc:Fallback>
        </mc:AlternateContent>
      </w:r>
      <w:r>
        <mc:AlternateContent>
          <mc:Choice Requires="wps">
            <w:drawing>
              <wp:anchor distT="0" distB="0" distL="114300" distR="114300" simplePos="0" relativeHeight="251667456" behindDoc="1" locked="0" layoutInCell="1" allowOverlap="1">
                <wp:simplePos x="0" y="0"/>
                <wp:positionH relativeFrom="column">
                  <wp:posOffset>-622935</wp:posOffset>
                </wp:positionH>
                <wp:positionV relativeFrom="paragraph">
                  <wp:posOffset>689610</wp:posOffset>
                </wp:positionV>
                <wp:extent cx="7437120" cy="1136650"/>
                <wp:effectExtent l="0" t="0" r="0" b="0"/>
                <wp:wrapNone/>
                <wp:docPr id="7" name="稻壳儿春秋广告/盗版必究        原创来源：http://chn.docer.com/works?userid=199329941#!/work_time"/>
                <wp:cNvGraphicFramePr/>
                <a:graphic xmlns:a="http://schemas.openxmlformats.org/drawingml/2006/main">
                  <a:graphicData uri="http://schemas.microsoft.com/office/word/2010/wordprocessingShape">
                    <wps:wsp>
                      <wps:cNvSpPr txBox="1"/>
                      <wps:spPr>
                        <a:xfrm>
                          <a:off x="0" y="0"/>
                          <a:ext cx="7437120" cy="1136650"/>
                        </a:xfrm>
                        <a:prstGeom prst="rect">
                          <a:avLst/>
                        </a:prstGeom>
                        <a:noFill/>
                        <a:ln w="9525">
                          <a:noFill/>
                        </a:ln>
                      </wps:spPr>
                      <wps:txbx>
                        <w:txbxContent>
                          <w:p w14:paraId="7261B8EA">
                            <w:pPr>
                              <w:pStyle w:val="13"/>
                              <w:rPr>
                                <w:sz w:val="90"/>
                                <w:szCs w:val="90"/>
                              </w:rPr>
                            </w:pPr>
                            <w:r>
                              <w:rPr>
                                <w:rFonts w:hint="eastAsia" w:ascii="微软雅黑" w:eastAsia="微软雅黑" w:hAnsiTheme="minorBidi"/>
                                <w:b/>
                                <w:color w:val="FF0000"/>
                                <w:kern w:val="24"/>
                                <w:sz w:val="90"/>
                                <w:szCs w:val="90"/>
                              </w:rPr>
                              <w:t>每</w:t>
                            </w:r>
                            <w:r>
                              <w:rPr>
                                <w:rFonts w:hint="eastAsia" w:ascii="微软雅黑" w:eastAsia="微软雅黑" w:hAnsiTheme="minorBidi"/>
                                <w:b/>
                                <w:color w:val="FF0000"/>
                                <w:kern w:val="24"/>
                                <w:sz w:val="90"/>
                                <w:szCs w:val="90"/>
                                <w:lang w:val="en-US" w:eastAsia="zh-CN"/>
                              </w:rPr>
                              <w:t>周洞察</w:t>
                            </w:r>
                            <w:r>
                              <w:rPr>
                                <w:rFonts w:hint="eastAsia" w:ascii="微软雅黑" w:eastAsia="微软雅黑" w:hAnsiTheme="minorBidi"/>
                                <w:b/>
                                <w:color w:val="FF0000"/>
                                <w:kern w:val="24"/>
                                <w:sz w:val="90"/>
                                <w:szCs w:val="90"/>
                              </w:rPr>
                              <w:t>（航信</w:t>
                            </w:r>
                            <w:r>
                              <w:rPr>
                                <w:rFonts w:hint="eastAsia" w:ascii="微软雅黑" w:eastAsia="微软雅黑" w:hAnsiTheme="minorBidi"/>
                                <w:b/>
                                <w:color w:val="FF0000"/>
                                <w:kern w:val="24"/>
                                <w:sz w:val="90"/>
                                <w:szCs w:val="90"/>
                                <w:lang w:val="en-US" w:eastAsia="zh-CN"/>
                              </w:rPr>
                              <w:t>视角</w:t>
                            </w:r>
                            <w:r>
                              <w:rPr>
                                <w:rFonts w:hint="eastAsia" w:ascii="微软雅黑" w:eastAsia="微软雅黑" w:hAnsiTheme="minorBidi"/>
                                <w:b/>
                                <w:color w:val="FF0000"/>
                                <w:kern w:val="24"/>
                                <w:sz w:val="90"/>
                                <w:szCs w:val="90"/>
                              </w:rPr>
                              <w:t>）</w:t>
                            </w:r>
                          </w:p>
                        </w:txbxContent>
                      </wps:txbx>
                      <wps:bodyPr vert="horz" wrap="square" rtlCol="0" anchor="t" upright="1">
                        <a:noAutofit/>
                      </wps:bodyPr>
                    </wps:wsp>
                  </a:graphicData>
                </a:graphic>
              </wp:anchor>
            </w:drawing>
          </mc:Choice>
          <mc:Fallback>
            <w:pict>
              <v:shape id="稻壳儿春秋广告/盗版必究        原创来源：http://chn.docer.com/works?userid=199329941#!/work_time" o:spid="_x0000_s1026" o:spt="202" type="#_x0000_t202" style="position:absolute;left:0pt;margin-left:-49.05pt;margin-top:54.3pt;height:89.5pt;width:585.6pt;z-index:-251649024;mso-width-relative:page;mso-height-relative:page;" filled="f" stroked="f" coordsize="21600,21600" o:gfxdata="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t+f2ZdkAAAAMAQAADwAAAAAAAAABACAAAAAi&#10;AAAAZHJzL2Rvd25yZXYueG1sUEsBAhQAFAAAAAgAh07iQIDSJKNCAgAABwQAAA4AAAAAAAAAAQAg&#10;AAAAKAEAAGRycy9lMm9Eb2MueG1sUEsFBgAAAAAGAAYAWQEAANwFAAAAAA==&#10;">
                <v:fill on="f" focussize="0,0"/>
                <v:stroke on="f"/>
                <v:imagedata o:title=""/>
                <o:lock v:ext="edit" aspectratio="f"/>
                <v:textbox>
                  <w:txbxContent>
                    <w:p w14:paraId="7261B8EA">
                      <w:pPr>
                        <w:pStyle w:val="13"/>
                        <w:rPr>
                          <w:sz w:val="90"/>
                          <w:szCs w:val="90"/>
                        </w:rPr>
                      </w:pPr>
                      <w:r>
                        <w:rPr>
                          <w:rFonts w:hint="eastAsia" w:ascii="微软雅黑" w:eastAsia="微软雅黑" w:hAnsiTheme="minorBidi"/>
                          <w:b/>
                          <w:color w:val="FF0000"/>
                          <w:kern w:val="24"/>
                          <w:sz w:val="90"/>
                          <w:szCs w:val="90"/>
                        </w:rPr>
                        <w:t>每</w:t>
                      </w:r>
                      <w:r>
                        <w:rPr>
                          <w:rFonts w:hint="eastAsia" w:ascii="微软雅黑" w:eastAsia="微软雅黑" w:hAnsiTheme="minorBidi"/>
                          <w:b/>
                          <w:color w:val="FF0000"/>
                          <w:kern w:val="24"/>
                          <w:sz w:val="90"/>
                          <w:szCs w:val="90"/>
                          <w:lang w:val="en-US" w:eastAsia="zh-CN"/>
                        </w:rPr>
                        <w:t>周洞察</w:t>
                      </w:r>
                      <w:r>
                        <w:rPr>
                          <w:rFonts w:hint="eastAsia" w:ascii="微软雅黑" w:eastAsia="微软雅黑" w:hAnsiTheme="minorBidi"/>
                          <w:b/>
                          <w:color w:val="FF0000"/>
                          <w:kern w:val="24"/>
                          <w:sz w:val="90"/>
                          <w:szCs w:val="90"/>
                        </w:rPr>
                        <w:t>（航信</w:t>
                      </w:r>
                      <w:r>
                        <w:rPr>
                          <w:rFonts w:hint="eastAsia" w:ascii="微软雅黑" w:eastAsia="微软雅黑" w:hAnsiTheme="minorBidi"/>
                          <w:b/>
                          <w:color w:val="FF0000"/>
                          <w:kern w:val="24"/>
                          <w:sz w:val="90"/>
                          <w:szCs w:val="90"/>
                          <w:lang w:val="en-US" w:eastAsia="zh-CN"/>
                        </w:rPr>
                        <w:t>视角</w:t>
                      </w:r>
                      <w:r>
                        <w:rPr>
                          <w:rFonts w:hint="eastAsia" w:ascii="微软雅黑" w:eastAsia="微软雅黑" w:hAnsiTheme="minorBidi"/>
                          <w:b/>
                          <w:color w:val="FF0000"/>
                          <w:kern w:val="24"/>
                          <w:sz w:val="90"/>
                          <w:szCs w:val="90"/>
                        </w:rPr>
                        <w:t>）</w:t>
                      </w:r>
                    </w:p>
                  </w:txbxContent>
                </v:textbox>
              </v:shape>
            </w:pict>
          </mc:Fallback>
        </mc:AlternateContent>
      </w:r>
      <w:r>
        <w:drawing>
          <wp:anchor distT="0" distB="0" distL="114300" distR="114300" simplePos="0" relativeHeight="251661312" behindDoc="1" locked="0" layoutInCell="1" allowOverlap="1">
            <wp:simplePos x="0" y="0"/>
            <wp:positionH relativeFrom="column">
              <wp:posOffset>-595630</wp:posOffset>
            </wp:positionH>
            <wp:positionV relativeFrom="paragraph">
              <wp:posOffset>-140335</wp:posOffset>
            </wp:positionV>
            <wp:extent cx="1601470" cy="644525"/>
            <wp:effectExtent l="0" t="0" r="0" b="0"/>
            <wp:wrapNone/>
            <wp:docPr id="11" name="图片 11" descr="C:\Users\dell\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dell\Desktop\图片1.png图片1"/>
                    <pic:cNvPicPr>
                      <a:picLocks noChangeAspect="1"/>
                    </pic:cNvPicPr>
                  </pic:nvPicPr>
                  <pic:blipFill>
                    <a:blip r:embed="rId8"/>
                    <a:srcRect/>
                    <a:stretch>
                      <a:fillRect/>
                    </a:stretch>
                  </pic:blipFill>
                  <pic:spPr>
                    <a:xfrm>
                      <a:off x="0" y="0"/>
                      <a:ext cx="1601470" cy="644525"/>
                    </a:xfrm>
                    <a:prstGeom prst="rect">
                      <a:avLst/>
                    </a:prstGeom>
                  </pic:spPr>
                </pic:pic>
              </a:graphicData>
            </a:graphic>
          </wp:anchor>
        </w:drawing>
      </w:r>
      <w:r>
        <mc:AlternateContent>
          <mc:Choice Requires="wps">
            <w:drawing>
              <wp:anchor distT="0" distB="0" distL="114300" distR="114300" simplePos="0" relativeHeight="251663360" behindDoc="1" locked="0" layoutInCell="1" allowOverlap="1">
                <wp:simplePos x="0" y="0"/>
                <wp:positionH relativeFrom="column">
                  <wp:posOffset>2483485</wp:posOffset>
                </wp:positionH>
                <wp:positionV relativeFrom="paragraph">
                  <wp:posOffset>-915035</wp:posOffset>
                </wp:positionV>
                <wp:extent cx="1386205" cy="693420"/>
                <wp:effectExtent l="0" t="0" r="4445" b="11430"/>
                <wp:wrapNone/>
                <wp:docPr id="3"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4197985" y="0"/>
                          <a:ext cx="1386205" cy="693420"/>
                        </a:xfrm>
                        <a:custGeom>
                          <a:avLst/>
                          <a:gdLst/>
                          <a:ahLst/>
                          <a:cxnLst>
                            <a:cxn ang="0">
                              <a:pos x="0" y="0"/>
                            </a:cxn>
                            <a:cxn ang="0">
                              <a:pos x="812" y="0"/>
                            </a:cxn>
                            <a:cxn ang="0">
                              <a:pos x="1370" y="0"/>
                            </a:cxn>
                            <a:cxn ang="0">
                              <a:pos x="2183" y="0"/>
                            </a:cxn>
                            <a:cxn ang="0">
                              <a:pos x="1091" y="1092"/>
                            </a:cxn>
                          </a:cxnLst>
                          <a:rect l="0" t="0" r="0" b="0"/>
                          <a:pathLst>
                            <a:path w="1119430" h="559715">
                              <a:moveTo>
                                <a:pt x="0" y="0"/>
                              </a:moveTo>
                              <a:lnTo>
                                <a:pt x="416840" y="0"/>
                              </a:lnTo>
                              <a:lnTo>
                                <a:pt x="702590" y="0"/>
                              </a:lnTo>
                              <a:lnTo>
                                <a:pt x="1119430" y="0"/>
                              </a:lnTo>
                              <a:lnTo>
                                <a:pt x="559715" y="559715"/>
                              </a:lnTo>
                              <a:close/>
                            </a:path>
                          </a:pathLst>
                        </a:custGeom>
                        <a:solidFill>
                          <a:srgbClr val="006CFD"/>
                        </a:solidFill>
                        <a:ln w="12700">
                          <a:noFill/>
                        </a:ln>
                      </wps:spPr>
                      <wps:txbx>
                        <w:txbxContent>
                          <w:p w14:paraId="613830CD">
                            <w:pPr>
                              <w:jc w:val="center"/>
                            </w:pPr>
                          </w:p>
                        </w:txbxContent>
                      </wps:txbx>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195.55pt;margin-top:-72.05pt;height:54.6pt;width:109.15pt;z-index:-251653120;v-text-anchor:middle;mso-width-relative:page;mso-height-relative:page;" fillcolor="#006CFD" filled="t" stroked="f" coordsize="1119430,559715" o:gfxdata="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GhatsLYAAAADAEAAA8AAAAAAAAAAQAgAAAAIgAAAGRycy9kb3ducmV2Lnht&#10;bFBLAQIUABQAAAAIAIdO4kAw+UUJ3QIAAEQGAAAOAAAAAAAAAAEAIAAAACcBAABkcnMvZTJvRG9j&#10;LnhtbFBLBQYAAAAABgAGAFkBAAB2BgAAAAA=&#10;" path="m0,0l416840,0,702590,0,1119430,0,559715,559715xe">
                <v:path textboxrect="0,0,1119430,559715" o:connectlocs="0,0;812,0;1370,0;2183,0;1091,1092" o:connectangles="0,0,0,0,0"/>
                <v:fill on="t" focussize="0,0"/>
                <v:stroke on="f" weight="1pt"/>
                <v:imagedata o:title=""/>
                <o:lock v:ext="edit" aspectratio="f"/>
                <v:textbox>
                  <w:txbxContent>
                    <w:p w14:paraId="613830CD">
                      <w:pPr>
                        <w:jc w:val="center"/>
                      </w:pP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-553720</wp:posOffset>
                </wp:positionH>
                <wp:positionV relativeFrom="paragraph">
                  <wp:posOffset>1905635</wp:posOffset>
                </wp:positionV>
                <wp:extent cx="6237605" cy="654685"/>
                <wp:effectExtent l="0" t="0" r="0" b="0"/>
                <wp:wrapNone/>
                <wp:docPr id="40" name="矩形 40"/>
                <wp:cNvGraphicFramePr/>
                <a:graphic xmlns:a="http://schemas.openxmlformats.org/drawingml/2006/main">
                  <a:graphicData uri="http://schemas.microsoft.com/office/word/2010/wordprocessingShape">
                    <wps:wsp>
                      <wps:cNvSpPr/>
                      <wps:spPr>
                        <a:xfrm>
                          <a:off x="0" y="0"/>
                          <a:ext cx="6237605" cy="654685"/>
                        </a:xfrm>
                        <a:prstGeom prst="rect">
                          <a:avLst/>
                        </a:prstGeom>
                        <a:noFill/>
                      </wps:spPr>
                      <wps:txbx>
                        <w:txbxContent>
                          <w:p w14:paraId="7309D941">
                            <w:pPr>
                              <w:overflowPunct w:val="0"/>
                              <w:snapToGrid w:val="0"/>
                              <w:spacing w:after="120"/>
                              <w:rPr>
                                <w:rFonts w:ascii="微软雅黑" w:hAnsi="微软雅黑" w:eastAsia="微软雅黑" w:cs="微软雅黑"/>
                                <w:b/>
                                <w:bCs/>
                                <w:color w:val="000000"/>
                                <w:kern w:val="24"/>
                                <w:sz w:val="36"/>
                                <w:szCs w:val="36"/>
                              </w:rPr>
                            </w:pPr>
                            <w:r>
                              <w:rPr>
                                <w:rFonts w:hint="eastAsia" w:ascii="微软雅黑" w:hAnsi="微软雅黑" w:eastAsia="微软雅黑" w:cs="微软雅黑"/>
                                <w:b/>
                                <w:bCs/>
                                <w:color w:val="000000"/>
                                <w:kern w:val="24"/>
                                <w:sz w:val="36"/>
                                <w:szCs w:val="36"/>
                                <w:lang w:eastAsia="zh-CN"/>
                              </w:rPr>
                              <w:t>2026/</w:t>
                            </w:r>
                            <w:r>
                              <w:rPr>
                                <w:rFonts w:hint="eastAsia" w:ascii="微软雅黑" w:hAnsi="微软雅黑" w:eastAsia="微软雅黑" w:cs="微软雅黑"/>
                                <w:b/>
                                <w:bCs/>
                                <w:color w:val="000000"/>
                                <w:kern w:val="24"/>
                                <w:sz w:val="36"/>
                                <w:szCs w:val="36"/>
                                <w:lang w:val="en-US" w:eastAsia="zh-CN"/>
                              </w:rPr>
                              <w:t>5</w:t>
                            </w:r>
                            <w:r>
                              <w:rPr>
                                <w:rFonts w:hint="eastAsia" w:ascii="微软雅黑" w:hAnsi="微软雅黑" w:eastAsia="微软雅黑" w:cs="微软雅黑"/>
                                <w:b/>
                                <w:bCs/>
                                <w:color w:val="000000"/>
                                <w:kern w:val="24"/>
                                <w:sz w:val="36"/>
                                <w:szCs w:val="36"/>
                                <w:lang w:eastAsia="zh-CN"/>
                              </w:rPr>
                              <w:t>/</w:t>
                            </w:r>
                            <w:r>
                              <w:rPr>
                                <w:rFonts w:hint="eastAsia" w:ascii="微软雅黑" w:hAnsi="微软雅黑" w:eastAsia="微软雅黑" w:cs="微软雅黑"/>
                                <w:b/>
                                <w:bCs/>
                                <w:color w:val="000000"/>
                                <w:kern w:val="24"/>
                                <w:sz w:val="36"/>
                                <w:szCs w:val="36"/>
                                <w:lang w:val="en-US" w:eastAsia="zh-CN"/>
                              </w:rPr>
                              <w:t>9</w:t>
                            </w:r>
                            <w:r>
                              <w:rPr>
                                <w:rFonts w:hint="eastAsia" w:ascii="微软雅黑" w:hAnsi="微软雅黑" w:eastAsia="微软雅黑" w:cs="微软雅黑"/>
                                <w:b/>
                                <w:bCs/>
                                <w:color w:val="000000"/>
                                <w:kern w:val="24"/>
                                <w:sz w:val="36"/>
                                <w:szCs w:val="36"/>
                              </w:rPr>
                              <w:t xml:space="preserve"> 星期</w:t>
                            </w:r>
                            <w:r>
                              <w:rPr>
                                <w:rFonts w:hint="eastAsia" w:ascii="微软雅黑" w:hAnsi="微软雅黑" w:eastAsia="微软雅黑" w:cs="微软雅黑"/>
                                <w:b/>
                                <w:bCs/>
                                <w:color w:val="000000"/>
                                <w:kern w:val="24"/>
                                <w:sz w:val="36"/>
                                <w:szCs w:val="36"/>
                                <w:lang w:val="en-US" w:eastAsia="zh-CN"/>
                              </w:rPr>
                              <w:t>五</w:t>
                            </w:r>
                            <w:r>
                              <w:rPr>
                                <w:rFonts w:hint="eastAsia" w:ascii="微软雅黑" w:hAnsi="微软雅黑" w:eastAsia="微软雅黑" w:cs="微软雅黑"/>
                                <w:b/>
                                <w:bCs/>
                                <w:color w:val="000000"/>
                                <w:kern w:val="24"/>
                                <w:sz w:val="36"/>
                                <w:szCs w:val="36"/>
                              </w:rPr>
                              <w:t xml:space="preserve">           第</w:t>
                            </w:r>
                            <w:r>
                              <w:rPr>
                                <w:rFonts w:hint="eastAsia" w:ascii="微软雅黑" w:hAnsi="微软雅黑" w:eastAsia="微软雅黑" w:cs="微软雅黑"/>
                                <w:b/>
                                <w:bCs/>
                                <w:color w:val="000000"/>
                                <w:kern w:val="24"/>
                                <w:sz w:val="36"/>
                                <w:szCs w:val="36"/>
                                <w:lang w:val="en-US" w:eastAsia="zh-CN"/>
                              </w:rPr>
                              <w:t>6</w:t>
                            </w:r>
                            <w:r>
                              <w:rPr>
                                <w:rFonts w:hint="eastAsia" w:ascii="微软雅黑" w:hAnsi="微软雅黑" w:eastAsia="微软雅黑" w:cs="微软雅黑"/>
                                <w:b/>
                                <w:bCs/>
                                <w:color w:val="000000"/>
                                <w:kern w:val="24"/>
                                <w:sz w:val="36"/>
                                <w:szCs w:val="36"/>
                              </w:rPr>
                              <w:t>期</w:t>
                            </w:r>
                          </w:p>
                        </w:txbxContent>
                      </wps:txbx>
                      <wps:bodyPr wrap="square">
                        <a:noAutofit/>
                      </wps:bodyPr>
                    </wps:wsp>
                  </a:graphicData>
                </a:graphic>
              </wp:anchor>
            </w:drawing>
          </mc:Choice>
          <mc:Fallback>
            <w:pict>
              <v:rect id="_x0000_s1026" o:spid="_x0000_s1026" o:spt="1" style="position:absolute;left:0pt;margin-left:-43.6pt;margin-top:150.05pt;height:51.55pt;width:491.15pt;z-index:251669504;mso-width-relative:page;mso-height-relative:page;" filled="f" stroked="f" coordsize="21600,21600" o:gfxdata="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IkdWNwA&#10;AAALAQAADwAAAAAAAAABACAAAAAiAAAAZHJzL2Rvd25yZXYueG1sUEsBAhQAFAAAAAgAh07iQAL4&#10;47CpAQAARwMAAA4AAAAAAAAAAQAgAAAAKwEAAGRycy9lMm9Eb2MueG1sUEsFBgAAAAAGAAYAWQEA&#10;AEYFAAAAAA==&#10;">
                <v:fill on="f" focussize="0,0"/>
                <v:stroke on="f"/>
                <v:imagedata o:title=""/>
                <o:lock v:ext="edit" aspectratio="f"/>
                <v:textbox>
                  <w:txbxContent>
                    <w:p w14:paraId="7309D941">
                      <w:pPr>
                        <w:overflowPunct w:val="0"/>
                        <w:snapToGrid w:val="0"/>
                        <w:spacing w:after="120"/>
                        <w:rPr>
                          <w:rFonts w:ascii="微软雅黑" w:hAnsi="微软雅黑" w:eastAsia="微软雅黑" w:cs="微软雅黑"/>
                          <w:b/>
                          <w:bCs/>
                          <w:color w:val="000000"/>
                          <w:kern w:val="24"/>
                          <w:sz w:val="36"/>
                          <w:szCs w:val="36"/>
                        </w:rPr>
                      </w:pPr>
                      <w:r>
                        <w:rPr>
                          <w:rFonts w:hint="eastAsia" w:ascii="微软雅黑" w:hAnsi="微软雅黑" w:eastAsia="微软雅黑" w:cs="微软雅黑"/>
                          <w:b/>
                          <w:bCs/>
                          <w:color w:val="000000"/>
                          <w:kern w:val="24"/>
                          <w:sz w:val="36"/>
                          <w:szCs w:val="36"/>
                          <w:lang w:eastAsia="zh-CN"/>
                        </w:rPr>
                        <w:t>2026/</w:t>
                      </w:r>
                      <w:r>
                        <w:rPr>
                          <w:rFonts w:hint="eastAsia" w:ascii="微软雅黑" w:hAnsi="微软雅黑" w:eastAsia="微软雅黑" w:cs="微软雅黑"/>
                          <w:b/>
                          <w:bCs/>
                          <w:color w:val="000000"/>
                          <w:kern w:val="24"/>
                          <w:sz w:val="36"/>
                          <w:szCs w:val="36"/>
                          <w:lang w:val="en-US" w:eastAsia="zh-CN"/>
                        </w:rPr>
                        <w:t>5</w:t>
                      </w:r>
                      <w:r>
                        <w:rPr>
                          <w:rFonts w:hint="eastAsia" w:ascii="微软雅黑" w:hAnsi="微软雅黑" w:eastAsia="微软雅黑" w:cs="微软雅黑"/>
                          <w:b/>
                          <w:bCs/>
                          <w:color w:val="000000"/>
                          <w:kern w:val="24"/>
                          <w:sz w:val="36"/>
                          <w:szCs w:val="36"/>
                          <w:lang w:eastAsia="zh-CN"/>
                        </w:rPr>
                        <w:t>/</w:t>
                      </w:r>
                      <w:r>
                        <w:rPr>
                          <w:rFonts w:hint="eastAsia" w:ascii="微软雅黑" w:hAnsi="微软雅黑" w:eastAsia="微软雅黑" w:cs="微软雅黑"/>
                          <w:b/>
                          <w:bCs/>
                          <w:color w:val="000000"/>
                          <w:kern w:val="24"/>
                          <w:sz w:val="36"/>
                          <w:szCs w:val="36"/>
                          <w:lang w:val="en-US" w:eastAsia="zh-CN"/>
                        </w:rPr>
                        <w:t>9</w:t>
                      </w:r>
                      <w:r>
                        <w:rPr>
                          <w:rFonts w:hint="eastAsia" w:ascii="微软雅黑" w:hAnsi="微软雅黑" w:eastAsia="微软雅黑" w:cs="微软雅黑"/>
                          <w:b/>
                          <w:bCs/>
                          <w:color w:val="000000"/>
                          <w:kern w:val="24"/>
                          <w:sz w:val="36"/>
                          <w:szCs w:val="36"/>
                        </w:rPr>
                        <w:t xml:space="preserve"> 星期</w:t>
                      </w:r>
                      <w:r>
                        <w:rPr>
                          <w:rFonts w:hint="eastAsia" w:ascii="微软雅黑" w:hAnsi="微软雅黑" w:eastAsia="微软雅黑" w:cs="微软雅黑"/>
                          <w:b/>
                          <w:bCs/>
                          <w:color w:val="000000"/>
                          <w:kern w:val="24"/>
                          <w:sz w:val="36"/>
                          <w:szCs w:val="36"/>
                          <w:lang w:val="en-US" w:eastAsia="zh-CN"/>
                        </w:rPr>
                        <w:t>五</w:t>
                      </w:r>
                      <w:r>
                        <w:rPr>
                          <w:rFonts w:hint="eastAsia" w:ascii="微软雅黑" w:hAnsi="微软雅黑" w:eastAsia="微软雅黑" w:cs="微软雅黑"/>
                          <w:b/>
                          <w:bCs/>
                          <w:color w:val="000000"/>
                          <w:kern w:val="24"/>
                          <w:sz w:val="36"/>
                          <w:szCs w:val="36"/>
                        </w:rPr>
                        <w:t xml:space="preserve">           第</w:t>
                      </w:r>
                      <w:r>
                        <w:rPr>
                          <w:rFonts w:hint="eastAsia" w:ascii="微软雅黑" w:hAnsi="微软雅黑" w:eastAsia="微软雅黑" w:cs="微软雅黑"/>
                          <w:b/>
                          <w:bCs/>
                          <w:color w:val="000000"/>
                          <w:kern w:val="24"/>
                          <w:sz w:val="36"/>
                          <w:szCs w:val="36"/>
                          <w:lang w:val="en-US" w:eastAsia="zh-CN"/>
                        </w:rPr>
                        <w:t>6</w:t>
                      </w:r>
                      <w:r>
                        <w:rPr>
                          <w:rFonts w:hint="eastAsia" w:ascii="微软雅黑" w:hAnsi="微软雅黑" w:eastAsia="微软雅黑" w:cs="微软雅黑"/>
                          <w:b/>
                          <w:bCs/>
                          <w:color w:val="000000"/>
                          <w:kern w:val="24"/>
                          <w:sz w:val="36"/>
                          <w:szCs w:val="36"/>
                        </w:rPr>
                        <w:t>期</w:t>
                      </w:r>
                    </w:p>
                  </w:txbxContent>
                </v:textbox>
              </v:rect>
            </w:pict>
          </mc:Fallback>
        </mc:AlternateContent>
      </w:r>
      <w:r>
        <mc:AlternateContent>
          <mc:Choice Requires="wps">
            <w:drawing>
              <wp:anchor distT="0" distB="0" distL="114300" distR="114300" simplePos="0" relativeHeight="251666432" behindDoc="1" locked="0" layoutInCell="1" allowOverlap="1">
                <wp:simplePos x="0" y="0"/>
                <wp:positionH relativeFrom="column">
                  <wp:posOffset>3294380</wp:posOffset>
                </wp:positionH>
                <wp:positionV relativeFrom="paragraph">
                  <wp:posOffset>8841740</wp:posOffset>
                </wp:positionV>
                <wp:extent cx="1659255" cy="935355"/>
                <wp:effectExtent l="0" t="0" r="17145" b="17145"/>
                <wp:wrapNone/>
                <wp:docPr id="6"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4437380" y="9756140"/>
                          <a:ext cx="1659255" cy="935355"/>
                        </a:xfrm>
                        <a:custGeom>
                          <a:avLst/>
                          <a:gdLst/>
                          <a:ahLst/>
                          <a:cxnLst>
                            <a:cxn ang="0">
                              <a:pos x="0" y="0"/>
                            </a:cxn>
                            <a:cxn ang="0">
                              <a:pos x="1139" y="0"/>
                            </a:cxn>
                            <a:cxn ang="0">
                              <a:pos x="2613" y="1473"/>
                            </a:cxn>
                            <a:cxn ang="0">
                              <a:pos x="1473" y="1473"/>
                            </a:cxn>
                            <a:cxn ang="0">
                              <a:pos x="0" y="0"/>
                            </a:cxn>
                          </a:cxnLst>
                          <a:rect l="0" t="0" r="0" b="0"/>
                          <a:pathLst>
                            <a:path w="1659509" h="935619">
                              <a:moveTo>
                                <a:pt x="0" y="0"/>
                              </a:moveTo>
                              <a:lnTo>
                                <a:pt x="723890" y="0"/>
                              </a:lnTo>
                              <a:lnTo>
                                <a:pt x="1659509" y="935619"/>
                              </a:lnTo>
                              <a:lnTo>
                                <a:pt x="935619" y="935619"/>
                              </a:lnTo>
                              <a:lnTo>
                                <a:pt x="0" y="0"/>
                              </a:lnTo>
                              <a:close/>
                            </a:path>
                          </a:pathLst>
                        </a:custGeom>
                        <a:solidFill>
                          <a:srgbClr val="231F20"/>
                        </a:solidFill>
                        <a:ln w="0">
                          <a:noFill/>
                        </a:ln>
                      </wps:spPr>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259.4pt;margin-top:696.2pt;height:73.65pt;width:130.65pt;z-index:-251650048;v-text-anchor:middle;mso-width-relative:page;mso-height-relative:page;" fillcolor="#231F20" filled="t" stroked="f" coordsize="1659509,935619" o:gfxdata="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NJysy9sAAAANAQAADwAAAAAAAAABACAAAAAiAAAAZHJzL2Rvd25yZXYueG1s&#10;UEsBAhQAFAAAAAgAh07iQIzUQqrZAgAAPAYAAA4AAAAAAAAAAQAgAAAAKgEAAGRycy9lMm9Eb2Mu&#10;eG1sUEsFBgAAAAAGAAYAWQEAAHUGAAAAAA==&#10;" path="m0,0l723890,0,1659509,935619,935619,935619,0,0xe">
                <v:path o:connectlocs="0,0;1139,0;2613,1473;1473,1473;0,0" o:connectangles="0,0,0,0,0"/>
                <v:fill on="t" focussize="0,0"/>
                <v:stroke on="f" weight="0pt"/>
                <v:imagedata o:title=""/>
                <o:lock v:ext="edit" aspectratio="f"/>
              </v:shape>
            </w:pict>
          </mc:Fallback>
        </mc:AlternateContent>
      </w:r>
      <w:r>
        <mc:AlternateContent>
          <mc:Choice Requires="wps">
            <w:drawing>
              <wp:anchor distT="0" distB="0" distL="114300" distR="114300" simplePos="0" relativeHeight="251664384" behindDoc="1" locked="0" layoutInCell="1" allowOverlap="1">
                <wp:simplePos x="0" y="0"/>
                <wp:positionH relativeFrom="column">
                  <wp:posOffset>-1142365</wp:posOffset>
                </wp:positionH>
                <wp:positionV relativeFrom="paragraph">
                  <wp:posOffset>4404995</wp:posOffset>
                </wp:positionV>
                <wp:extent cx="5372100" cy="5372100"/>
                <wp:effectExtent l="0" t="0" r="0" b="0"/>
                <wp:wrapNone/>
                <wp:docPr id="4"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635" y="5319395"/>
                          <a:ext cx="5372100" cy="5372100"/>
                        </a:xfrm>
                        <a:custGeom>
                          <a:avLst/>
                          <a:gdLst/>
                          <a:ahLst/>
                          <a:cxnLst>
                            <a:cxn ang="0">
                              <a:pos x="0" y="0"/>
                            </a:cxn>
                            <a:cxn ang="0">
                              <a:pos x="8460" y="8460"/>
                            </a:cxn>
                            <a:cxn ang="0">
                              <a:pos x="0" y="8460"/>
                            </a:cxn>
                          </a:cxnLst>
                          <a:rect l="0" t="0" r="0" b="0"/>
                          <a:pathLst>
                            <a:path w="5372100" h="5372100">
                              <a:moveTo>
                                <a:pt x="0" y="0"/>
                              </a:moveTo>
                              <a:lnTo>
                                <a:pt x="5372100" y="5372100"/>
                              </a:lnTo>
                              <a:lnTo>
                                <a:pt x="0" y="5372100"/>
                              </a:lnTo>
                              <a:close/>
                            </a:path>
                          </a:pathLst>
                        </a:custGeom>
                        <a:blipFill rotWithShape="1">
                          <a:blip r:embed="rId9"/>
                          <a:stretch>
                            <a:fillRect/>
                          </a:stretch>
                        </a:blipFill>
                        <a:ln w="12700">
                          <a:noFill/>
                        </a:ln>
                      </wps:spPr>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89.95pt;margin-top:346.85pt;height:423pt;width:423pt;z-index:-251652096;v-text-anchor:middle;mso-width-relative:page;mso-height-relative:page;" filled="t" stroked="f" coordsize="5372100,5372100" o:gfxdata="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" path="m0,0l5372100,5372100,0,5372100xe">
                <v:path o:connectlocs="0,0;8460,8460;0,8460" o:connectangles="0,0,0"/>
                <v:fill type="frame" on="t" focussize="0,0" recolor="t" rotate="t" r:id="rId9"/>
                <v:stroke on="f" weight="1pt"/>
                <v:imagedata o:title=""/>
                <o:lock v:ext="edit" aspectratio="f"/>
              </v:shape>
            </w:pict>
          </mc:Fallback>
        </mc:AlternateContent>
      </w:r>
      <w:r>
        <mc:AlternateContent>
          <mc:Choice Requires="wps">
            <w:drawing>
              <wp:anchor distT="0" distB="0" distL="114300" distR="114300" simplePos="0" relativeHeight="251662336" behindDoc="1" locked="0" layoutInCell="1" allowOverlap="1">
                <wp:simplePos x="0" y="0"/>
                <wp:positionH relativeFrom="column">
                  <wp:posOffset>4060825</wp:posOffset>
                </wp:positionH>
                <wp:positionV relativeFrom="paragraph">
                  <wp:posOffset>-914400</wp:posOffset>
                </wp:positionV>
                <wp:extent cx="2356485" cy="3362325"/>
                <wp:effectExtent l="0" t="0" r="5715" b="9525"/>
                <wp:wrapNone/>
                <wp:docPr id="2"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5203825" y="0"/>
                          <a:ext cx="2356485" cy="3362325"/>
                        </a:xfrm>
                        <a:custGeom>
                          <a:avLst/>
                          <a:gdLst/>
                          <a:ahLst/>
                          <a:cxnLst>
                            <a:cxn ang="0">
                              <a:pos x="1584" y="0"/>
                            </a:cxn>
                            <a:cxn ang="0">
                              <a:pos x="3711" y="0"/>
                            </a:cxn>
                            <a:cxn ang="0">
                              <a:pos x="3711" y="5295"/>
                            </a:cxn>
                            <a:cxn ang="0">
                              <a:pos x="0" y="1584"/>
                            </a:cxn>
                          </a:cxnLst>
                          <a:rect l="0" t="0" r="0" b="0"/>
                          <a:pathLst>
                            <a:path w="1902502" h="2714628">
                              <a:moveTo>
                                <a:pt x="812127" y="0"/>
                              </a:moveTo>
                              <a:lnTo>
                                <a:pt x="1902502" y="0"/>
                              </a:lnTo>
                              <a:lnTo>
                                <a:pt x="1902502" y="2714628"/>
                              </a:lnTo>
                              <a:lnTo>
                                <a:pt x="0" y="812127"/>
                              </a:lnTo>
                              <a:close/>
                            </a:path>
                          </a:pathLst>
                        </a:custGeom>
                        <a:solidFill>
                          <a:srgbClr val="09479C"/>
                        </a:solidFill>
                        <a:ln w="12700">
                          <a:noFill/>
                        </a:ln>
                      </wps:spPr>
                      <wps:txbx>
                        <w:txbxContent>
                          <w:p w14:paraId="319068F6">
                            <w:pPr>
                              <w:jc w:val="center"/>
                            </w:pPr>
                          </w:p>
                        </w:txbxContent>
                      </wps:txbx>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319.75pt;margin-top:-72pt;height:264.75pt;width:185.55pt;z-index:-251654144;v-text-anchor:middle;mso-width-relative:page;mso-height-relative:page;" fillcolor="#09479C" filled="t" stroked="f" coordsize="1902502,2714628" o:gfxdata="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xolLr3gAAAA0BAAAPAAAAAAAAAAEAIAAAACIAAABkcnMvZG93bnJldi54&#10;bWxQSwECFAAUAAAACACHTuJANeQFhtgCAAD6BQAADgAAAAAAAAABACAAAAAtAQAAZHJzL2Uyb0Rv&#10;Yy54bWxQSwUGAAAAAAYABgBZAQAAdwYAAAAA&#10;" path="m812127,0l1902502,0,1902502,2714628,0,812127xe">
                <v:path textboxrect="0,0,1902502,2714628" o:connectlocs="1584,0;3711,0;3711,5295;0,1584" o:connectangles="0,0,0,0"/>
                <v:fill on="t" focussize="0,0"/>
                <v:stroke on="f" weight="1pt"/>
                <v:imagedata o:title=""/>
                <o:lock v:ext="edit" aspectratio="f"/>
                <v:textbox>
                  <w:txbxContent>
                    <w:p w14:paraId="319068F6">
                      <w:pPr>
                        <w:jc w:val="center"/>
                      </w:pPr>
                    </w:p>
                  </w:txbxContent>
                </v:textbox>
              </v:shape>
            </w:pict>
          </mc:Fallback>
        </mc:AlternateContent>
      </w:r>
      <w:r>
        <w:rPr>
          <w:rFonts w:hint="eastAsia"/>
          <w:lang w:val="en-US" w:eastAsia="zh-CN"/>
        </w:rPr>
        <w:t xml:space="preserve"> </w:t>
      </w:r>
    </w:p>
    <w:p w14:paraId="50A4386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7350"/>
        </w:tabs>
        <w:kinsoku/>
        <w:wordWrap/>
        <w:overflowPunct/>
        <w:topLinePunct w:val="0"/>
        <w:autoSpaceDE/>
        <w:autoSpaceDN/>
        <w:bidi w:val="0"/>
        <w:adjustRightInd/>
        <w:snapToGrid/>
        <w:spacing w:before="0" w:beforeAutospacing="0" w:after="360" w:afterAutospacing="0"/>
        <w:ind w:left="0" w:right="0"/>
        <w:jc w:val="both"/>
        <w:textAlignment w:val="auto"/>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t>文章摘自Qunar航旅大数据研究院公众号，刊发于《空运商务》杂志2026年第4期，文章分享了春运期间民航旅客运输和铁路旅客运输的相关数据，并基于数据分析了高铁和民航竞争关系的变化</w:t>
      </w:r>
      <w:bookmarkStart w:id="0" w:name="_GoBack"/>
      <w:bookmarkEnd w:id="0"/>
      <w:r>
        <w:rPr>
          <w:rFonts w:hint="eastAsia" w:ascii="微软雅黑" w:hAnsi="微软雅黑" w:eastAsia="微软雅黑" w:cs="微软雅黑"/>
          <w:spacing w:val="7"/>
          <w:kern w:val="2"/>
          <w:sz w:val="24"/>
          <w:szCs w:val="24"/>
          <w:lang w:val="en-US" w:eastAsia="zh-CN" w:bidi="ar-SA"/>
        </w:rPr>
        <w:t>。</w:t>
      </w:r>
    </w:p>
    <w:p w14:paraId="1E8A5B9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7350"/>
        </w:tabs>
        <w:kinsoku/>
        <w:wordWrap/>
        <w:overflowPunct/>
        <w:topLinePunct w:val="0"/>
        <w:autoSpaceDE/>
        <w:autoSpaceDN/>
        <w:bidi w:val="0"/>
        <w:adjustRightInd/>
        <w:snapToGrid/>
        <w:spacing w:before="0" w:beforeAutospacing="0" w:after="360" w:afterAutospacing="0"/>
        <w:ind w:left="0" w:right="0"/>
        <w:jc w:val="both"/>
        <w:textAlignment w:val="auto"/>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t>2026年春运圆满落下帷幕，交通运输市场呈现出复杂且多元的发展态势。交通运输部数据显示，春运40天全国铁路发送旅客达5.4亿人次，同比增长4.8%；民航旅客运输量0.94亿人次，同比增长4.6%，民航与铁路的同比增幅基本上保持一致。在春运高峰期，民航和铁路旅客呈现出明显的分层现象：民航旅客直接购买飞机票，铁路旅客则坚持候补火车票，以往因买不到火车票而转乘飞机的旅客数量显著减少。</w:t>
      </w:r>
    </w:p>
    <w:p w14:paraId="6059609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7350"/>
        </w:tabs>
        <w:kinsoku/>
        <w:wordWrap/>
        <w:overflowPunct/>
        <w:topLinePunct w:val="0"/>
        <w:autoSpaceDE/>
        <w:autoSpaceDN/>
        <w:bidi w:val="0"/>
        <w:adjustRightInd/>
        <w:snapToGrid/>
        <w:spacing w:before="0" w:beforeAutospacing="0" w:after="360" w:afterAutospacing="0"/>
        <w:ind w:left="0" w:right="0"/>
        <w:jc w:val="both"/>
        <w:textAlignment w:val="auto"/>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t>这一现象背后，是高铁与民航在春运这一特殊时期激烈竞争与相互影响的生动写照，深刻反映出高铁发展推动民航客运市场的多方面变革。以春运返乡客流为基础，高铁对民航客运市场的影响已从“直接替代”转向“网络重构、服务对标、分工协同”的新阶段，两大交通方式的竞合格局更趋成熟。这一转变，既体现了高铁网络持续扩容、服务能力显著提升对中短途客流的稳定吸引作用，也反映出民航在错位竞争、精准运营下实现量价平衡与盈利改善的成效。</w:t>
      </w:r>
    </w:p>
    <w:p w14:paraId="71624C6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7350"/>
        </w:tabs>
        <w:kinsoku/>
        <w:wordWrap/>
        <w:overflowPunct/>
        <w:topLinePunct w:val="0"/>
        <w:autoSpaceDE/>
        <w:autoSpaceDN/>
        <w:bidi w:val="0"/>
        <w:adjustRightInd/>
        <w:snapToGrid/>
        <w:spacing w:before="0" w:beforeAutospacing="0" w:after="360" w:afterAutospacing="0"/>
        <w:ind w:left="0" w:right="0"/>
        <w:jc w:val="both"/>
        <w:textAlignment w:val="auto"/>
        <w:rPr>
          <w:rFonts w:hint="eastAsia" w:ascii="微软雅黑" w:hAnsi="微软雅黑" w:eastAsia="微软雅黑" w:cs="微软雅黑"/>
          <w:b/>
          <w:bCs/>
          <w:color w:val="0000FF"/>
          <w:spacing w:val="7"/>
          <w:kern w:val="2"/>
          <w:sz w:val="24"/>
          <w:szCs w:val="24"/>
          <w:lang w:val="en-US" w:eastAsia="zh-CN" w:bidi="ar-SA"/>
        </w:rPr>
      </w:pPr>
      <w:r>
        <w:rPr>
          <w:rFonts w:hint="eastAsia" w:ascii="微软雅黑" w:hAnsi="微软雅黑" w:eastAsia="微软雅黑" w:cs="微软雅黑"/>
          <w:b/>
          <w:bCs/>
          <w:color w:val="0000FF"/>
          <w:spacing w:val="7"/>
          <w:kern w:val="2"/>
          <w:sz w:val="24"/>
          <w:szCs w:val="24"/>
          <w:lang w:val="en-US" w:eastAsia="zh-CN" w:bidi="ar-SA"/>
        </w:rPr>
        <w:t>一、客流分层，民航和高铁传统客源分流</w:t>
      </w:r>
    </w:p>
    <w:p w14:paraId="69674CF4">
      <w:pPr>
        <w:pStyle w:val="13"/>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tabs>
          <w:tab w:val="left" w:pos="7350"/>
        </w:tabs>
        <w:kinsoku/>
        <w:wordWrap/>
        <w:overflowPunct/>
        <w:topLinePunct w:val="0"/>
        <w:autoSpaceDE/>
        <w:autoSpaceDN/>
        <w:bidi w:val="0"/>
        <w:adjustRightInd/>
        <w:snapToGrid/>
        <w:spacing w:before="0" w:beforeAutospacing="0" w:after="360" w:afterAutospacing="0"/>
        <w:ind w:right="0" w:rightChars="0"/>
        <w:jc w:val="both"/>
        <w:textAlignment w:val="auto"/>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t>如图1所示，2026年春运民航旅客量呈现出“两头低，中间高”的特点，主要旅客量同比增长区间集中在节中和节后。而节前高峰期和元宵节之后，旅客量同比增幅较低。出现这种市场趋势，主要有两方面原因。一方面，今年春节放假时间延长，尤其是除夕前增加了一天假期，旅客返乡的出行选择更加自由，使得节前客流高峰得以摊平。另一方面，假期拉长促使旅客形成“先回家，再旅游”的节中二次出行模式，同时导致节后旅游和探亲客流返程时间趋同，节后高峰期客流更为集中。</w:t>
      </w:r>
    </w:p>
    <w:p w14:paraId="08B580D1">
      <w:pPr>
        <w:pStyle w:val="13"/>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tabs>
          <w:tab w:val="left" w:pos="7350"/>
        </w:tabs>
        <w:kinsoku/>
        <w:wordWrap/>
        <w:overflowPunct/>
        <w:topLinePunct w:val="0"/>
        <w:autoSpaceDE/>
        <w:autoSpaceDN/>
        <w:bidi w:val="0"/>
        <w:adjustRightInd/>
        <w:snapToGrid/>
        <w:spacing w:before="0" w:beforeAutospacing="0" w:after="360" w:afterAutospacing="0"/>
        <w:ind w:right="0" w:rightChars="0"/>
        <w:jc w:val="both"/>
        <w:textAlignment w:val="auto"/>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drawing>
          <wp:inline distT="0" distB="0" distL="114300" distR="114300">
            <wp:extent cx="5266690" cy="4476750"/>
            <wp:effectExtent l="0" t="0" r="6350" b="3810"/>
            <wp:docPr id="21" name="图片 21" descr="4333e1152a4346982b5e1846a2add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333e1152a4346982b5e1846a2add80f"/>
                    <pic:cNvPicPr>
                      <a:picLocks noChangeAspect="1"/>
                    </pic:cNvPicPr>
                  </pic:nvPicPr>
                  <pic:blipFill>
                    <a:blip r:embed="rId10"/>
                    <a:stretch>
                      <a:fillRect/>
                    </a:stretch>
                  </pic:blipFill>
                  <pic:spPr>
                    <a:xfrm>
                      <a:off x="0" y="0"/>
                      <a:ext cx="5266690" cy="4476750"/>
                    </a:xfrm>
                    <a:prstGeom prst="rect">
                      <a:avLst/>
                    </a:prstGeom>
                  </pic:spPr>
                </pic:pic>
              </a:graphicData>
            </a:graphic>
          </wp:inline>
        </w:drawing>
      </w:r>
    </w:p>
    <w:p w14:paraId="775FFC23">
      <w:pPr>
        <w:pStyle w:val="13"/>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tabs>
          <w:tab w:val="left" w:pos="7350"/>
        </w:tabs>
        <w:kinsoku/>
        <w:wordWrap/>
        <w:overflowPunct/>
        <w:topLinePunct w:val="0"/>
        <w:autoSpaceDE/>
        <w:autoSpaceDN/>
        <w:bidi w:val="0"/>
        <w:adjustRightInd/>
        <w:snapToGrid/>
        <w:spacing w:before="0" w:beforeAutospacing="0" w:after="360" w:afterAutospacing="0"/>
        <w:ind w:right="0" w:rightChars="0"/>
        <w:jc w:val="center"/>
        <w:textAlignment w:val="auto"/>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t>图1：春运每日民航旅客量</w:t>
      </w:r>
    </w:p>
    <w:p w14:paraId="73A105B7">
      <w:pPr>
        <w:pStyle w:val="13"/>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tabs>
          <w:tab w:val="left" w:pos="7350"/>
        </w:tabs>
        <w:kinsoku/>
        <w:wordWrap/>
        <w:overflowPunct/>
        <w:topLinePunct w:val="0"/>
        <w:autoSpaceDE/>
        <w:autoSpaceDN/>
        <w:bidi w:val="0"/>
        <w:adjustRightInd/>
        <w:snapToGrid/>
        <w:spacing w:before="0" w:beforeAutospacing="0" w:after="360" w:afterAutospacing="0"/>
        <w:ind w:right="0" w:rightChars="0"/>
        <w:jc w:val="both"/>
        <w:textAlignment w:val="auto"/>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t>观察今年春运铁路旅客量的趋势，并和民航旅客量趋势做出对比。如图2所示，铁路的整体波动规律和民航近似，但是波峰和波谷的差距更大。自2月12日至2月15日的节前高峰期，以及2月22日至25日的节后高峰期，铁路的旅客量峰值对比平时更加突出。铁路是春运返乡客流的主要运输工具，肩负着保障旅客平安出行，实现万家团聚的重要使命。在节前和节中的客流高峰期，铁路部门积极采取多种有效措施，科学疏导旅客，全力缓解高峰期的客流峰值压力。</w:t>
      </w:r>
    </w:p>
    <w:p w14:paraId="5936D215">
      <w:pPr>
        <w:pStyle w:val="13"/>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tabs>
          <w:tab w:val="left" w:pos="7350"/>
        </w:tabs>
        <w:kinsoku/>
        <w:wordWrap/>
        <w:overflowPunct/>
        <w:topLinePunct w:val="0"/>
        <w:autoSpaceDE/>
        <w:autoSpaceDN/>
        <w:bidi w:val="0"/>
        <w:adjustRightInd/>
        <w:snapToGrid/>
        <w:spacing w:before="0" w:beforeAutospacing="0" w:after="360" w:afterAutospacing="0"/>
        <w:ind w:right="0" w:rightChars="0"/>
        <w:jc w:val="both"/>
        <w:textAlignment w:val="auto"/>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drawing>
          <wp:inline distT="0" distB="0" distL="114300" distR="114300">
            <wp:extent cx="5266690" cy="4476750"/>
            <wp:effectExtent l="0" t="0" r="6350" b="3810"/>
            <wp:docPr id="22" name="图片 22" descr="3f955ab8b1f12e193c68f59cde112a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f955ab8b1f12e193c68f59cde112a0d"/>
                    <pic:cNvPicPr>
                      <a:picLocks noChangeAspect="1"/>
                    </pic:cNvPicPr>
                  </pic:nvPicPr>
                  <pic:blipFill>
                    <a:blip r:embed="rId11"/>
                    <a:stretch>
                      <a:fillRect/>
                    </a:stretch>
                  </pic:blipFill>
                  <pic:spPr>
                    <a:xfrm>
                      <a:off x="0" y="0"/>
                      <a:ext cx="5266690" cy="4476750"/>
                    </a:xfrm>
                    <a:prstGeom prst="rect">
                      <a:avLst/>
                    </a:prstGeom>
                  </pic:spPr>
                </pic:pic>
              </a:graphicData>
            </a:graphic>
          </wp:inline>
        </w:drawing>
      </w:r>
    </w:p>
    <w:p w14:paraId="76BD2858">
      <w:pPr>
        <w:pStyle w:val="13"/>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tabs>
          <w:tab w:val="left" w:pos="7350"/>
        </w:tabs>
        <w:kinsoku/>
        <w:wordWrap/>
        <w:overflowPunct/>
        <w:topLinePunct w:val="0"/>
        <w:autoSpaceDE/>
        <w:autoSpaceDN/>
        <w:bidi w:val="0"/>
        <w:adjustRightInd/>
        <w:snapToGrid/>
        <w:spacing w:before="0" w:beforeAutospacing="0" w:after="360" w:afterAutospacing="0"/>
        <w:ind w:right="0" w:rightChars="0"/>
        <w:jc w:val="center"/>
        <w:textAlignment w:val="auto"/>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t>图2：2026年春运铁路和民航旅客量趋势图</w:t>
      </w:r>
    </w:p>
    <w:p w14:paraId="4C72B787">
      <w:pPr>
        <w:pStyle w:val="13"/>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tabs>
          <w:tab w:val="left" w:pos="7350"/>
        </w:tabs>
        <w:kinsoku/>
        <w:wordWrap/>
        <w:overflowPunct/>
        <w:topLinePunct w:val="0"/>
        <w:autoSpaceDE/>
        <w:autoSpaceDN/>
        <w:bidi w:val="0"/>
        <w:adjustRightInd/>
        <w:snapToGrid/>
        <w:spacing w:before="0" w:beforeAutospacing="0" w:after="360" w:afterAutospacing="0"/>
        <w:ind w:right="0" w:rightChars="0"/>
        <w:jc w:val="both"/>
        <w:textAlignment w:val="auto"/>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t>在春运的节前高峰期，铁路部门通过大规模加开列车，尤其是密集开行夜间高铁，有效疏解了春节假期前的集中返乡客流，返乡购票难度下降，候补车票的成功率超过70%。在这样的大环境下，铁路与民航的客群呈现出明显的分层态势。计划购买火车票的旅客，更倾向于通过候补的方式耐心等待回家的火车票，往年那种因为买不到火车票而无奈改买机票出行的旅客数量明显减少。而那些原本就打算乘坐飞机出行的旅客，也早早的预订好机票，不再关注夜间高铁增加车次的消息。今年春运，高铁旅客和民航旅客在客源上实现了分层，大家提前就做好了返乡交通工具的选择决策。</w:t>
      </w:r>
    </w:p>
    <w:p w14:paraId="7AFF87BB">
      <w:pPr>
        <w:pStyle w:val="13"/>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tabs>
          <w:tab w:val="left" w:pos="7350"/>
        </w:tabs>
        <w:kinsoku/>
        <w:wordWrap/>
        <w:overflowPunct/>
        <w:topLinePunct w:val="0"/>
        <w:autoSpaceDE/>
        <w:autoSpaceDN/>
        <w:bidi w:val="0"/>
        <w:adjustRightInd/>
        <w:snapToGrid/>
        <w:spacing w:before="0" w:beforeAutospacing="0" w:after="360" w:afterAutospacing="0"/>
        <w:ind w:right="0" w:rightChars="0"/>
        <w:jc w:val="both"/>
        <w:textAlignment w:val="auto"/>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t>高铁的加班数量多，使得旅客在选择交通工具时的目标更加明确，而民航受到的影响也更大。从图2当中可以清晰地看到，民航在节前高峰期并没有出现明显的客流峰值，旅客量最高点出现在2月11日，随后的几天旅客量不升反降，这一趋势和铁路、公路的情况截然不同。客流分层之后，选择民航的旅客量相对不足。</w:t>
      </w:r>
    </w:p>
    <w:p w14:paraId="11256A16">
      <w:pPr>
        <w:pStyle w:val="13"/>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tabs>
          <w:tab w:val="left" w:pos="7350"/>
        </w:tabs>
        <w:kinsoku/>
        <w:wordWrap/>
        <w:overflowPunct/>
        <w:topLinePunct w:val="0"/>
        <w:autoSpaceDE/>
        <w:autoSpaceDN/>
        <w:bidi w:val="0"/>
        <w:adjustRightInd/>
        <w:snapToGrid/>
        <w:spacing w:before="0" w:beforeAutospacing="0" w:after="360" w:afterAutospacing="0"/>
        <w:ind w:right="0" w:rightChars="0"/>
        <w:jc w:val="both"/>
        <w:textAlignment w:val="auto"/>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t>从市场经营的结果看，面对高铁的分流效应，航空公司也主动调整策略，提前实施预售票价优惠来锁定客流。尽管节前高峰期平均票价同比有所回落，但客座率却稳步提升，整体收益与盈利水平仍好于去年春运。这充分表明，航空公司迅速适应环境变化，已经形成了更稳健的收益管理与市场应对能力。</w:t>
      </w:r>
    </w:p>
    <w:p w14:paraId="0FC3C25A">
      <w:pPr>
        <w:numPr>
          <w:ilvl w:val="0"/>
          <w:numId w:val="1"/>
        </w:numPr>
        <w:rPr>
          <w:rFonts w:hint="eastAsia" w:ascii="微软雅黑" w:hAnsi="微软雅黑" w:eastAsia="微软雅黑" w:cs="微软雅黑"/>
          <w:b/>
          <w:bCs/>
          <w:color w:val="0000FF"/>
          <w:spacing w:val="7"/>
          <w:kern w:val="2"/>
          <w:sz w:val="24"/>
          <w:szCs w:val="24"/>
          <w:lang w:val="en-US" w:eastAsia="zh-CN" w:bidi="ar-SA"/>
        </w:rPr>
      </w:pPr>
      <w:r>
        <w:rPr>
          <w:rFonts w:hint="eastAsia" w:ascii="微软雅黑" w:hAnsi="微软雅黑" w:eastAsia="微软雅黑" w:cs="微软雅黑"/>
          <w:b/>
          <w:bCs/>
          <w:color w:val="0000FF"/>
          <w:spacing w:val="7"/>
          <w:kern w:val="2"/>
          <w:sz w:val="24"/>
          <w:szCs w:val="24"/>
          <w:lang w:val="en-US" w:eastAsia="zh-CN" w:bidi="ar-SA"/>
        </w:rPr>
        <w:t>网络重构，客源边界清晰，空铁协同增强</w:t>
      </w:r>
    </w:p>
    <w:p w14:paraId="07EE527D">
      <w:pPr>
        <w:numPr>
          <w:numId w:val="0"/>
        </w:numPr>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t>自2025年冬航季换季起，民航运力投放便发生了结构性转变。不再集中加码主干线与次干线航班，而是转向缝隙市场、支线市场与旅游目的地航线。如表1所示，2025年底，民航与高铁重合的线路有3400条，较2024年同期减少约400条。对这3400条线路按火车车次数量和民航班次数量分布划分区间，再与2024年分布做出对比。</w:t>
      </w:r>
    </w:p>
    <w:p w14:paraId="7863B830">
      <w:pPr>
        <w:numPr>
          <w:numId w:val="0"/>
        </w:numPr>
        <w:jc w:val="center"/>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t>表1：2024/2025年11月民航和高铁重合线路分布表</w:t>
      </w:r>
    </w:p>
    <w:p w14:paraId="421BD566">
      <w:pPr>
        <w:numPr>
          <w:numId w:val="0"/>
        </w:numPr>
        <w:jc w:val="both"/>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drawing>
          <wp:inline distT="0" distB="0" distL="114300" distR="114300">
            <wp:extent cx="5266690" cy="4472305"/>
            <wp:effectExtent l="0" t="0" r="6350" b="8255"/>
            <wp:docPr id="23" name="图片 23" descr="2d332147d9ea9267fea9d06c049f7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d332147d9ea9267fea9d06c049f7f04"/>
                    <pic:cNvPicPr>
                      <a:picLocks noChangeAspect="1"/>
                    </pic:cNvPicPr>
                  </pic:nvPicPr>
                  <pic:blipFill>
                    <a:blip r:embed="rId12"/>
                    <a:stretch>
                      <a:fillRect/>
                    </a:stretch>
                  </pic:blipFill>
                  <pic:spPr>
                    <a:xfrm>
                      <a:off x="0" y="0"/>
                      <a:ext cx="5266690" cy="4472305"/>
                    </a:xfrm>
                    <a:prstGeom prst="rect">
                      <a:avLst/>
                    </a:prstGeom>
                  </pic:spPr>
                </pic:pic>
              </a:graphicData>
            </a:graphic>
          </wp:inline>
        </w:drawing>
      </w:r>
    </w:p>
    <w:p w14:paraId="676F9D6D">
      <w:pPr>
        <w:numPr>
          <w:numId w:val="0"/>
        </w:numPr>
        <w:jc w:val="both"/>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t>表格当中，民航和铁路按照每日的班次数量划分区间，铁路的数量是以每增加5个车次作为区间划分，民航是以增加3个航班作为区间划分。例如铁路的“极低”就是每日5班（含）以内，“极高”就是超过25班。民航“极低”就是每日3班（含）以内，“极高”就是超过15个航班。在每个区间，括号之内的百分比数值是2024年11月份的比例，代表着该区间的线路数量占全部重合线路的比例，把括号内的所有分布数值汇总，25个表格数值之和是100%。括号之外的百分比数值是2025年11月份的分布比例，汇总之和也是100%。例如民航比例“极低”，铁路比例也是“极低”的线路，就意味着该重合线路上面火车的车次不超过5班，民航的航班不超过2班，类似北京-庆阳这样的线路，在2024年有34.27%的重合线路位于这个区间，到了2025年，极低区间的比例变成了36.21%。</w:t>
      </w:r>
    </w:p>
    <w:p w14:paraId="79A300E1">
      <w:pPr>
        <w:numPr>
          <w:numId w:val="0"/>
        </w:numPr>
        <w:jc w:val="center"/>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t>表2：2025年民航和高铁重合线路增量分布表</w:t>
      </w:r>
    </w:p>
    <w:p w14:paraId="26489F50">
      <w:pPr>
        <w:numPr>
          <w:numId w:val="0"/>
        </w:numPr>
        <w:jc w:val="both"/>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drawing>
          <wp:inline distT="0" distB="0" distL="114300" distR="114300">
            <wp:extent cx="5266690" cy="4476750"/>
            <wp:effectExtent l="0" t="0" r="6350" b="3810"/>
            <wp:docPr id="24" name="图片 24" descr="03af7350f77c1fac8341405f1e25c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3af7350f77c1fac8341405f1e25c622"/>
                    <pic:cNvPicPr>
                      <a:picLocks noChangeAspect="1"/>
                    </pic:cNvPicPr>
                  </pic:nvPicPr>
                  <pic:blipFill>
                    <a:blip r:embed="rId13"/>
                    <a:stretch>
                      <a:fillRect/>
                    </a:stretch>
                  </pic:blipFill>
                  <pic:spPr>
                    <a:xfrm>
                      <a:off x="0" y="0"/>
                      <a:ext cx="5266690" cy="4476750"/>
                    </a:xfrm>
                    <a:prstGeom prst="rect">
                      <a:avLst/>
                    </a:prstGeom>
                  </pic:spPr>
                </pic:pic>
              </a:graphicData>
            </a:graphic>
          </wp:inline>
        </w:drawing>
      </w:r>
    </w:p>
    <w:p w14:paraId="1A346AB9">
      <w:pPr>
        <w:numPr>
          <w:numId w:val="0"/>
        </w:numPr>
        <w:jc w:val="both"/>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t>如表2所示，对表1数据分布的区间进行汇总，用2025年的占比之和减去2024年的占比之和，可以分别得到高铁和民航在每个区间的变化。高铁增长主要集中在“极低“的区间，其他4个区间的占比在减少。这就说明高铁在过去一年的调整是以完善网络覆盖度为战略，主要的增长集中在西部、北部等新开通的区域。而民航增长是在“高”、“中”两个区间。这个趋势说明，民航的航班增长，在班次密度最高的“极高”区间出现了下降。这个趋势也延续到了2026年春运期间。今年春运加班，民航在主干航线的加班量和去年春运相比明显下降，大部分的加班线路是从一二线城市到三四线城市的旅游线路。在这些加班增量较多的航线上，民航受到高铁的冲击明显减弱，两种交通方式的目标客群、出行场景进一步区分隔离。</w:t>
      </w:r>
    </w:p>
    <w:p w14:paraId="7FB9A0AD">
      <w:pPr>
        <w:numPr>
          <w:numId w:val="0"/>
        </w:numPr>
        <w:jc w:val="both"/>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t>与此同时，空铁联运旅客量大幅增长，高铁成为民航枢纽网络的有效延伸。民航依托远程航线、国际航线与长距离干线优势锁定长途客流，高铁以高密度、广覆盖承接中短途集散与末端通达，共同满足旅客“门到门”的精细化出行需求。这种网络互补，标志着国内综合交通正从“竞争替代”逐步迈向“协同增效”。</w:t>
      </w:r>
    </w:p>
    <w:p w14:paraId="31EB9B8D">
      <w:pPr>
        <w:numPr>
          <w:ilvl w:val="0"/>
          <w:numId w:val="1"/>
        </w:numPr>
        <w:rPr>
          <w:rFonts w:hint="eastAsia" w:ascii="微软雅黑" w:hAnsi="微软雅黑" w:eastAsia="微软雅黑" w:cs="微软雅黑"/>
          <w:b/>
          <w:bCs/>
          <w:color w:val="0000FF"/>
          <w:spacing w:val="7"/>
          <w:kern w:val="2"/>
          <w:sz w:val="24"/>
          <w:szCs w:val="24"/>
          <w:lang w:val="en-US" w:eastAsia="zh-CN" w:bidi="ar-SA"/>
        </w:rPr>
      </w:pPr>
      <w:r>
        <w:rPr>
          <w:rFonts w:hint="eastAsia" w:ascii="微软雅黑" w:hAnsi="微软雅黑" w:eastAsia="微软雅黑" w:cs="微软雅黑"/>
          <w:b/>
          <w:bCs/>
          <w:color w:val="0000FF"/>
          <w:spacing w:val="7"/>
          <w:kern w:val="2"/>
          <w:sz w:val="24"/>
          <w:szCs w:val="24"/>
          <w:lang w:val="en-US" w:eastAsia="zh-CN" w:bidi="ar-SA"/>
        </w:rPr>
        <w:t>服务升级：铁路服务全面提升，中短途优势凸显</w:t>
      </w:r>
    </w:p>
    <w:p w14:paraId="5ECB2D74">
      <w:pPr>
        <w:numPr>
          <w:numId w:val="0"/>
        </w:numPr>
        <w:ind w:leftChars="0"/>
        <w:jc w:val="both"/>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t>高铁服务体系持续迭代升级，在出行效率、可靠性、舒适度与便利性等方面快速接近并部分超越民航，成为影响旅客选择的关键因素。在今年春运期间，与飞机出行相比，高铁在诸多方面逐渐占据优势。</w:t>
      </w:r>
    </w:p>
    <w:p w14:paraId="0D1441CC">
      <w:pPr>
        <w:numPr>
          <w:numId w:val="0"/>
        </w:numPr>
        <w:ind w:leftChars="0"/>
        <w:jc w:val="both"/>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b/>
          <w:bCs/>
          <w:spacing w:val="7"/>
          <w:kern w:val="2"/>
          <w:sz w:val="24"/>
          <w:szCs w:val="24"/>
          <w:lang w:val="en-US" w:eastAsia="zh-CN" w:bidi="ar-SA"/>
        </w:rPr>
        <w:t>一是出行总时耗更优。</w:t>
      </w:r>
      <w:r>
        <w:rPr>
          <w:rFonts w:hint="eastAsia" w:ascii="微软雅黑" w:hAnsi="微软雅黑" w:eastAsia="微软雅黑" w:cs="微软雅黑"/>
          <w:spacing w:val="7"/>
          <w:kern w:val="2"/>
          <w:sz w:val="24"/>
          <w:szCs w:val="24"/>
          <w:lang w:val="en-US" w:eastAsia="zh-CN" w:bidi="ar-SA"/>
        </w:rPr>
        <w:t>高铁提速，车站位置更贴近城区，安检与中转流程简化，在500 ～ 800公里中短程航线上，按门到门计算的全程出行时间，坐高铁耗时大约3～4.5小时，而飞机加上值机、安检、候机等时间大约需要5小时以上。所以，高铁对商务与探亲客流吸引力显著增强。</w:t>
      </w:r>
    </w:p>
    <w:p w14:paraId="3936B97D">
      <w:pPr>
        <w:numPr>
          <w:numId w:val="0"/>
        </w:numPr>
        <w:ind w:leftChars="0"/>
        <w:jc w:val="both"/>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b/>
          <w:bCs/>
          <w:spacing w:val="7"/>
          <w:kern w:val="2"/>
          <w:sz w:val="24"/>
          <w:szCs w:val="24"/>
          <w:lang w:val="en-US" w:eastAsia="zh-CN" w:bidi="ar-SA"/>
        </w:rPr>
        <w:t>二是准点与抗扰性更强。</w:t>
      </w:r>
      <w:r>
        <w:rPr>
          <w:rFonts w:hint="eastAsia" w:ascii="微软雅黑" w:hAnsi="微软雅黑" w:eastAsia="微软雅黑" w:cs="微软雅黑"/>
          <w:spacing w:val="7"/>
          <w:kern w:val="2"/>
          <w:sz w:val="24"/>
          <w:szCs w:val="24"/>
          <w:lang w:val="en-US" w:eastAsia="zh-CN" w:bidi="ar-SA"/>
        </w:rPr>
        <w:t>高铁受天气、空域管制影响极小，准点率长期保持高位，出行计划总体时间更可控，优于民航在极端天气下的运行稳定性。</w:t>
      </w:r>
    </w:p>
    <w:p w14:paraId="1368181A">
      <w:pPr>
        <w:numPr>
          <w:numId w:val="0"/>
        </w:numPr>
        <w:ind w:leftChars="0"/>
        <w:jc w:val="both"/>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b/>
          <w:bCs/>
          <w:spacing w:val="7"/>
          <w:kern w:val="2"/>
          <w:sz w:val="24"/>
          <w:szCs w:val="24"/>
          <w:lang w:val="en-US" w:eastAsia="zh-CN" w:bidi="ar-SA"/>
        </w:rPr>
        <w:t>三是票价与体验更友好。</w:t>
      </w:r>
      <w:r>
        <w:rPr>
          <w:rFonts w:hint="eastAsia" w:ascii="微软雅黑" w:hAnsi="微软雅黑" w:eastAsia="微软雅黑" w:cs="微软雅黑"/>
          <w:spacing w:val="7"/>
          <w:kern w:val="2"/>
          <w:sz w:val="24"/>
          <w:szCs w:val="24"/>
          <w:lang w:val="en-US" w:eastAsia="zh-CN" w:bidi="ar-SA"/>
        </w:rPr>
        <w:t>通常情况下，高铁票价更加亲民，而且实行统一定价，在同一车次上的固定行程，不论何时购买的车票价格都完全一致，不需要旅客去关注票价的波动。而且高铁全程网络通畅，乘坐空间更舒展，中短程旅途舒适度优于民航经济舱。</w:t>
      </w:r>
    </w:p>
    <w:p w14:paraId="6C0389F6">
      <w:pPr>
        <w:numPr>
          <w:numId w:val="0"/>
        </w:numPr>
        <w:ind w:leftChars="0"/>
        <w:jc w:val="both"/>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b/>
          <w:bCs/>
          <w:spacing w:val="7"/>
          <w:kern w:val="2"/>
          <w:sz w:val="24"/>
          <w:szCs w:val="24"/>
          <w:lang w:val="en-US" w:eastAsia="zh-CN" w:bidi="ar-SA"/>
        </w:rPr>
        <w:t>四是餐食与便民服务更贴合需求。</w:t>
      </w:r>
      <w:r>
        <w:rPr>
          <w:rFonts w:hint="eastAsia" w:ascii="微软雅黑" w:hAnsi="微软雅黑" w:eastAsia="微软雅黑" w:cs="微软雅黑"/>
          <w:spacing w:val="7"/>
          <w:kern w:val="2"/>
          <w:sz w:val="24"/>
          <w:szCs w:val="24"/>
          <w:lang w:val="en-US" w:eastAsia="zh-CN" w:bidi="ar-SA"/>
        </w:rPr>
        <w:t>高铁支持实时点餐，品类选择丰富，餐食口碑普遍好于民航简餐；新增的宠物托运、雪具运动装备托运等特色服务，更适配家庭出行、休闲旅游等新型需求。</w:t>
      </w:r>
    </w:p>
    <w:p w14:paraId="1C3F2567">
      <w:pPr>
        <w:numPr>
          <w:numId w:val="0"/>
        </w:numPr>
        <w:ind w:leftChars="0"/>
        <w:jc w:val="both"/>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b/>
          <w:bCs/>
          <w:spacing w:val="7"/>
          <w:kern w:val="2"/>
          <w:sz w:val="24"/>
          <w:szCs w:val="24"/>
          <w:lang w:val="en-US" w:eastAsia="zh-CN" w:bidi="ar-SA"/>
        </w:rPr>
        <w:t>五是行李服务更便捷。</w:t>
      </w:r>
      <w:r>
        <w:rPr>
          <w:rFonts w:hint="eastAsia" w:ascii="微软雅黑" w:hAnsi="微软雅黑" w:eastAsia="微软雅黑" w:cs="微软雅黑"/>
          <w:spacing w:val="7"/>
          <w:kern w:val="2"/>
          <w:sz w:val="24"/>
          <w:szCs w:val="24"/>
          <w:lang w:val="en-US" w:eastAsia="zh-CN" w:bidi="ar-SA"/>
        </w:rPr>
        <w:t>行李上门托运、站到站快捷递送，减少旅客随身负担，提升全流程便利性。</w:t>
      </w:r>
    </w:p>
    <w:p w14:paraId="04C170BE">
      <w:pPr>
        <w:numPr>
          <w:numId w:val="0"/>
        </w:numPr>
        <w:ind w:leftChars="0"/>
        <w:jc w:val="both"/>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t>今年春运，上述服务升级使高铁在中短途、高频次、高确定性出行场景中形成难以替代的竞争力。另外，铁路在服务团体旅客、儿童旅客、特殊群体等方面的限制更为宽松。例如，对儿童、团队规模、随行人数、团体购票规则的灵活性更高，更适配家庭出行、研学团队、务工群体等集中出行需求。相比之下，民航在值机、安检、行李、载运等方面限制更为严格，导致研学团队、务工群体客流向铁路倾斜。</w:t>
      </w:r>
    </w:p>
    <w:p w14:paraId="3F1DA693">
      <w:pPr>
        <w:numPr>
          <w:ilvl w:val="0"/>
          <w:numId w:val="1"/>
        </w:numPr>
        <w:rPr>
          <w:rFonts w:hint="eastAsia" w:ascii="微软雅黑" w:hAnsi="微软雅黑" w:eastAsia="微软雅黑" w:cs="微软雅黑"/>
          <w:b/>
          <w:bCs/>
          <w:color w:val="0000FF"/>
          <w:spacing w:val="7"/>
          <w:kern w:val="2"/>
          <w:sz w:val="24"/>
          <w:szCs w:val="24"/>
          <w:lang w:val="en-US" w:eastAsia="zh-CN" w:bidi="ar-SA"/>
        </w:rPr>
      </w:pPr>
      <w:r>
        <w:rPr>
          <w:rFonts w:hint="eastAsia" w:ascii="微软雅黑" w:hAnsi="微软雅黑" w:eastAsia="微软雅黑" w:cs="微软雅黑"/>
          <w:b/>
          <w:bCs/>
          <w:color w:val="0000FF"/>
          <w:spacing w:val="7"/>
          <w:kern w:val="2"/>
          <w:sz w:val="24"/>
          <w:szCs w:val="24"/>
          <w:lang w:val="en-US" w:eastAsia="zh-CN" w:bidi="ar-SA"/>
        </w:rPr>
        <w:t>民航应对策略：错位发展、精准运营、提质增效</w:t>
      </w:r>
    </w:p>
    <w:p w14:paraId="520A9798">
      <w:pPr>
        <w:numPr>
          <w:numId w:val="0"/>
        </w:numPr>
        <w:ind w:leftChars="0"/>
        <w:jc w:val="both"/>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t>面对高铁的持续冲击，民航业已形成系统性应对策略。</w:t>
      </w:r>
    </w:p>
    <w:p w14:paraId="2A08AA2B">
      <w:pPr>
        <w:numPr>
          <w:numId w:val="0"/>
        </w:numPr>
        <w:ind w:leftChars="0"/>
        <w:jc w:val="both"/>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b/>
          <w:bCs/>
          <w:spacing w:val="7"/>
          <w:kern w:val="2"/>
          <w:sz w:val="24"/>
          <w:szCs w:val="24"/>
          <w:lang w:val="en-US" w:eastAsia="zh-CN" w:bidi="ar-SA"/>
        </w:rPr>
        <w:t>一是航线结构战略性调整。</w:t>
      </w:r>
      <w:r>
        <w:rPr>
          <w:rFonts w:hint="eastAsia" w:ascii="微软雅黑" w:hAnsi="微软雅黑" w:eastAsia="微软雅黑" w:cs="微软雅黑"/>
          <w:spacing w:val="7"/>
          <w:kern w:val="2"/>
          <w:sz w:val="24"/>
          <w:szCs w:val="24"/>
          <w:lang w:val="en-US" w:eastAsia="zh-CN" w:bidi="ar-SA"/>
        </w:rPr>
        <w:t>收缩与高铁直面竞争的中短程干线，加大缝隙市场、支线机场、旅游目的地与国际航线投入，建立空中快线，强化长距离与跨区域比较优势。</w:t>
      </w:r>
    </w:p>
    <w:p w14:paraId="0542BA4F">
      <w:pPr>
        <w:numPr>
          <w:numId w:val="0"/>
        </w:numPr>
        <w:ind w:leftChars="0"/>
        <w:jc w:val="both"/>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b/>
          <w:bCs/>
          <w:spacing w:val="7"/>
          <w:kern w:val="2"/>
          <w:sz w:val="24"/>
          <w:szCs w:val="24"/>
          <w:lang w:val="en-US" w:eastAsia="zh-CN" w:bidi="ar-SA"/>
        </w:rPr>
        <w:t>二是收益管理精细化。</w:t>
      </w:r>
      <w:r>
        <w:rPr>
          <w:rFonts w:hint="eastAsia" w:ascii="微软雅黑" w:hAnsi="微软雅黑" w:eastAsia="微软雅黑" w:cs="微软雅黑"/>
          <w:spacing w:val="7"/>
          <w:kern w:val="2"/>
          <w:sz w:val="24"/>
          <w:szCs w:val="24"/>
          <w:lang w:val="en-US" w:eastAsia="zh-CN" w:bidi="ar-SA"/>
        </w:rPr>
        <w:t>通过预售、动态定价、产品打包稳定客座率与收益率，以量补价、以效率对冲票价压力，实现盈利改善。</w:t>
      </w:r>
    </w:p>
    <w:p w14:paraId="6B18B98A">
      <w:pPr>
        <w:numPr>
          <w:numId w:val="0"/>
        </w:numPr>
        <w:ind w:leftChars="0"/>
        <w:jc w:val="both"/>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b/>
          <w:bCs/>
          <w:spacing w:val="7"/>
          <w:kern w:val="2"/>
          <w:sz w:val="24"/>
          <w:szCs w:val="24"/>
          <w:lang w:val="en-US" w:eastAsia="zh-CN" w:bidi="ar-SA"/>
        </w:rPr>
        <w:t>三是枢纽与联运能力升级。</w:t>
      </w:r>
      <w:r>
        <w:rPr>
          <w:rFonts w:hint="eastAsia" w:ascii="微软雅黑" w:hAnsi="微软雅黑" w:eastAsia="微软雅黑" w:cs="微软雅黑"/>
          <w:spacing w:val="7"/>
          <w:kern w:val="2"/>
          <w:sz w:val="24"/>
          <w:szCs w:val="24"/>
          <w:lang w:val="en-US" w:eastAsia="zh-CN" w:bidi="ar-SA"/>
        </w:rPr>
        <w:t>强化机场与高铁、地铁的无缝衔接，扩大空铁联运产品供给，将高铁的末端通达转化为民航的客源辐射能力。</w:t>
      </w:r>
    </w:p>
    <w:p w14:paraId="1B7D7DB0">
      <w:pPr>
        <w:numPr>
          <w:numId w:val="0"/>
        </w:numPr>
        <w:ind w:leftChars="0"/>
        <w:jc w:val="both"/>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b/>
          <w:bCs/>
          <w:spacing w:val="7"/>
          <w:kern w:val="2"/>
          <w:sz w:val="24"/>
          <w:szCs w:val="24"/>
          <w:lang w:val="en-US" w:eastAsia="zh-CN" w:bidi="ar-SA"/>
        </w:rPr>
        <w:t>四是服务与产品差异化。</w:t>
      </w:r>
      <w:r>
        <w:rPr>
          <w:rFonts w:hint="eastAsia" w:ascii="微软雅黑" w:hAnsi="微软雅黑" w:eastAsia="微软雅黑" w:cs="微软雅黑"/>
          <w:spacing w:val="7"/>
          <w:kern w:val="2"/>
          <w:sz w:val="24"/>
          <w:szCs w:val="24"/>
          <w:lang w:val="en-US" w:eastAsia="zh-CN" w:bidi="ar-SA"/>
        </w:rPr>
        <w:t>聚焦商务服务、高频旅客权益、国际出行、高端旅游等赛道，打造高铁难以覆盖的价值体验。</w:t>
      </w:r>
    </w:p>
    <w:p w14:paraId="7753D7C2">
      <w:pPr>
        <w:numPr>
          <w:numId w:val="0"/>
        </w:numPr>
        <w:ind w:leftChars="0"/>
        <w:jc w:val="both"/>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b/>
          <w:bCs/>
          <w:spacing w:val="7"/>
          <w:kern w:val="2"/>
          <w:sz w:val="24"/>
          <w:szCs w:val="24"/>
          <w:lang w:val="en-US" w:eastAsia="zh-CN" w:bidi="ar-SA"/>
        </w:rPr>
        <w:t>五是运行品质持续提升。</w:t>
      </w:r>
      <w:r>
        <w:rPr>
          <w:rFonts w:hint="eastAsia" w:ascii="微软雅黑" w:hAnsi="微软雅黑" w:eastAsia="微软雅黑" w:cs="微软雅黑"/>
          <w:spacing w:val="7"/>
          <w:kern w:val="2"/>
          <w:sz w:val="24"/>
          <w:szCs w:val="24"/>
          <w:lang w:val="en-US" w:eastAsia="zh-CN" w:bidi="ar-SA"/>
        </w:rPr>
        <w:t>优化航班正常率、中转效率与地面服务，巩固长途与国际市场的核心壁垒。</w:t>
      </w:r>
    </w:p>
    <w:p w14:paraId="773FDBB2">
      <w:pPr>
        <w:numPr>
          <w:numId w:val="0"/>
        </w:numPr>
        <w:ind w:leftChars="0"/>
        <w:jc w:val="both"/>
        <w:rPr>
          <w:rFonts w:hint="eastAsia" w:ascii="微软雅黑" w:hAnsi="微软雅黑" w:eastAsia="微软雅黑" w:cs="微软雅黑"/>
          <w:spacing w:val="7"/>
          <w:kern w:val="2"/>
          <w:sz w:val="24"/>
          <w:szCs w:val="24"/>
          <w:lang w:val="en-US" w:eastAsia="zh-CN" w:bidi="ar-SA"/>
        </w:rPr>
      </w:pPr>
      <w:r>
        <w:rPr>
          <w:rFonts w:hint="eastAsia" w:ascii="微软雅黑" w:hAnsi="微软雅黑" w:eastAsia="微软雅黑" w:cs="微软雅黑"/>
          <w:spacing w:val="7"/>
          <w:kern w:val="2"/>
          <w:sz w:val="24"/>
          <w:szCs w:val="24"/>
          <w:lang w:val="en-US" w:eastAsia="zh-CN" w:bidi="ar-SA"/>
        </w:rPr>
        <w:t>从效果看，民航逐渐与高铁错位发展，通过精细化的管理，实现提质增效。未来，可以进一步优化策略：精准剖析市场，开拓小众旅游及特色航线，强化国际合作拓展网络；借助大数据与人工智能精准预测需求，创新动态定价，开发个性化产品;完善信息共享平台，实现不同交通方式的实时互通，优化空铁联运票务流程，达成“一票通达”;利用信息系统分析了解旅客偏好，提供定制服务；强化运行监控，实时分析指标，提升运行效率和服务水平。2026年春运表明，高铁对民航的影响已告别简单替代，进入网络分工、服务对标、协同共生的新阶段。高铁凭借中短途、高频次、高可靠、普惠性覆盖核心市场，民航则以长距离、国际化、枢纽化、差异化构筑增长极。未来，随着高铁网络持续加密与民航航线结构持续优化，两大交通方式将在错位竞争中共同完善国家综合立体交通网，更好地满足人民群众多样化、高品质的出行需求。</w:t>
      </w:r>
    </w:p>
    <w:p w14:paraId="1688826E">
      <w:pPr>
        <w:numPr>
          <w:numId w:val="0"/>
        </w:numPr>
        <w:rPr>
          <w:rFonts w:hint="eastAsia" w:ascii="微软雅黑" w:hAnsi="微软雅黑" w:eastAsia="微软雅黑" w:cs="微软雅黑"/>
          <w:spacing w:val="7"/>
          <w:kern w:val="2"/>
          <w:sz w:val="24"/>
          <w:szCs w:val="24"/>
          <w:lang w:val="en-US" w:eastAsia="zh-CN" w:bidi="ar-SA"/>
        </w:rPr>
      </w:pPr>
    </w:p>
    <w:p w14:paraId="4A7895A7">
      <w:pPr>
        <w:keepNext w:val="0"/>
        <w:keepLines w:val="0"/>
        <w:pageBreakBefore w:val="0"/>
        <w:kinsoku/>
        <w:wordWrap/>
        <w:overflowPunct/>
        <w:topLinePunct w:val="0"/>
        <w:autoSpaceDE/>
        <w:autoSpaceDN/>
        <w:bidi w:val="0"/>
        <w:adjustRightInd/>
        <w:snapToGrid/>
        <w:spacing w:after="360"/>
        <w:jc w:val="left"/>
        <w:textAlignment w:val="auto"/>
        <w:rPr>
          <w:rFonts w:hint="eastAsia" w:ascii="仿宋" w:hAnsi="仿宋" w:eastAsia="仿宋" w:cs="仿宋"/>
          <w:spacing w:val="7"/>
          <w:sz w:val="24"/>
          <w:szCs w:val="24"/>
        </w:rPr>
      </w:pPr>
      <w:r>
        <w:rPr>
          <w:rFonts w:hint="eastAsia" w:ascii="仿宋" w:hAnsi="仿宋" w:eastAsia="仿宋" w:cs="仿宋"/>
          <w:b/>
          <w:bCs/>
          <w:spacing w:val="7"/>
          <w:sz w:val="24"/>
          <w:szCs w:val="24"/>
        </w:rPr>
        <w:t>◆联系人：</w:t>
      </w:r>
    </w:p>
    <w:p w14:paraId="349A7C37">
      <w:pPr>
        <w:keepNext w:val="0"/>
        <w:keepLines w:val="0"/>
        <w:pageBreakBefore w:val="0"/>
        <w:kinsoku/>
        <w:wordWrap/>
        <w:overflowPunct/>
        <w:topLinePunct w:val="0"/>
        <w:autoSpaceDE/>
        <w:autoSpaceDN/>
        <w:bidi w:val="0"/>
        <w:adjustRightInd/>
        <w:snapToGrid/>
        <w:spacing w:after="360"/>
        <w:jc w:val="left"/>
        <w:textAlignment w:val="auto"/>
        <w:rPr>
          <w:rFonts w:hint="eastAsia" w:ascii="仿宋" w:hAnsi="仿宋" w:eastAsia="仿宋" w:cs="仿宋"/>
          <w:spacing w:val="7"/>
          <w:sz w:val="24"/>
          <w:szCs w:val="24"/>
        </w:rPr>
      </w:pPr>
      <w:r>
        <w:rPr>
          <w:rFonts w:hint="eastAsia" w:ascii="仿宋" w:hAnsi="仿宋" w:eastAsia="仿宋" w:cs="仿宋"/>
          <w:spacing w:val="7"/>
          <w:sz w:val="24"/>
          <w:szCs w:val="24"/>
          <w:lang w:val="en-US" w:eastAsia="zh-CN"/>
        </w:rPr>
        <w:t>每周洞察（航信视角）编译、述评</w:t>
      </w:r>
      <w:r>
        <w:rPr>
          <w:rFonts w:hint="eastAsia" w:ascii="仿宋" w:hAnsi="仿宋" w:eastAsia="仿宋" w:cs="仿宋"/>
          <w:spacing w:val="7"/>
          <w:sz w:val="24"/>
          <w:szCs w:val="24"/>
        </w:rPr>
        <w:t>：</w:t>
      </w:r>
      <w:r>
        <w:rPr>
          <w:rFonts w:hint="eastAsia" w:ascii="仿宋" w:hAnsi="仿宋" w:eastAsia="仿宋" w:cs="仿宋"/>
          <w:spacing w:val="7"/>
          <w:sz w:val="24"/>
          <w:szCs w:val="24"/>
          <w:lang w:val="en-US" w:eastAsia="zh-CN"/>
        </w:rPr>
        <w:t>杨璐萌</w:t>
      </w:r>
      <w:r>
        <w:rPr>
          <w:rFonts w:hint="eastAsia" w:ascii="仿宋" w:hAnsi="仿宋" w:eastAsia="仿宋" w:cs="仿宋"/>
          <w:spacing w:val="7"/>
          <w:sz w:val="24"/>
          <w:szCs w:val="24"/>
        </w:rPr>
        <w:t xml:space="preserve"> 电话：010-5765</w:t>
      </w:r>
      <w:r>
        <w:rPr>
          <w:rFonts w:hint="eastAsia" w:ascii="仿宋" w:hAnsi="仿宋" w:eastAsia="仿宋" w:cs="仿宋"/>
          <w:spacing w:val="7"/>
          <w:sz w:val="24"/>
          <w:szCs w:val="24"/>
          <w:lang w:val="en-US" w:eastAsia="zh-CN"/>
        </w:rPr>
        <w:t>0556</w:t>
      </w:r>
      <w:r>
        <w:rPr>
          <w:rFonts w:hint="eastAsia" w:ascii="仿宋" w:hAnsi="仿宋" w:eastAsia="仿宋" w:cs="仿宋"/>
          <w:spacing w:val="7"/>
          <w:sz w:val="24"/>
          <w:szCs w:val="24"/>
        </w:rPr>
        <w:t xml:space="preserve">  邮箱：</w:t>
      </w:r>
      <w:r>
        <w:rPr>
          <w:rFonts w:hint="eastAsia" w:ascii="仿宋" w:hAnsi="仿宋" w:eastAsia="仿宋" w:cs="仿宋"/>
          <w:spacing w:val="7"/>
          <w:sz w:val="24"/>
          <w:szCs w:val="24"/>
          <w:lang w:val="en-US" w:eastAsia="zh-CN"/>
        </w:rPr>
        <w:t>ylm</w:t>
      </w:r>
      <w:r>
        <w:rPr>
          <w:rFonts w:hint="eastAsia" w:ascii="仿宋" w:hAnsi="仿宋" w:eastAsia="仿宋" w:cs="仿宋"/>
          <w:spacing w:val="7"/>
          <w:sz w:val="24"/>
          <w:szCs w:val="24"/>
        </w:rPr>
        <w:t>@travelsky.com.cn</w:t>
      </w:r>
    </w:p>
    <w:sectPr>
      <w:headerReference r:id="rId6"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altName w:val="宋体"/>
    <w:panose1 w:val="02010600040101010101"/>
    <w:charset w:val="86"/>
    <w:family w:val="auto"/>
    <w:pitch w:val="default"/>
    <w:sig w:usb0="00000000" w:usb1="00000000" w:usb2="00000010" w:usb3="00000000" w:csb0="0004009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EFF2CFA2-56EF-4E64-BFDD-5C8A0E1656AF}"/>
  </w:font>
  <w:font w:name="Microsoft YaHei UI">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embedRegular r:id="rId2" w:fontKey="{025FEE31-DBBA-4009-9974-9F9A966A77E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59465">
    <w:pPr>
      <w:pStyle w:val="9"/>
    </w:pPr>
    <w:r>
      <w:rPr>
        <w:sz w:val="21"/>
      </w:rPr>
      <mc:AlternateContent>
        <mc:Choice Requires="wps">
          <w:drawing>
            <wp:anchor distT="0" distB="0" distL="114300" distR="114300" simplePos="0" relativeHeight="251661312" behindDoc="0" locked="0" layoutInCell="1" allowOverlap="1">
              <wp:simplePos x="0" y="0"/>
              <wp:positionH relativeFrom="margin">
                <wp:posOffset>2190750</wp:posOffset>
              </wp:positionH>
              <wp:positionV relativeFrom="paragraph">
                <wp:posOffset>1905</wp:posOffset>
              </wp:positionV>
              <wp:extent cx="1188720" cy="1828800"/>
              <wp:effectExtent l="0" t="0" r="11430" b="0"/>
              <wp:wrapNone/>
              <wp:docPr id="8" name="文本框 8"/>
              <wp:cNvGraphicFramePr/>
              <a:graphic xmlns:a="http://schemas.openxmlformats.org/drawingml/2006/main">
                <a:graphicData uri="http://schemas.microsoft.com/office/word/2010/wordprocessingShape">
                  <wps:wsp>
                    <wps:cNvSpPr txBox="1"/>
                    <wps:spPr>
                      <a:xfrm>
                        <a:off x="0" y="0"/>
                        <a:ext cx="11887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3EBA10">
                          <w:pPr>
                            <w:pStyle w:val="9"/>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5</w:t>
                          </w:r>
                          <w:r>
                            <w:rPr>
                              <w:rFonts w:hint="eastAsia"/>
                            </w:rPr>
                            <w:fldChar w:fldCharType="end"/>
                          </w:r>
                          <w:r>
                            <w:rPr>
                              <w:rFonts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72.5pt;margin-top:0.15pt;height:144pt;width:93.6pt;mso-position-horizontal-relative:margin;z-index:251661312;mso-width-relative:page;mso-height-relative:page;" filled="f" stroked="f" coordsize="21600,21600" o:gfxdata="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Vs+VnYAAAACAEAAA8AAAAAAAAAAQAgAAAAIgAAAGRycy9kb3ducmV2Lnht&#10;bFBLAQIUABQAAAAIAIdO4kAICzTCMgIAAFcEAAAOAAAAAAAAAAEAIAAAACcBAABkcnMvZTJvRG9j&#10;LnhtbFBLBQYAAAAABgAGAFkBAADLBQAAAAA=&#10;">
              <v:fill on="f" focussize="0,0"/>
              <v:stroke on="f" weight="0.5pt"/>
              <v:imagedata o:title=""/>
              <o:lock v:ext="edit" aspectratio="f"/>
              <v:textbox inset="0mm,0mm,0mm,0mm" style="mso-fit-shape-to-text:t;">
                <w:txbxContent>
                  <w:p w14:paraId="113EBA10">
                    <w:pPr>
                      <w:pStyle w:val="9"/>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5</w:t>
                    </w:r>
                    <w:r>
                      <w:rPr>
                        <w:rFonts w:hint="eastAsia"/>
                      </w:rPr>
                      <w:fldChar w:fldCharType="end"/>
                    </w:r>
                    <w:r>
                      <w:rPr>
                        <w:rFonts w:hint="eastAsia"/>
                      </w:rPr>
                      <w:t xml:space="preserve"> 页</w:t>
                    </w:r>
                  </w:p>
                </w:txbxContent>
              </v:textbox>
            </v:shape>
          </w:pict>
        </mc:Fallback>
      </mc:AlternateContent>
    </w:r>
    <w:r>
      <w:rPr>
        <w:sz w:val="21"/>
      </w:rPr>
      <mc:AlternateContent>
        <mc:Choice Requires="wps">
          <w:drawing>
            <wp:anchor distT="0" distB="0" distL="114300" distR="114300" simplePos="0" relativeHeight="251660288" behindDoc="1" locked="0" layoutInCell="1" allowOverlap="1">
              <wp:simplePos x="0" y="0"/>
              <wp:positionH relativeFrom="column">
                <wp:posOffset>-1142365</wp:posOffset>
              </wp:positionH>
              <wp:positionV relativeFrom="paragraph">
                <wp:posOffset>-154305</wp:posOffset>
              </wp:positionV>
              <wp:extent cx="1869440" cy="923925"/>
              <wp:effectExtent l="0" t="0" r="16510" b="9525"/>
              <wp:wrapNone/>
              <wp:docPr id="46"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flipV="1">
                        <a:off x="0" y="0"/>
                        <a:ext cx="1869440" cy="923925"/>
                      </a:xfrm>
                      <a:custGeom>
                        <a:avLst/>
                        <a:gdLst/>
                        <a:ahLst/>
                        <a:cxnLst>
                          <a:cxn ang="0">
                            <a:pos x="0" y="0"/>
                          </a:cxn>
                          <a:cxn ang="0">
                            <a:pos x="1429" y="0"/>
                          </a:cxn>
                          <a:cxn ang="0">
                            <a:pos x="2410" y="0"/>
                          </a:cxn>
                          <a:cxn ang="0">
                            <a:pos x="3840" y="0"/>
                          </a:cxn>
                          <a:cxn ang="0">
                            <a:pos x="1920" y="1920"/>
                          </a:cxn>
                        </a:cxnLst>
                        <a:rect l="0" t="0" r="0" b="0"/>
                        <a:pathLst>
                          <a:path w="1119430" h="559715">
                            <a:moveTo>
                              <a:pt x="0" y="0"/>
                            </a:moveTo>
                            <a:lnTo>
                              <a:pt x="416840" y="0"/>
                            </a:lnTo>
                            <a:lnTo>
                              <a:pt x="702590" y="0"/>
                            </a:lnTo>
                            <a:lnTo>
                              <a:pt x="1119430" y="0"/>
                            </a:lnTo>
                            <a:lnTo>
                              <a:pt x="559715" y="559715"/>
                            </a:lnTo>
                            <a:close/>
                          </a:path>
                        </a:pathLst>
                      </a:custGeom>
                      <a:solidFill>
                        <a:srgbClr val="231F20"/>
                      </a:solidFill>
                      <a:ln w="12700">
                        <a:noFill/>
                      </a:ln>
                    </wps:spPr>
                    <wps:txbx>
                      <w:txbxContent>
                        <w:p w14:paraId="314DEB9F">
                          <w:pPr>
                            <w:jc w:val="center"/>
                          </w:pPr>
                        </w:p>
                      </w:txbxContent>
                    </wps:txbx>
                    <wps:bodyPr vert="horz" rtlCol="0" anchor="ctr" upright="1"/>
                  </wps:wsp>
                </a:graphicData>
              </a:graphic>
            </wp:anchor>
          </w:drawing>
        </mc:Choice>
        <mc:Fallback>
          <w:pict>
            <v:shape id="稻壳儿春秋广告/盗版必究        原创来源：http://chn.docer.com/works?userid=199329941#!/work_time" o:spid="_x0000_s1026" o:spt="100" style="position:absolute;left:0pt;flip:y;margin-left:-89.95pt;margin-top:-12.15pt;height:72.75pt;width:147.2pt;z-index:-251656192;v-text-anchor:middle;mso-width-relative:page;mso-height-relative:page;" fillcolor="#231F20" filled="t" stroked="f" coordsize="1119430,559715" o:gfxdata="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9JKOg9oAAAAMAQAADwAAAAAAAAABACAAAAAiAAAAZHJz&#10;L2Rvd25yZXYueG1sUEsBAhQAFAAAAAgAh07iQBGxygPmAgAASgYAAA4AAAAAAAAAAQAgAAAAKQEA&#10;AGRycy9lMm9Eb2MueG1sUEsFBgAAAAAGAAYAWQEAAIEGAAAAAA==&#10;" path="m0,0l416840,0,702590,0,1119430,0,559715,559715xe">
              <v:path textboxrect="0,0,1119430,559715" o:connectlocs="0,0;1429,0;2410,0;3840,0;1920,1920" o:connectangles="0,0,0,0,0"/>
              <v:fill on="t" focussize="0,0"/>
              <v:stroke on="f" weight="1pt"/>
              <v:imagedata o:title=""/>
              <o:lock v:ext="edit" aspectratio="f"/>
              <v:textbox>
                <w:txbxContent>
                  <w:p w14:paraId="314DEB9F">
                    <w:pPr>
                      <w:jc w:val="cente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05047">
    <w:pPr>
      <w:pStyle w:val="9"/>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AE4283">
                          <w:pPr>
                            <w:pStyle w:val="9"/>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0</w:t>
                          </w:r>
                          <w:r>
                            <w:rPr>
                              <w:rFonts w:hint="eastAsia"/>
                            </w:rPr>
                            <w:fldChar w:fldCharType="end"/>
                          </w:r>
                          <w:r>
                            <w:rPr>
                              <w:rFonts w:hint="eastAsia"/>
                            </w:rPr>
                            <w:t xml:space="preserve"> 页 共 </w:t>
                          </w:r>
                          <w:r>
                            <w:fldChar w:fldCharType="begin"/>
                          </w:r>
                          <w:r>
                            <w:instrText xml:space="preserve"> NUMPAGES  \* MERGEFORMAT </w:instrText>
                          </w:r>
                          <w:r>
                            <w:fldChar w:fldCharType="separate"/>
                          </w:r>
                          <w:r>
                            <w:t>7</w:t>
                          </w:r>
                          <w:r>
                            <w:fldChar w:fldCharType="end"/>
                          </w:r>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22AE4283">
                    <w:pPr>
                      <w:pStyle w:val="9"/>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0</w:t>
                    </w:r>
                    <w:r>
                      <w:rPr>
                        <w:rFonts w:hint="eastAsia"/>
                      </w:rPr>
                      <w:fldChar w:fldCharType="end"/>
                    </w:r>
                    <w:r>
                      <w:rPr>
                        <w:rFonts w:hint="eastAsia"/>
                      </w:rPr>
                      <w:t xml:space="preserve"> 页 共 </w:t>
                    </w:r>
                    <w:r>
                      <w:fldChar w:fldCharType="begin"/>
                    </w:r>
                    <w:r>
                      <w:instrText xml:space="preserve"> NUMPAGES  \* MERGEFORMAT </w:instrText>
                    </w:r>
                    <w:r>
                      <w:fldChar w:fldCharType="separate"/>
                    </w:r>
                    <w:r>
                      <w:t>7</w:t>
                    </w:r>
                    <w:r>
                      <w:fldChar w:fldCharType="end"/>
                    </w:r>
                    <w:r>
                      <w:rPr>
                        <w:rFonts w:hint="eastAsia"/>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DBD97">
    <w:pPr>
      <w:pStyle w:val="10"/>
    </w:pPr>
    <w:r>
      <w:rPr>
        <w:sz w:val="21"/>
      </w:rPr>
      <mc:AlternateContent>
        <mc:Choice Requires="wpg">
          <w:drawing>
            <wp:anchor distT="0" distB="0" distL="114300" distR="114300" simplePos="0" relativeHeight="251671552" behindDoc="0" locked="0" layoutInCell="1" allowOverlap="1">
              <wp:simplePos x="0" y="0"/>
              <wp:positionH relativeFrom="column">
                <wp:posOffset>-725805</wp:posOffset>
              </wp:positionH>
              <wp:positionV relativeFrom="paragraph">
                <wp:posOffset>-1096010</wp:posOffset>
              </wp:positionV>
              <wp:extent cx="7132955" cy="2741930"/>
              <wp:effectExtent l="0" t="6350" r="10795" b="33020"/>
              <wp:wrapNone/>
              <wp:docPr id="13" name="组合 13"/>
              <wp:cNvGraphicFramePr/>
              <a:graphic xmlns:a="http://schemas.openxmlformats.org/drawingml/2006/main">
                <a:graphicData uri="http://schemas.microsoft.com/office/word/2010/wordprocessingGroup">
                  <wpg:wgp>
                    <wpg:cNvGrpSpPr/>
                    <wpg:grpSpPr>
                      <a:xfrm>
                        <a:off x="0" y="0"/>
                        <a:ext cx="7132955" cy="2741930"/>
                        <a:chOff x="8496" y="17404"/>
                        <a:chExt cx="11233" cy="4318"/>
                      </a:xfrm>
                    </wpg:grpSpPr>
                    <wpg:grpSp>
                      <wpg:cNvPr id="10" name="组合 10"/>
                      <wpg:cNvGrpSpPr/>
                      <wpg:grpSpPr>
                        <a:xfrm>
                          <a:off x="13497" y="17404"/>
                          <a:ext cx="6233" cy="4318"/>
                          <a:chOff x="13497" y="17404"/>
                          <a:chExt cx="6233" cy="4318"/>
                        </a:xfrm>
                      </wpg:grpSpPr>
                      <wps:wsp>
                        <wps:cNvPr id="44" name="稻壳儿春秋广告/盗版必究        原创来源：http://chn.docer.com/works?userid=199329941#!/work_time"/>
                        <wps:cNvSpPr/>
                        <wps:spPr>
                          <a:xfrm flipH="1" flipV="1">
                            <a:off x="13497" y="17404"/>
                            <a:ext cx="3652" cy="3161"/>
                          </a:xfrm>
                          <a:custGeom>
                            <a:avLst/>
                            <a:gdLst/>
                            <a:ahLst/>
                            <a:cxnLst>
                              <a:cxn ang="0">
                                <a:pos x="3652" y="3161"/>
                              </a:cxn>
                              <a:cxn ang="0">
                                <a:pos x="2669" y="3161"/>
                              </a:cxn>
                              <a:cxn ang="0">
                                <a:pos x="0" y="491"/>
                              </a:cxn>
                              <a:cxn ang="0">
                                <a:pos x="491" y="0"/>
                              </a:cxn>
                              <a:cxn ang="0">
                                <a:pos x="3652" y="3161"/>
                              </a:cxn>
                            </a:cxnLst>
                            <a:rect l="0" t="0" r="0" b="0"/>
                            <a:pathLst>
                              <a:path w="4701821" h="4069643">
                                <a:moveTo>
                                  <a:pt x="4701821" y="4069643"/>
                                </a:moveTo>
                                <a:lnTo>
                                  <a:pt x="3437466" y="4069643"/>
                                </a:lnTo>
                                <a:lnTo>
                                  <a:pt x="0" y="632177"/>
                                </a:lnTo>
                                <a:lnTo>
                                  <a:pt x="632178" y="0"/>
                                </a:lnTo>
                                <a:lnTo>
                                  <a:pt x="4701821" y="4069643"/>
                                </a:lnTo>
                                <a:close/>
                              </a:path>
                            </a:pathLst>
                          </a:custGeom>
                          <a:solidFill>
                            <a:srgbClr val="006CFD"/>
                          </a:solidFill>
                          <a:ln w="12700">
                            <a:noFill/>
                          </a:ln>
                        </wps:spPr>
                        <wps:txbx>
                          <w:txbxContent>
                            <w:p w14:paraId="374FAF6F"/>
                          </w:txbxContent>
                        </wps:txbx>
                        <wps:bodyPr vert="horz" rtlCol="0" anchor="ctr" upright="1"/>
                      </wps:wsp>
                      <wps:wsp>
                        <wps:cNvPr id="45" name="稻壳儿春秋广告/盗版必究        原创来源：http://chn.docer.com/works?userid=199329941#!/work_time"/>
                        <wps:cNvSpPr/>
                        <wps:spPr>
                          <a:xfrm>
                            <a:off x="15412" y="17404"/>
                            <a:ext cx="4318" cy="4318"/>
                          </a:xfrm>
                          <a:custGeom>
                            <a:avLst/>
                            <a:gdLst/>
                            <a:ahLst/>
                            <a:cxnLst>
                              <a:cxn ang="0">
                                <a:pos x="0" y="0"/>
                              </a:cxn>
                              <a:cxn ang="0">
                                <a:pos x="4318" y="0"/>
                              </a:cxn>
                              <a:cxn ang="0">
                                <a:pos x="4318" y="4318"/>
                              </a:cxn>
                            </a:cxnLst>
                            <a:rect l="0" t="0" r="0" b="0"/>
                            <a:pathLst>
                              <a:path w="6096000" h="6096000">
                                <a:moveTo>
                                  <a:pt x="0" y="0"/>
                                </a:moveTo>
                                <a:lnTo>
                                  <a:pt x="6096000" y="0"/>
                                </a:lnTo>
                                <a:lnTo>
                                  <a:pt x="6096000" y="6096000"/>
                                </a:lnTo>
                                <a:close/>
                              </a:path>
                            </a:pathLst>
                          </a:custGeom>
                          <a:solidFill>
                            <a:srgbClr val="09479C"/>
                          </a:solidFill>
                          <a:ln w="12700" cap="flat" cmpd="sng">
                            <a:solidFill>
                              <a:srgbClr val="41719C"/>
                            </a:solidFill>
                            <a:prstDash val="solid"/>
                            <a:miter lim="800000"/>
                            <a:headEnd type="none" w="med" len="med"/>
                            <a:tailEnd type="none" w="med" len="med"/>
                          </a:ln>
                        </wps:spPr>
                        <wps:txbx>
                          <w:txbxContent>
                            <w:p w14:paraId="27BCC9AA">
                              <w:pPr>
                                <w:jc w:val="center"/>
                              </w:pPr>
                            </w:p>
                          </w:txbxContent>
                        </wps:txbx>
                        <wps:bodyPr vert="horz" rtlCol="0" anchor="ctr" upright="1"/>
                      </wps:wsp>
                    </wpg:grpSp>
                    <wps:wsp>
                      <wps:cNvPr id="12" name="稻壳儿春秋广告/盗版必究        原创来源：http://chn.docer.com/works?userid=199329941#!/work_time"/>
                      <wps:cNvSpPr txBox="1"/>
                      <wps:spPr>
                        <a:xfrm>
                          <a:off x="8496" y="19524"/>
                          <a:ext cx="11233" cy="1104"/>
                        </a:xfrm>
                        <a:prstGeom prst="rect">
                          <a:avLst/>
                        </a:prstGeom>
                        <a:solidFill>
                          <a:schemeClr val="bg1"/>
                        </a:solidFill>
                        <a:ln w="9525">
                          <a:noFill/>
                        </a:ln>
                      </wps:spPr>
                      <wps:txbx>
                        <w:txbxContent>
                          <w:p w14:paraId="1040A799">
                            <w:pPr>
                              <w:rPr>
                                <w:rFonts w:ascii="微软雅黑" w:eastAsia="微软雅黑" w:hAnsiTheme="minorBidi"/>
                                <w:b/>
                                <w:color w:val="006CFD"/>
                                <w:kern w:val="24"/>
                                <w:sz w:val="36"/>
                                <w:szCs w:val="36"/>
                              </w:rPr>
                            </w:pPr>
                          </w:p>
                        </w:txbxContent>
                      </wps:txbx>
                      <wps:bodyPr vert="horz" wrap="square" rtlCol="0" anchor="t" upright="1">
                        <a:noAutofit/>
                      </wps:bodyPr>
                    </wps:wsp>
                  </wpg:wgp>
                </a:graphicData>
              </a:graphic>
            </wp:anchor>
          </w:drawing>
        </mc:Choice>
        <mc:Fallback>
          <w:pict>
            <v:group id="_x0000_s1026" o:spid="_x0000_s1026" o:spt="203" style="position:absolute;left:0pt;margin-left:-57.15pt;margin-top:-86.3pt;height:215.9pt;width:561.65pt;z-index:251671552;mso-width-relative:page;mso-height-relative:page;" coordorigin="8496,17404" coordsize="11233,4318" o:gfxdata="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">
              <o:lock v:ext="edit" aspectratio="f"/>
              <v:group id="_x0000_s1026" o:spid="_x0000_s1026" o:spt="203" style="position:absolute;left:13497;top:17404;height:4318;width:6233;" coordorigin="13497,17404" coordsize="6233,4318"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稻壳儿春秋广告/盗版必究        原创来源：http://chn.docer.com/works?userid=199329941#!/work_time" o:spid="_x0000_s1026" o:spt="100" style="position:absolute;left:13497;top:17404;flip:x y;height:3161;width:3652;v-text-anchor:middle;" fillcolor="#006CFD" filled="t" stroked="f" coordsize="4701821,4069643" o:gfxdata="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9nYp74A&#10;AADbAAAADwAAAAAAAAABACAAAAAiAAAAZHJzL2Rvd25yZXYueG1sUEsBAhQAFAAAAAgAh07iQDMv&#10;BZ47AAAAOQAAABAAAAAAAAAAAQAgAAAADQEAAGRycy9zaGFwZXhtbC54bWxQSwUGAAAAAAYABgBb&#10;AQAAtwMAAAAA&#10;" path="m4701821,4069643l3437466,4069643,0,632177,632178,0,4701821,4069643xe">
                  <v:path textboxrect="0,0,4701821,4069643" o:connectlocs="3652,3161;2669,3161;0,491;491,0;3652,3161" o:connectangles="0,0,0,0,0"/>
                  <v:fill on="t" focussize="0,0"/>
                  <v:stroke on="f" weight="1pt"/>
                  <v:imagedata o:title=""/>
                  <o:lock v:ext="edit" aspectratio="f"/>
                  <v:textbox>
                    <w:txbxContent>
                      <w:p w14:paraId="374FAF6F"/>
                    </w:txbxContent>
                  </v:textbox>
                </v:shape>
                <v:shape id="稻壳儿春秋广告/盗版必究        原创来源：http://chn.docer.com/works?userid=199329941#!/work_time" o:spid="_x0000_s1026" o:spt="100" style="position:absolute;left:15412;top:17404;height:4318;width:4318;v-text-anchor:middle;" fillcolor="#09479C" filled="t" stroked="t" coordsize="6096000,6096000" o:gfxdata="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0EaG8AAAA&#10;2wAAAA8AAAAAAAAAAQAgAAAAIgAAAGRycy9kb3ducmV2LnhtbFBLAQIUABQAAAAIAIdO4kAzLwWe&#10;OwAAADkAAAAQAAAAAAAAAAEAIAAAAAsBAABkcnMvc2hhcGV4bWwueG1sUEsFBgAAAAAGAAYAWwEA&#10;ALUDAAAAAA==&#10;" path="m0,0l6096000,0,6096000,6096000xe">
                  <v:path textboxrect="0,0,6096000,6096000" o:connectlocs="0,0;4318,0;4318,4318" o:connectangles="0,0,0"/>
                  <v:fill on="t" focussize="0,0"/>
                  <v:stroke weight="1pt" color="#41719C" miterlimit="8" joinstyle="miter"/>
                  <v:imagedata o:title=""/>
                  <o:lock v:ext="edit" aspectratio="f"/>
                  <v:textbox>
                    <w:txbxContent>
                      <w:p w14:paraId="27BCC9AA">
                        <w:pPr>
                          <w:jc w:val="center"/>
                        </w:pPr>
                      </w:p>
                    </w:txbxContent>
                  </v:textbox>
                </v:shape>
              </v:group>
              <v:shape id="稻壳儿春秋广告/盗版必究        原创来源：http://chn.docer.com/works?userid=199329941#!/work_time" o:spid="_x0000_s1026" o:spt="202" type="#_x0000_t202" style="position:absolute;left:8496;top:19524;height:1104;width:11233;" fillcolor="#FFFFFF [3212]" filled="t" stroked="f" coordsize="21600,21600" o:gfxdata="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3Mk56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1040A799">
                      <w:pPr>
                        <w:rPr>
                          <w:rFonts w:ascii="微软雅黑" w:eastAsia="微软雅黑" w:hAnsiTheme="minorBidi"/>
                          <w:b/>
                          <w:color w:val="006CFD"/>
                          <w:kern w:val="24"/>
                          <w:sz w:val="36"/>
                          <w:szCs w:val="36"/>
                        </w:rPr>
                      </w:pPr>
                    </w:p>
                  </w:txbxContent>
                </v:textbox>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F8D6B">
    <w:pPr>
      <w:pStyle w:val="10"/>
    </w:pPr>
    <w:r>
      <w:rPr>
        <w:sz w:val="21"/>
      </w:rPr>
      <mc:AlternateContent>
        <mc:Choice Requires="wpg">
          <w:drawing>
            <wp:anchor distT="0" distB="0" distL="114300" distR="114300" simplePos="0" relativeHeight="251659264" behindDoc="0" locked="0" layoutInCell="1" allowOverlap="1">
              <wp:simplePos x="0" y="0"/>
              <wp:positionH relativeFrom="column">
                <wp:posOffset>-725805</wp:posOffset>
              </wp:positionH>
              <wp:positionV relativeFrom="paragraph">
                <wp:posOffset>-1096010</wp:posOffset>
              </wp:positionV>
              <wp:extent cx="7132955" cy="2741930"/>
              <wp:effectExtent l="0" t="6350" r="10795" b="33020"/>
              <wp:wrapNone/>
              <wp:docPr id="14" name="组合 14"/>
              <wp:cNvGraphicFramePr/>
              <a:graphic xmlns:a="http://schemas.openxmlformats.org/drawingml/2006/main">
                <a:graphicData uri="http://schemas.microsoft.com/office/word/2010/wordprocessingGroup">
                  <wpg:wgp>
                    <wpg:cNvGrpSpPr/>
                    <wpg:grpSpPr>
                      <a:xfrm>
                        <a:off x="0" y="0"/>
                        <a:ext cx="7132955" cy="2741930"/>
                        <a:chOff x="8496" y="17404"/>
                        <a:chExt cx="11233" cy="4318"/>
                      </a:xfrm>
                    </wpg:grpSpPr>
                    <wpg:grpSp>
                      <wpg:cNvPr id="17" name="组合 10"/>
                      <wpg:cNvGrpSpPr/>
                      <wpg:grpSpPr>
                        <a:xfrm>
                          <a:off x="13497" y="17404"/>
                          <a:ext cx="6233" cy="4318"/>
                          <a:chOff x="13497" y="17404"/>
                          <a:chExt cx="6233" cy="4318"/>
                        </a:xfrm>
                      </wpg:grpSpPr>
                      <wps:wsp>
                        <wps:cNvPr id="18" name="稻壳儿春秋广告/盗版必究        原创来源：http://chn.docer.com/works?userid=199329941#!/work_time"/>
                        <wps:cNvSpPr/>
                        <wps:spPr>
                          <a:xfrm flipH="1" flipV="1">
                            <a:off x="13497" y="17404"/>
                            <a:ext cx="3652" cy="3161"/>
                          </a:xfrm>
                          <a:custGeom>
                            <a:avLst/>
                            <a:gdLst/>
                            <a:ahLst/>
                            <a:cxnLst>
                              <a:cxn ang="0">
                                <a:pos x="3652" y="3161"/>
                              </a:cxn>
                              <a:cxn ang="0">
                                <a:pos x="2669" y="3161"/>
                              </a:cxn>
                              <a:cxn ang="0">
                                <a:pos x="0" y="491"/>
                              </a:cxn>
                              <a:cxn ang="0">
                                <a:pos x="491" y="0"/>
                              </a:cxn>
                              <a:cxn ang="0">
                                <a:pos x="3652" y="3161"/>
                              </a:cxn>
                            </a:cxnLst>
                            <a:rect l="0" t="0" r="0" b="0"/>
                            <a:pathLst>
                              <a:path w="4701821" h="4069643">
                                <a:moveTo>
                                  <a:pt x="4701821" y="4069643"/>
                                </a:moveTo>
                                <a:lnTo>
                                  <a:pt x="3437466" y="4069643"/>
                                </a:lnTo>
                                <a:lnTo>
                                  <a:pt x="0" y="632177"/>
                                </a:lnTo>
                                <a:lnTo>
                                  <a:pt x="632178" y="0"/>
                                </a:lnTo>
                                <a:lnTo>
                                  <a:pt x="4701821" y="4069643"/>
                                </a:lnTo>
                                <a:close/>
                              </a:path>
                            </a:pathLst>
                          </a:custGeom>
                          <a:solidFill>
                            <a:srgbClr val="006CFD"/>
                          </a:solidFill>
                          <a:ln w="12700">
                            <a:noFill/>
                          </a:ln>
                        </wps:spPr>
                        <wps:txbx>
                          <w:txbxContent>
                            <w:p w14:paraId="49829EBC"/>
                          </w:txbxContent>
                        </wps:txbx>
                        <wps:bodyPr vert="horz" rtlCol="0" anchor="ctr" upright="1"/>
                      </wps:wsp>
                      <wps:wsp>
                        <wps:cNvPr id="19" name="稻壳儿春秋广告/盗版必究        原创来源：http://chn.docer.com/works?userid=199329941#!/work_time"/>
                        <wps:cNvSpPr/>
                        <wps:spPr>
                          <a:xfrm>
                            <a:off x="15412" y="17404"/>
                            <a:ext cx="4318" cy="4318"/>
                          </a:xfrm>
                          <a:custGeom>
                            <a:avLst/>
                            <a:gdLst/>
                            <a:ahLst/>
                            <a:cxnLst>
                              <a:cxn ang="0">
                                <a:pos x="0" y="0"/>
                              </a:cxn>
                              <a:cxn ang="0">
                                <a:pos x="4318" y="0"/>
                              </a:cxn>
                              <a:cxn ang="0">
                                <a:pos x="4318" y="4318"/>
                              </a:cxn>
                            </a:cxnLst>
                            <a:rect l="0" t="0" r="0" b="0"/>
                            <a:pathLst>
                              <a:path w="6096000" h="6096000">
                                <a:moveTo>
                                  <a:pt x="0" y="0"/>
                                </a:moveTo>
                                <a:lnTo>
                                  <a:pt x="6096000" y="0"/>
                                </a:lnTo>
                                <a:lnTo>
                                  <a:pt x="6096000" y="6096000"/>
                                </a:lnTo>
                                <a:close/>
                              </a:path>
                            </a:pathLst>
                          </a:custGeom>
                          <a:solidFill>
                            <a:srgbClr val="09479C"/>
                          </a:solidFill>
                          <a:ln w="12700" cap="flat" cmpd="sng">
                            <a:solidFill>
                              <a:srgbClr val="41719C"/>
                            </a:solidFill>
                            <a:prstDash val="solid"/>
                            <a:miter lim="800000"/>
                            <a:headEnd type="none" w="med" len="med"/>
                            <a:tailEnd type="none" w="med" len="med"/>
                          </a:ln>
                        </wps:spPr>
                        <wps:txbx>
                          <w:txbxContent>
                            <w:p w14:paraId="1D8F89A6">
                              <w:pPr>
                                <w:jc w:val="center"/>
                              </w:pPr>
                            </w:p>
                          </w:txbxContent>
                        </wps:txbx>
                        <wps:bodyPr vert="horz" rtlCol="0" anchor="ctr" upright="1"/>
                      </wps:wsp>
                    </wpg:grpSp>
                    <wps:wsp>
                      <wps:cNvPr id="20" name="稻壳儿春秋广告/盗版必究        原创来源：http://chn.docer.com/works?userid=199329941#!/work_time"/>
                      <wps:cNvSpPr txBox="1"/>
                      <wps:spPr>
                        <a:xfrm>
                          <a:off x="8496" y="19524"/>
                          <a:ext cx="11233" cy="1104"/>
                        </a:xfrm>
                        <a:prstGeom prst="rect">
                          <a:avLst/>
                        </a:prstGeom>
                        <a:solidFill>
                          <a:schemeClr val="bg1"/>
                        </a:solidFill>
                        <a:ln w="9525">
                          <a:noFill/>
                        </a:ln>
                      </wps:spPr>
                      <wps:txbx>
                        <w:txbxContent>
                          <w:p w14:paraId="6B6242DB">
                            <w:pPr>
                              <w:rPr>
                                <w:rFonts w:ascii="微软雅黑" w:eastAsia="微软雅黑" w:hAnsiTheme="minorBidi"/>
                                <w:b/>
                                <w:color w:val="006CFD"/>
                                <w:kern w:val="24"/>
                                <w:sz w:val="36"/>
                                <w:szCs w:val="36"/>
                              </w:rPr>
                            </w:pPr>
                          </w:p>
                        </w:txbxContent>
                      </wps:txbx>
                      <wps:bodyPr vert="horz" wrap="square" rtlCol="0" anchor="t" upright="1">
                        <a:noAutofit/>
                      </wps:bodyPr>
                    </wps:wsp>
                  </wpg:wgp>
                </a:graphicData>
              </a:graphic>
            </wp:anchor>
          </w:drawing>
        </mc:Choice>
        <mc:Fallback>
          <w:pict>
            <v:group id="_x0000_s1026" o:spid="_x0000_s1026" o:spt="203" style="position:absolute;left:0pt;margin-left:-57.15pt;margin-top:-86.3pt;height:215.9pt;width:561.65pt;z-index:251659264;mso-width-relative:page;mso-height-relative:page;" coordorigin="8496,17404" coordsize="11233,4318" o:gfxdata="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">
              <o:lock v:ext="edit" aspectratio="f"/>
              <v:group id="组合 10" o:spid="_x0000_s1026" o:spt="203" style="position:absolute;left:13497;top:17404;height:4318;width:6233;" coordorigin="13497,17404" coordsize="6233,4318"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shape id="稻壳儿春秋广告/盗版必究        原创来源：http://chn.docer.com/works?userid=199329941#!/work_time" o:spid="_x0000_s1026" o:spt="100" style="position:absolute;left:13497;top:17404;flip:x y;height:3161;width:3652;v-text-anchor:middle;" fillcolor="#006CFD" filled="t" stroked="f" coordsize="4701821,4069643" o:gfxdata="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J/2/vQAA&#10;ANsAAAAPAAAAAAAAAAEAIAAAACIAAABkcnMvZG93bnJldi54bWxQSwECFAAUAAAACACHTuJAMy8F&#10;njsAAAA5AAAAEAAAAAAAAAABACAAAAAMAQAAZHJzL3NoYXBleG1sLnhtbFBLBQYAAAAABgAGAFsB&#10;AAC2AwAAAAA=&#10;" path="m4701821,4069643l3437466,4069643,0,632177,632178,0,4701821,4069643xe">
                  <v:path textboxrect="0,0,4701821,4069643" o:connectlocs="3652,3161;2669,3161;0,491;491,0;3652,3161" o:connectangles="0,0,0,0,0"/>
                  <v:fill on="t" focussize="0,0"/>
                  <v:stroke on="f" weight="1pt"/>
                  <v:imagedata o:title=""/>
                  <o:lock v:ext="edit" aspectratio="f"/>
                  <v:textbox>
                    <w:txbxContent>
                      <w:p w14:paraId="49829EBC"/>
                    </w:txbxContent>
                  </v:textbox>
                </v:shape>
                <v:shape id="稻壳儿春秋广告/盗版必究        原创来源：http://chn.docer.com/works?userid=199329941#!/work_time" o:spid="_x0000_s1026" o:spt="100" style="position:absolute;left:15412;top:17404;height:4318;width:4318;v-text-anchor:middle;" fillcolor="#09479C" filled="t" stroked="t" coordsize="6096000,6096000" o:gfxdata="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jS5ugAAANsA&#10;AAAPAAAAAAAAAAEAIAAAACIAAABkcnMvZG93bnJldi54bWxQSwECFAAUAAAACACHTuJAMy8FnjsA&#10;AAA5AAAAEAAAAAAAAAABACAAAAAJAQAAZHJzL3NoYXBleG1sLnhtbFBLBQYAAAAABgAGAFsBAACz&#10;AwAAAAA=&#10;" path="m0,0l6096000,0,6096000,6096000xe">
                  <v:path textboxrect="0,0,6096000,6096000" o:connectlocs="0,0;4318,0;4318,4318" o:connectangles="0,0,0"/>
                  <v:fill on="t" focussize="0,0"/>
                  <v:stroke weight="1pt" color="#41719C" miterlimit="8" joinstyle="miter"/>
                  <v:imagedata o:title=""/>
                  <o:lock v:ext="edit" aspectratio="f"/>
                  <v:textbox>
                    <w:txbxContent>
                      <w:p w14:paraId="1D8F89A6">
                        <w:pPr>
                          <w:jc w:val="center"/>
                        </w:pPr>
                      </w:p>
                    </w:txbxContent>
                  </v:textbox>
                </v:shape>
              </v:group>
              <v:shape id="稻壳儿春秋广告/盗版必究        原创来源：http://chn.docer.com/works?userid=199329941#!/work_time" o:spid="_x0000_s1026" o:spt="202" type="#_x0000_t202" style="position:absolute;left:8496;top:19524;height:1104;width:11233;" fillcolor="#FFFFFF [3212]" filled="t" stroked="f" coordsize="21600,21600" o:gfxdata="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w+Ys+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6B6242DB">
                      <w:pPr>
                        <w:rPr>
                          <w:rFonts w:ascii="微软雅黑" w:eastAsia="微软雅黑" w:hAnsiTheme="minorBidi"/>
                          <w:b/>
                          <w:color w:val="006CFD"/>
                          <w:kern w:val="24"/>
                          <w:sz w:val="36"/>
                          <w:szCs w:val="36"/>
                        </w:rPr>
                      </w:pP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AF483B"/>
    <w:multiLevelType w:val="singleLevel"/>
    <w:tmpl w:val="7DAF483B"/>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jb3VudCI6MTc0LCJoZGlkIjoiOTc1MTA2MjU3ODgzMDhkMzE0ZTU0MjU4NGU4NDljNDMiLCJ1c2VyQ291bnQiOjEyM30="/>
  </w:docVars>
  <w:rsids>
    <w:rsidRoot w:val="0F3A6A5F"/>
    <w:rsid w:val="00001050"/>
    <w:rsid w:val="0000138E"/>
    <w:rsid w:val="00001690"/>
    <w:rsid w:val="000026AE"/>
    <w:rsid w:val="00002EE9"/>
    <w:rsid w:val="000041AD"/>
    <w:rsid w:val="000045AD"/>
    <w:rsid w:val="00004AFC"/>
    <w:rsid w:val="00005730"/>
    <w:rsid w:val="000060B1"/>
    <w:rsid w:val="0000621E"/>
    <w:rsid w:val="00007ABA"/>
    <w:rsid w:val="00007D6E"/>
    <w:rsid w:val="00010FF7"/>
    <w:rsid w:val="000119A6"/>
    <w:rsid w:val="00012B5E"/>
    <w:rsid w:val="00012E2E"/>
    <w:rsid w:val="00012EAC"/>
    <w:rsid w:val="00013DE9"/>
    <w:rsid w:val="00013EA5"/>
    <w:rsid w:val="000143E1"/>
    <w:rsid w:val="00014DC5"/>
    <w:rsid w:val="000161A9"/>
    <w:rsid w:val="00016438"/>
    <w:rsid w:val="00016EE3"/>
    <w:rsid w:val="000172BA"/>
    <w:rsid w:val="00020987"/>
    <w:rsid w:val="00020F2B"/>
    <w:rsid w:val="000210D5"/>
    <w:rsid w:val="000213C5"/>
    <w:rsid w:val="000221EC"/>
    <w:rsid w:val="00023026"/>
    <w:rsid w:val="00023C3E"/>
    <w:rsid w:val="00024034"/>
    <w:rsid w:val="000253DD"/>
    <w:rsid w:val="0002662D"/>
    <w:rsid w:val="000277EF"/>
    <w:rsid w:val="0002794C"/>
    <w:rsid w:val="00030266"/>
    <w:rsid w:val="00030848"/>
    <w:rsid w:val="00030EC6"/>
    <w:rsid w:val="00030F9D"/>
    <w:rsid w:val="00033DB2"/>
    <w:rsid w:val="000348A9"/>
    <w:rsid w:val="00035BC1"/>
    <w:rsid w:val="000401EC"/>
    <w:rsid w:val="00041B50"/>
    <w:rsid w:val="0004204D"/>
    <w:rsid w:val="00042166"/>
    <w:rsid w:val="0004251E"/>
    <w:rsid w:val="00044BAC"/>
    <w:rsid w:val="00045EA9"/>
    <w:rsid w:val="0004600C"/>
    <w:rsid w:val="000476B2"/>
    <w:rsid w:val="00047C93"/>
    <w:rsid w:val="00050346"/>
    <w:rsid w:val="00050522"/>
    <w:rsid w:val="00053A67"/>
    <w:rsid w:val="0005466B"/>
    <w:rsid w:val="00054BA7"/>
    <w:rsid w:val="00054C76"/>
    <w:rsid w:val="00055141"/>
    <w:rsid w:val="000563BD"/>
    <w:rsid w:val="00056E38"/>
    <w:rsid w:val="00056EED"/>
    <w:rsid w:val="00057231"/>
    <w:rsid w:val="00057458"/>
    <w:rsid w:val="0006067A"/>
    <w:rsid w:val="00061642"/>
    <w:rsid w:val="00062A84"/>
    <w:rsid w:val="00063011"/>
    <w:rsid w:val="00063CB2"/>
    <w:rsid w:val="00064698"/>
    <w:rsid w:val="00064B6F"/>
    <w:rsid w:val="00065273"/>
    <w:rsid w:val="00066568"/>
    <w:rsid w:val="00066ED1"/>
    <w:rsid w:val="000724E4"/>
    <w:rsid w:val="00072F6B"/>
    <w:rsid w:val="000744E0"/>
    <w:rsid w:val="0007580E"/>
    <w:rsid w:val="000765AF"/>
    <w:rsid w:val="000765D0"/>
    <w:rsid w:val="00076D52"/>
    <w:rsid w:val="00077C27"/>
    <w:rsid w:val="00080425"/>
    <w:rsid w:val="00081775"/>
    <w:rsid w:val="00081F10"/>
    <w:rsid w:val="0008248C"/>
    <w:rsid w:val="00082686"/>
    <w:rsid w:val="0008328E"/>
    <w:rsid w:val="00083DFB"/>
    <w:rsid w:val="0008606A"/>
    <w:rsid w:val="000866E8"/>
    <w:rsid w:val="00086930"/>
    <w:rsid w:val="00086A2B"/>
    <w:rsid w:val="00086C1D"/>
    <w:rsid w:val="000877D3"/>
    <w:rsid w:val="00087895"/>
    <w:rsid w:val="00090039"/>
    <w:rsid w:val="0009074D"/>
    <w:rsid w:val="00091227"/>
    <w:rsid w:val="0009188C"/>
    <w:rsid w:val="000919F9"/>
    <w:rsid w:val="000924C9"/>
    <w:rsid w:val="00092527"/>
    <w:rsid w:val="00092AE4"/>
    <w:rsid w:val="00092BEB"/>
    <w:rsid w:val="000931DC"/>
    <w:rsid w:val="00094FA1"/>
    <w:rsid w:val="00095A2A"/>
    <w:rsid w:val="00097225"/>
    <w:rsid w:val="00097CE2"/>
    <w:rsid w:val="000A2EF0"/>
    <w:rsid w:val="000A39B5"/>
    <w:rsid w:val="000A5129"/>
    <w:rsid w:val="000A6AA2"/>
    <w:rsid w:val="000A737D"/>
    <w:rsid w:val="000B0A26"/>
    <w:rsid w:val="000B0B9F"/>
    <w:rsid w:val="000B1167"/>
    <w:rsid w:val="000B1231"/>
    <w:rsid w:val="000B1696"/>
    <w:rsid w:val="000B1773"/>
    <w:rsid w:val="000B2D0E"/>
    <w:rsid w:val="000B38B7"/>
    <w:rsid w:val="000B5942"/>
    <w:rsid w:val="000C18B1"/>
    <w:rsid w:val="000C2655"/>
    <w:rsid w:val="000C30C3"/>
    <w:rsid w:val="000C36E7"/>
    <w:rsid w:val="000C379E"/>
    <w:rsid w:val="000C5A1C"/>
    <w:rsid w:val="000C7BCF"/>
    <w:rsid w:val="000D0324"/>
    <w:rsid w:val="000D0BAC"/>
    <w:rsid w:val="000D1E7A"/>
    <w:rsid w:val="000D247B"/>
    <w:rsid w:val="000D277E"/>
    <w:rsid w:val="000D3B6C"/>
    <w:rsid w:val="000D3BC7"/>
    <w:rsid w:val="000D3F2B"/>
    <w:rsid w:val="000D6DCE"/>
    <w:rsid w:val="000D6FC4"/>
    <w:rsid w:val="000D7F3F"/>
    <w:rsid w:val="000E02E6"/>
    <w:rsid w:val="000E075E"/>
    <w:rsid w:val="000E1468"/>
    <w:rsid w:val="000E1AE5"/>
    <w:rsid w:val="000E2978"/>
    <w:rsid w:val="000E5734"/>
    <w:rsid w:val="000E577E"/>
    <w:rsid w:val="000E5D3C"/>
    <w:rsid w:val="000E5FB7"/>
    <w:rsid w:val="000E689C"/>
    <w:rsid w:val="000E7EA1"/>
    <w:rsid w:val="000E7F9C"/>
    <w:rsid w:val="000F01FE"/>
    <w:rsid w:val="000F1419"/>
    <w:rsid w:val="000F288B"/>
    <w:rsid w:val="000F37A3"/>
    <w:rsid w:val="000F37D5"/>
    <w:rsid w:val="000F5D16"/>
    <w:rsid w:val="000F6348"/>
    <w:rsid w:val="000F6397"/>
    <w:rsid w:val="000F7A9D"/>
    <w:rsid w:val="00100D9C"/>
    <w:rsid w:val="0010121D"/>
    <w:rsid w:val="00102AA6"/>
    <w:rsid w:val="0010304B"/>
    <w:rsid w:val="00103533"/>
    <w:rsid w:val="001035F9"/>
    <w:rsid w:val="00103FB8"/>
    <w:rsid w:val="00104237"/>
    <w:rsid w:val="001051DB"/>
    <w:rsid w:val="00105616"/>
    <w:rsid w:val="001062E5"/>
    <w:rsid w:val="001067EA"/>
    <w:rsid w:val="00107E8A"/>
    <w:rsid w:val="00110589"/>
    <w:rsid w:val="00110822"/>
    <w:rsid w:val="00110BA5"/>
    <w:rsid w:val="001120DD"/>
    <w:rsid w:val="00115628"/>
    <w:rsid w:val="00115EB9"/>
    <w:rsid w:val="001165DD"/>
    <w:rsid w:val="00116D77"/>
    <w:rsid w:val="0011749D"/>
    <w:rsid w:val="0012262B"/>
    <w:rsid w:val="001229CE"/>
    <w:rsid w:val="00122B2A"/>
    <w:rsid w:val="00122CB3"/>
    <w:rsid w:val="00122F45"/>
    <w:rsid w:val="00123A4B"/>
    <w:rsid w:val="00123B75"/>
    <w:rsid w:val="00124F00"/>
    <w:rsid w:val="00125AE6"/>
    <w:rsid w:val="00126506"/>
    <w:rsid w:val="00132DF5"/>
    <w:rsid w:val="00133565"/>
    <w:rsid w:val="00133A8B"/>
    <w:rsid w:val="001340A1"/>
    <w:rsid w:val="00134365"/>
    <w:rsid w:val="001346F4"/>
    <w:rsid w:val="00135705"/>
    <w:rsid w:val="001418C9"/>
    <w:rsid w:val="00141E57"/>
    <w:rsid w:val="0014226E"/>
    <w:rsid w:val="00142834"/>
    <w:rsid w:val="00142AA3"/>
    <w:rsid w:val="00142BA4"/>
    <w:rsid w:val="00143182"/>
    <w:rsid w:val="001439BB"/>
    <w:rsid w:val="001449C5"/>
    <w:rsid w:val="00144AF4"/>
    <w:rsid w:val="001451BC"/>
    <w:rsid w:val="00145769"/>
    <w:rsid w:val="00146F35"/>
    <w:rsid w:val="00150D1A"/>
    <w:rsid w:val="00151015"/>
    <w:rsid w:val="001510DD"/>
    <w:rsid w:val="00151660"/>
    <w:rsid w:val="00152F99"/>
    <w:rsid w:val="00156C21"/>
    <w:rsid w:val="00160E3A"/>
    <w:rsid w:val="00161853"/>
    <w:rsid w:val="00162381"/>
    <w:rsid w:val="00163064"/>
    <w:rsid w:val="0016314B"/>
    <w:rsid w:val="0016332B"/>
    <w:rsid w:val="00164859"/>
    <w:rsid w:val="00164977"/>
    <w:rsid w:val="00165771"/>
    <w:rsid w:val="00165D0A"/>
    <w:rsid w:val="00165DA3"/>
    <w:rsid w:val="00166D78"/>
    <w:rsid w:val="001676E6"/>
    <w:rsid w:val="00175431"/>
    <w:rsid w:val="00175D23"/>
    <w:rsid w:val="001763DE"/>
    <w:rsid w:val="0017698E"/>
    <w:rsid w:val="00176D07"/>
    <w:rsid w:val="001818EC"/>
    <w:rsid w:val="00181CC2"/>
    <w:rsid w:val="00183096"/>
    <w:rsid w:val="0018637D"/>
    <w:rsid w:val="001865A7"/>
    <w:rsid w:val="0018785F"/>
    <w:rsid w:val="00187B92"/>
    <w:rsid w:val="00187CE8"/>
    <w:rsid w:val="00187EC5"/>
    <w:rsid w:val="00190FB7"/>
    <w:rsid w:val="0019310A"/>
    <w:rsid w:val="0019394E"/>
    <w:rsid w:val="00194C4F"/>
    <w:rsid w:val="00195709"/>
    <w:rsid w:val="00195994"/>
    <w:rsid w:val="00195BF6"/>
    <w:rsid w:val="00197D92"/>
    <w:rsid w:val="001A0B4A"/>
    <w:rsid w:val="001A3DA5"/>
    <w:rsid w:val="001A618E"/>
    <w:rsid w:val="001A6AF2"/>
    <w:rsid w:val="001A6CE3"/>
    <w:rsid w:val="001A6F3D"/>
    <w:rsid w:val="001A7791"/>
    <w:rsid w:val="001B08C1"/>
    <w:rsid w:val="001B0992"/>
    <w:rsid w:val="001B0E93"/>
    <w:rsid w:val="001B12EF"/>
    <w:rsid w:val="001B1A9E"/>
    <w:rsid w:val="001B2C86"/>
    <w:rsid w:val="001B3F51"/>
    <w:rsid w:val="001B5D03"/>
    <w:rsid w:val="001B5E09"/>
    <w:rsid w:val="001C0230"/>
    <w:rsid w:val="001C042A"/>
    <w:rsid w:val="001C0536"/>
    <w:rsid w:val="001C21BC"/>
    <w:rsid w:val="001C3557"/>
    <w:rsid w:val="001C375B"/>
    <w:rsid w:val="001C5B08"/>
    <w:rsid w:val="001C5C12"/>
    <w:rsid w:val="001C5DA5"/>
    <w:rsid w:val="001C6383"/>
    <w:rsid w:val="001C65DE"/>
    <w:rsid w:val="001C7067"/>
    <w:rsid w:val="001C7299"/>
    <w:rsid w:val="001D09C4"/>
    <w:rsid w:val="001D0B29"/>
    <w:rsid w:val="001D0EDE"/>
    <w:rsid w:val="001D1238"/>
    <w:rsid w:val="001D36EA"/>
    <w:rsid w:val="001D431B"/>
    <w:rsid w:val="001D4708"/>
    <w:rsid w:val="001D48F3"/>
    <w:rsid w:val="001D4C6C"/>
    <w:rsid w:val="001D587E"/>
    <w:rsid w:val="001D589D"/>
    <w:rsid w:val="001D68C4"/>
    <w:rsid w:val="001D7F24"/>
    <w:rsid w:val="001E064B"/>
    <w:rsid w:val="001E0C3E"/>
    <w:rsid w:val="001E135D"/>
    <w:rsid w:val="001E13D1"/>
    <w:rsid w:val="001E1454"/>
    <w:rsid w:val="001E1FCA"/>
    <w:rsid w:val="001E216C"/>
    <w:rsid w:val="001E26E1"/>
    <w:rsid w:val="001E2B77"/>
    <w:rsid w:val="001E3BC2"/>
    <w:rsid w:val="001E6D58"/>
    <w:rsid w:val="001E76FB"/>
    <w:rsid w:val="001F0997"/>
    <w:rsid w:val="001F13E6"/>
    <w:rsid w:val="001F1B47"/>
    <w:rsid w:val="001F2A48"/>
    <w:rsid w:val="001F2C3F"/>
    <w:rsid w:val="001F2DF4"/>
    <w:rsid w:val="001F4C2A"/>
    <w:rsid w:val="001F7821"/>
    <w:rsid w:val="001F7874"/>
    <w:rsid w:val="001F7E20"/>
    <w:rsid w:val="0020075C"/>
    <w:rsid w:val="00200D25"/>
    <w:rsid w:val="00203969"/>
    <w:rsid w:val="002054D8"/>
    <w:rsid w:val="00207FDD"/>
    <w:rsid w:val="002119E9"/>
    <w:rsid w:val="00212E1E"/>
    <w:rsid w:val="00212EA7"/>
    <w:rsid w:val="002143BD"/>
    <w:rsid w:val="0021443B"/>
    <w:rsid w:val="00214F94"/>
    <w:rsid w:val="00215C05"/>
    <w:rsid w:val="0021618D"/>
    <w:rsid w:val="00217B62"/>
    <w:rsid w:val="00217D06"/>
    <w:rsid w:val="002225E1"/>
    <w:rsid w:val="00222827"/>
    <w:rsid w:val="00223265"/>
    <w:rsid w:val="002234EA"/>
    <w:rsid w:val="00224361"/>
    <w:rsid w:val="00224785"/>
    <w:rsid w:val="00225084"/>
    <w:rsid w:val="00225D15"/>
    <w:rsid w:val="00226312"/>
    <w:rsid w:val="002265E0"/>
    <w:rsid w:val="00226735"/>
    <w:rsid w:val="00226A0C"/>
    <w:rsid w:val="00227242"/>
    <w:rsid w:val="00227431"/>
    <w:rsid w:val="00230E13"/>
    <w:rsid w:val="002336AE"/>
    <w:rsid w:val="00233AEC"/>
    <w:rsid w:val="0023400E"/>
    <w:rsid w:val="002345D6"/>
    <w:rsid w:val="0023520E"/>
    <w:rsid w:val="002354E7"/>
    <w:rsid w:val="00235DAB"/>
    <w:rsid w:val="00236B81"/>
    <w:rsid w:val="00236D3E"/>
    <w:rsid w:val="00240185"/>
    <w:rsid w:val="002412B3"/>
    <w:rsid w:val="0024576B"/>
    <w:rsid w:val="00245BFD"/>
    <w:rsid w:val="0024768B"/>
    <w:rsid w:val="00251AD5"/>
    <w:rsid w:val="00251B20"/>
    <w:rsid w:val="00252BE6"/>
    <w:rsid w:val="00255CB0"/>
    <w:rsid w:val="0025618F"/>
    <w:rsid w:val="002572EC"/>
    <w:rsid w:val="0025732E"/>
    <w:rsid w:val="00257931"/>
    <w:rsid w:val="00260586"/>
    <w:rsid w:val="00260FEE"/>
    <w:rsid w:val="00261264"/>
    <w:rsid w:val="00261A48"/>
    <w:rsid w:val="00262D37"/>
    <w:rsid w:val="00262D6B"/>
    <w:rsid w:val="00265199"/>
    <w:rsid w:val="00266743"/>
    <w:rsid w:val="0026746F"/>
    <w:rsid w:val="00267E0F"/>
    <w:rsid w:val="0027052C"/>
    <w:rsid w:val="00270CF7"/>
    <w:rsid w:val="00272D8D"/>
    <w:rsid w:val="00274BE7"/>
    <w:rsid w:val="0027610E"/>
    <w:rsid w:val="00276E16"/>
    <w:rsid w:val="002810B0"/>
    <w:rsid w:val="00281D72"/>
    <w:rsid w:val="002830C0"/>
    <w:rsid w:val="00284666"/>
    <w:rsid w:val="002858F8"/>
    <w:rsid w:val="0028632E"/>
    <w:rsid w:val="00286EE5"/>
    <w:rsid w:val="00287887"/>
    <w:rsid w:val="00287AA2"/>
    <w:rsid w:val="00291164"/>
    <w:rsid w:val="002912D0"/>
    <w:rsid w:val="002924D0"/>
    <w:rsid w:val="00292B4F"/>
    <w:rsid w:val="0029306C"/>
    <w:rsid w:val="0029313F"/>
    <w:rsid w:val="00294F2D"/>
    <w:rsid w:val="00294F67"/>
    <w:rsid w:val="00295735"/>
    <w:rsid w:val="0029658B"/>
    <w:rsid w:val="00296DBC"/>
    <w:rsid w:val="00297345"/>
    <w:rsid w:val="002979DC"/>
    <w:rsid w:val="002A0510"/>
    <w:rsid w:val="002A0BF8"/>
    <w:rsid w:val="002A17B2"/>
    <w:rsid w:val="002A2317"/>
    <w:rsid w:val="002A2F05"/>
    <w:rsid w:val="002A462A"/>
    <w:rsid w:val="002A4951"/>
    <w:rsid w:val="002A5125"/>
    <w:rsid w:val="002A56CA"/>
    <w:rsid w:val="002A623D"/>
    <w:rsid w:val="002A6A9D"/>
    <w:rsid w:val="002A70B8"/>
    <w:rsid w:val="002B05B6"/>
    <w:rsid w:val="002B2469"/>
    <w:rsid w:val="002B541E"/>
    <w:rsid w:val="002B5C84"/>
    <w:rsid w:val="002B5FA4"/>
    <w:rsid w:val="002B62EC"/>
    <w:rsid w:val="002B7EB7"/>
    <w:rsid w:val="002C00A4"/>
    <w:rsid w:val="002C0BAB"/>
    <w:rsid w:val="002C1302"/>
    <w:rsid w:val="002C1570"/>
    <w:rsid w:val="002C2419"/>
    <w:rsid w:val="002C394F"/>
    <w:rsid w:val="002C3CEE"/>
    <w:rsid w:val="002C4E36"/>
    <w:rsid w:val="002C4ED6"/>
    <w:rsid w:val="002C551B"/>
    <w:rsid w:val="002C59CA"/>
    <w:rsid w:val="002C67B4"/>
    <w:rsid w:val="002D2006"/>
    <w:rsid w:val="002D42A6"/>
    <w:rsid w:val="002D49EE"/>
    <w:rsid w:val="002D6015"/>
    <w:rsid w:val="002D65EE"/>
    <w:rsid w:val="002D76DB"/>
    <w:rsid w:val="002D78DF"/>
    <w:rsid w:val="002D7921"/>
    <w:rsid w:val="002E07A0"/>
    <w:rsid w:val="002E1716"/>
    <w:rsid w:val="002E2886"/>
    <w:rsid w:val="002E4528"/>
    <w:rsid w:val="002E455D"/>
    <w:rsid w:val="002E59A5"/>
    <w:rsid w:val="002E606C"/>
    <w:rsid w:val="002E620B"/>
    <w:rsid w:val="002E7409"/>
    <w:rsid w:val="002E76FE"/>
    <w:rsid w:val="002E77A3"/>
    <w:rsid w:val="002E7C44"/>
    <w:rsid w:val="002F0BC5"/>
    <w:rsid w:val="002F1143"/>
    <w:rsid w:val="002F121A"/>
    <w:rsid w:val="002F12B4"/>
    <w:rsid w:val="002F2090"/>
    <w:rsid w:val="002F27FF"/>
    <w:rsid w:val="002F3622"/>
    <w:rsid w:val="002F373E"/>
    <w:rsid w:val="002F3980"/>
    <w:rsid w:val="002F431B"/>
    <w:rsid w:val="002F7336"/>
    <w:rsid w:val="002F73CA"/>
    <w:rsid w:val="003006CD"/>
    <w:rsid w:val="00300DFF"/>
    <w:rsid w:val="003011B7"/>
    <w:rsid w:val="00301C01"/>
    <w:rsid w:val="003026E0"/>
    <w:rsid w:val="003050F7"/>
    <w:rsid w:val="0030664A"/>
    <w:rsid w:val="00310082"/>
    <w:rsid w:val="00310BB9"/>
    <w:rsid w:val="00310BCA"/>
    <w:rsid w:val="00311117"/>
    <w:rsid w:val="00312456"/>
    <w:rsid w:val="00312B01"/>
    <w:rsid w:val="003130AA"/>
    <w:rsid w:val="00313801"/>
    <w:rsid w:val="003138E5"/>
    <w:rsid w:val="00313F85"/>
    <w:rsid w:val="003159DE"/>
    <w:rsid w:val="003165BC"/>
    <w:rsid w:val="00317FF3"/>
    <w:rsid w:val="00320450"/>
    <w:rsid w:val="003209D3"/>
    <w:rsid w:val="00320B07"/>
    <w:rsid w:val="00321487"/>
    <w:rsid w:val="00321E55"/>
    <w:rsid w:val="00322FA2"/>
    <w:rsid w:val="003233A7"/>
    <w:rsid w:val="00323443"/>
    <w:rsid w:val="00323EE1"/>
    <w:rsid w:val="0032522B"/>
    <w:rsid w:val="00325EE9"/>
    <w:rsid w:val="00326540"/>
    <w:rsid w:val="00326E05"/>
    <w:rsid w:val="00326E2A"/>
    <w:rsid w:val="0032776F"/>
    <w:rsid w:val="00327C7E"/>
    <w:rsid w:val="00331B18"/>
    <w:rsid w:val="00332AD2"/>
    <w:rsid w:val="003338A6"/>
    <w:rsid w:val="0033494C"/>
    <w:rsid w:val="00336BEB"/>
    <w:rsid w:val="00337595"/>
    <w:rsid w:val="003403C8"/>
    <w:rsid w:val="003414C6"/>
    <w:rsid w:val="003418EA"/>
    <w:rsid w:val="00342096"/>
    <w:rsid w:val="00342831"/>
    <w:rsid w:val="00342E97"/>
    <w:rsid w:val="00344897"/>
    <w:rsid w:val="00344902"/>
    <w:rsid w:val="00344A40"/>
    <w:rsid w:val="00345D0F"/>
    <w:rsid w:val="00346083"/>
    <w:rsid w:val="003468E2"/>
    <w:rsid w:val="00346BC8"/>
    <w:rsid w:val="00350117"/>
    <w:rsid w:val="003517AA"/>
    <w:rsid w:val="00351D30"/>
    <w:rsid w:val="003522D6"/>
    <w:rsid w:val="00352BED"/>
    <w:rsid w:val="00352DFB"/>
    <w:rsid w:val="003530E2"/>
    <w:rsid w:val="003534BE"/>
    <w:rsid w:val="00353734"/>
    <w:rsid w:val="00354927"/>
    <w:rsid w:val="0035563F"/>
    <w:rsid w:val="00356707"/>
    <w:rsid w:val="003567B9"/>
    <w:rsid w:val="003618BF"/>
    <w:rsid w:val="00361C5D"/>
    <w:rsid w:val="00363205"/>
    <w:rsid w:val="00366BF2"/>
    <w:rsid w:val="0037082A"/>
    <w:rsid w:val="00370923"/>
    <w:rsid w:val="003719C2"/>
    <w:rsid w:val="003729F8"/>
    <w:rsid w:val="00372F39"/>
    <w:rsid w:val="00374A16"/>
    <w:rsid w:val="0037599B"/>
    <w:rsid w:val="00377BD1"/>
    <w:rsid w:val="0038208D"/>
    <w:rsid w:val="0038540E"/>
    <w:rsid w:val="00385810"/>
    <w:rsid w:val="0038654F"/>
    <w:rsid w:val="00390540"/>
    <w:rsid w:val="003910ED"/>
    <w:rsid w:val="003911AD"/>
    <w:rsid w:val="003921D1"/>
    <w:rsid w:val="003927B6"/>
    <w:rsid w:val="00393528"/>
    <w:rsid w:val="003938D5"/>
    <w:rsid w:val="00393975"/>
    <w:rsid w:val="00394150"/>
    <w:rsid w:val="00394597"/>
    <w:rsid w:val="003948BE"/>
    <w:rsid w:val="00395836"/>
    <w:rsid w:val="00397A81"/>
    <w:rsid w:val="003A0DE3"/>
    <w:rsid w:val="003A14D1"/>
    <w:rsid w:val="003A2924"/>
    <w:rsid w:val="003A455B"/>
    <w:rsid w:val="003A4A47"/>
    <w:rsid w:val="003A5120"/>
    <w:rsid w:val="003A58E2"/>
    <w:rsid w:val="003A5FA4"/>
    <w:rsid w:val="003A61D1"/>
    <w:rsid w:val="003A6344"/>
    <w:rsid w:val="003A69B8"/>
    <w:rsid w:val="003A73C6"/>
    <w:rsid w:val="003A769E"/>
    <w:rsid w:val="003B0347"/>
    <w:rsid w:val="003B03D1"/>
    <w:rsid w:val="003B16ED"/>
    <w:rsid w:val="003B2E5D"/>
    <w:rsid w:val="003B3045"/>
    <w:rsid w:val="003B3A82"/>
    <w:rsid w:val="003B44AC"/>
    <w:rsid w:val="003B7EB3"/>
    <w:rsid w:val="003C0559"/>
    <w:rsid w:val="003C1019"/>
    <w:rsid w:val="003C1C44"/>
    <w:rsid w:val="003C28D1"/>
    <w:rsid w:val="003C476E"/>
    <w:rsid w:val="003C498E"/>
    <w:rsid w:val="003C4B56"/>
    <w:rsid w:val="003C642A"/>
    <w:rsid w:val="003C6482"/>
    <w:rsid w:val="003C76CD"/>
    <w:rsid w:val="003D0885"/>
    <w:rsid w:val="003D0B92"/>
    <w:rsid w:val="003D0FA3"/>
    <w:rsid w:val="003D1387"/>
    <w:rsid w:val="003D16C1"/>
    <w:rsid w:val="003D1C59"/>
    <w:rsid w:val="003D2B61"/>
    <w:rsid w:val="003D2C2F"/>
    <w:rsid w:val="003D46F9"/>
    <w:rsid w:val="003D4B83"/>
    <w:rsid w:val="003D4EF7"/>
    <w:rsid w:val="003D6965"/>
    <w:rsid w:val="003D6F63"/>
    <w:rsid w:val="003D7983"/>
    <w:rsid w:val="003E0816"/>
    <w:rsid w:val="003E2A7B"/>
    <w:rsid w:val="003E4AF6"/>
    <w:rsid w:val="003E5E05"/>
    <w:rsid w:val="003E5E25"/>
    <w:rsid w:val="003E66B0"/>
    <w:rsid w:val="003E698D"/>
    <w:rsid w:val="003E7FC3"/>
    <w:rsid w:val="003F135E"/>
    <w:rsid w:val="003F1D8F"/>
    <w:rsid w:val="003F25B0"/>
    <w:rsid w:val="003F2A2C"/>
    <w:rsid w:val="003F2BD7"/>
    <w:rsid w:val="003F3386"/>
    <w:rsid w:val="003F3D80"/>
    <w:rsid w:val="003F47D5"/>
    <w:rsid w:val="003F6516"/>
    <w:rsid w:val="003F65E1"/>
    <w:rsid w:val="003F6E5E"/>
    <w:rsid w:val="004004E8"/>
    <w:rsid w:val="00400749"/>
    <w:rsid w:val="00401674"/>
    <w:rsid w:val="00401F9F"/>
    <w:rsid w:val="00401FED"/>
    <w:rsid w:val="00402445"/>
    <w:rsid w:val="00402A29"/>
    <w:rsid w:val="0040404F"/>
    <w:rsid w:val="004044AA"/>
    <w:rsid w:val="0040610A"/>
    <w:rsid w:val="00406C77"/>
    <w:rsid w:val="00407C60"/>
    <w:rsid w:val="00411052"/>
    <w:rsid w:val="004121AB"/>
    <w:rsid w:val="004129A4"/>
    <w:rsid w:val="00413512"/>
    <w:rsid w:val="00414FA3"/>
    <w:rsid w:val="0041569C"/>
    <w:rsid w:val="00415AE1"/>
    <w:rsid w:val="00416E99"/>
    <w:rsid w:val="0041727B"/>
    <w:rsid w:val="004175A9"/>
    <w:rsid w:val="004175CD"/>
    <w:rsid w:val="004176F9"/>
    <w:rsid w:val="00417D15"/>
    <w:rsid w:val="00420701"/>
    <w:rsid w:val="00420DFC"/>
    <w:rsid w:val="004212B3"/>
    <w:rsid w:val="004214D7"/>
    <w:rsid w:val="0042196C"/>
    <w:rsid w:val="00421C85"/>
    <w:rsid w:val="004246E0"/>
    <w:rsid w:val="00424A53"/>
    <w:rsid w:val="00424EC7"/>
    <w:rsid w:val="0042593B"/>
    <w:rsid w:val="00425D35"/>
    <w:rsid w:val="00425D61"/>
    <w:rsid w:val="00427360"/>
    <w:rsid w:val="00427B06"/>
    <w:rsid w:val="00427BD6"/>
    <w:rsid w:val="00427CC1"/>
    <w:rsid w:val="00430431"/>
    <w:rsid w:val="0043164D"/>
    <w:rsid w:val="00431F78"/>
    <w:rsid w:val="00432194"/>
    <w:rsid w:val="0043417D"/>
    <w:rsid w:val="0043452B"/>
    <w:rsid w:val="00434994"/>
    <w:rsid w:val="00434A33"/>
    <w:rsid w:val="00434C73"/>
    <w:rsid w:val="004353FC"/>
    <w:rsid w:val="0043647B"/>
    <w:rsid w:val="00436DAF"/>
    <w:rsid w:val="0044017D"/>
    <w:rsid w:val="00440D77"/>
    <w:rsid w:val="00443B01"/>
    <w:rsid w:val="00443BF5"/>
    <w:rsid w:val="0044635C"/>
    <w:rsid w:val="004469EA"/>
    <w:rsid w:val="00447283"/>
    <w:rsid w:val="00447A3B"/>
    <w:rsid w:val="00452B55"/>
    <w:rsid w:val="0045405A"/>
    <w:rsid w:val="004542B5"/>
    <w:rsid w:val="004543BA"/>
    <w:rsid w:val="004546ED"/>
    <w:rsid w:val="004548C6"/>
    <w:rsid w:val="00455E84"/>
    <w:rsid w:val="00456A09"/>
    <w:rsid w:val="00460CC4"/>
    <w:rsid w:val="00461073"/>
    <w:rsid w:val="0046133C"/>
    <w:rsid w:val="00462D74"/>
    <w:rsid w:val="00463CB0"/>
    <w:rsid w:val="00463D00"/>
    <w:rsid w:val="00463DCB"/>
    <w:rsid w:val="004675F3"/>
    <w:rsid w:val="004676FA"/>
    <w:rsid w:val="004678A4"/>
    <w:rsid w:val="004679DB"/>
    <w:rsid w:val="00470FB0"/>
    <w:rsid w:val="00471464"/>
    <w:rsid w:val="0047245E"/>
    <w:rsid w:val="00472501"/>
    <w:rsid w:val="00472E11"/>
    <w:rsid w:val="004730F3"/>
    <w:rsid w:val="00474B48"/>
    <w:rsid w:val="004750F2"/>
    <w:rsid w:val="004752FB"/>
    <w:rsid w:val="00476ABD"/>
    <w:rsid w:val="00476B90"/>
    <w:rsid w:val="00477914"/>
    <w:rsid w:val="00480623"/>
    <w:rsid w:val="00480717"/>
    <w:rsid w:val="00481AB6"/>
    <w:rsid w:val="00482EAA"/>
    <w:rsid w:val="00483AEE"/>
    <w:rsid w:val="00484DFE"/>
    <w:rsid w:val="0048587A"/>
    <w:rsid w:val="00486DD3"/>
    <w:rsid w:val="0049009E"/>
    <w:rsid w:val="004905A4"/>
    <w:rsid w:val="00494263"/>
    <w:rsid w:val="00494632"/>
    <w:rsid w:val="00494B39"/>
    <w:rsid w:val="004950EB"/>
    <w:rsid w:val="00495B4E"/>
    <w:rsid w:val="00495C88"/>
    <w:rsid w:val="00495EDF"/>
    <w:rsid w:val="00496077"/>
    <w:rsid w:val="00496985"/>
    <w:rsid w:val="004A01DD"/>
    <w:rsid w:val="004A1C1E"/>
    <w:rsid w:val="004A1D66"/>
    <w:rsid w:val="004A1D6B"/>
    <w:rsid w:val="004A31EC"/>
    <w:rsid w:val="004A3C3C"/>
    <w:rsid w:val="004A4054"/>
    <w:rsid w:val="004A42C0"/>
    <w:rsid w:val="004A4860"/>
    <w:rsid w:val="004A5100"/>
    <w:rsid w:val="004A54D4"/>
    <w:rsid w:val="004A5C8B"/>
    <w:rsid w:val="004A6444"/>
    <w:rsid w:val="004A6F2B"/>
    <w:rsid w:val="004A7E14"/>
    <w:rsid w:val="004B0D7E"/>
    <w:rsid w:val="004B285E"/>
    <w:rsid w:val="004B2C36"/>
    <w:rsid w:val="004B3550"/>
    <w:rsid w:val="004B38BB"/>
    <w:rsid w:val="004B4842"/>
    <w:rsid w:val="004B4C20"/>
    <w:rsid w:val="004B528F"/>
    <w:rsid w:val="004B56FF"/>
    <w:rsid w:val="004B5EBC"/>
    <w:rsid w:val="004B61A4"/>
    <w:rsid w:val="004B68B4"/>
    <w:rsid w:val="004B788E"/>
    <w:rsid w:val="004C1B9F"/>
    <w:rsid w:val="004C276D"/>
    <w:rsid w:val="004C2F02"/>
    <w:rsid w:val="004C382C"/>
    <w:rsid w:val="004C3BA1"/>
    <w:rsid w:val="004C3C2C"/>
    <w:rsid w:val="004C4111"/>
    <w:rsid w:val="004C415B"/>
    <w:rsid w:val="004C61D6"/>
    <w:rsid w:val="004C6514"/>
    <w:rsid w:val="004C70E6"/>
    <w:rsid w:val="004D047C"/>
    <w:rsid w:val="004D0ED0"/>
    <w:rsid w:val="004D33B6"/>
    <w:rsid w:val="004D4344"/>
    <w:rsid w:val="004E03B4"/>
    <w:rsid w:val="004E072A"/>
    <w:rsid w:val="004E0E65"/>
    <w:rsid w:val="004E1089"/>
    <w:rsid w:val="004E1C2E"/>
    <w:rsid w:val="004E3E8F"/>
    <w:rsid w:val="004E59EE"/>
    <w:rsid w:val="004E60E7"/>
    <w:rsid w:val="004E6C2A"/>
    <w:rsid w:val="004E73BE"/>
    <w:rsid w:val="004F05D7"/>
    <w:rsid w:val="004F068E"/>
    <w:rsid w:val="004F0E1C"/>
    <w:rsid w:val="004F1DB3"/>
    <w:rsid w:val="004F22EA"/>
    <w:rsid w:val="004F4B21"/>
    <w:rsid w:val="004F59FE"/>
    <w:rsid w:val="004F5F2B"/>
    <w:rsid w:val="004F6035"/>
    <w:rsid w:val="004F6415"/>
    <w:rsid w:val="004F6633"/>
    <w:rsid w:val="005007F3"/>
    <w:rsid w:val="00502139"/>
    <w:rsid w:val="00502A1A"/>
    <w:rsid w:val="0050395C"/>
    <w:rsid w:val="00503F32"/>
    <w:rsid w:val="0050400D"/>
    <w:rsid w:val="0050483E"/>
    <w:rsid w:val="00504B2E"/>
    <w:rsid w:val="00505A58"/>
    <w:rsid w:val="00505FB8"/>
    <w:rsid w:val="00506D25"/>
    <w:rsid w:val="00506D87"/>
    <w:rsid w:val="005072E6"/>
    <w:rsid w:val="00510906"/>
    <w:rsid w:val="00510BC8"/>
    <w:rsid w:val="005116CD"/>
    <w:rsid w:val="00512E7C"/>
    <w:rsid w:val="00513BA6"/>
    <w:rsid w:val="0051435C"/>
    <w:rsid w:val="005146A3"/>
    <w:rsid w:val="00515E64"/>
    <w:rsid w:val="00516099"/>
    <w:rsid w:val="005164F5"/>
    <w:rsid w:val="00516D17"/>
    <w:rsid w:val="00517C5F"/>
    <w:rsid w:val="0052065A"/>
    <w:rsid w:val="00521402"/>
    <w:rsid w:val="005231BC"/>
    <w:rsid w:val="005240F8"/>
    <w:rsid w:val="00524FDA"/>
    <w:rsid w:val="00525893"/>
    <w:rsid w:val="00526462"/>
    <w:rsid w:val="00526577"/>
    <w:rsid w:val="00526B4C"/>
    <w:rsid w:val="00526C05"/>
    <w:rsid w:val="0052729A"/>
    <w:rsid w:val="005312F2"/>
    <w:rsid w:val="0053260C"/>
    <w:rsid w:val="005342DA"/>
    <w:rsid w:val="005349ED"/>
    <w:rsid w:val="00534F31"/>
    <w:rsid w:val="005365C7"/>
    <w:rsid w:val="00536D43"/>
    <w:rsid w:val="005374EB"/>
    <w:rsid w:val="0054055F"/>
    <w:rsid w:val="00540AB1"/>
    <w:rsid w:val="00540F79"/>
    <w:rsid w:val="00541490"/>
    <w:rsid w:val="00541F13"/>
    <w:rsid w:val="0054547B"/>
    <w:rsid w:val="005459DC"/>
    <w:rsid w:val="00545B7C"/>
    <w:rsid w:val="00550176"/>
    <w:rsid w:val="00551004"/>
    <w:rsid w:val="00551631"/>
    <w:rsid w:val="00552190"/>
    <w:rsid w:val="005522DE"/>
    <w:rsid w:val="005549C1"/>
    <w:rsid w:val="00555C5D"/>
    <w:rsid w:val="00555C89"/>
    <w:rsid w:val="00556D0A"/>
    <w:rsid w:val="00556F84"/>
    <w:rsid w:val="0055702A"/>
    <w:rsid w:val="0055717B"/>
    <w:rsid w:val="0055757A"/>
    <w:rsid w:val="00557656"/>
    <w:rsid w:val="005577AC"/>
    <w:rsid w:val="00557C26"/>
    <w:rsid w:val="0056084B"/>
    <w:rsid w:val="00560E42"/>
    <w:rsid w:val="005613F8"/>
    <w:rsid w:val="005619DF"/>
    <w:rsid w:val="00561AB3"/>
    <w:rsid w:val="0056279D"/>
    <w:rsid w:val="005643A2"/>
    <w:rsid w:val="005649CC"/>
    <w:rsid w:val="00565242"/>
    <w:rsid w:val="00565357"/>
    <w:rsid w:val="00566538"/>
    <w:rsid w:val="00566690"/>
    <w:rsid w:val="00566BC1"/>
    <w:rsid w:val="00566C7E"/>
    <w:rsid w:val="00566C88"/>
    <w:rsid w:val="005671C5"/>
    <w:rsid w:val="005673A8"/>
    <w:rsid w:val="005677C0"/>
    <w:rsid w:val="00567DB6"/>
    <w:rsid w:val="0057050D"/>
    <w:rsid w:val="005708A1"/>
    <w:rsid w:val="005716F7"/>
    <w:rsid w:val="00571CF4"/>
    <w:rsid w:val="005723C7"/>
    <w:rsid w:val="0057280C"/>
    <w:rsid w:val="00573248"/>
    <w:rsid w:val="00573A25"/>
    <w:rsid w:val="00574D63"/>
    <w:rsid w:val="005751E2"/>
    <w:rsid w:val="00575299"/>
    <w:rsid w:val="0057554C"/>
    <w:rsid w:val="00575787"/>
    <w:rsid w:val="00575A1A"/>
    <w:rsid w:val="00575DEE"/>
    <w:rsid w:val="00576F0E"/>
    <w:rsid w:val="00577CAB"/>
    <w:rsid w:val="00577F13"/>
    <w:rsid w:val="00580E6C"/>
    <w:rsid w:val="00582CF9"/>
    <w:rsid w:val="00583C23"/>
    <w:rsid w:val="005848B7"/>
    <w:rsid w:val="00584CAD"/>
    <w:rsid w:val="005851F7"/>
    <w:rsid w:val="0058533F"/>
    <w:rsid w:val="00585855"/>
    <w:rsid w:val="00585858"/>
    <w:rsid w:val="005859A9"/>
    <w:rsid w:val="005872FD"/>
    <w:rsid w:val="005874FA"/>
    <w:rsid w:val="00587A9F"/>
    <w:rsid w:val="005901EA"/>
    <w:rsid w:val="005901FB"/>
    <w:rsid w:val="00590E11"/>
    <w:rsid w:val="00591B88"/>
    <w:rsid w:val="0059286E"/>
    <w:rsid w:val="00592C58"/>
    <w:rsid w:val="00592CE4"/>
    <w:rsid w:val="00592F22"/>
    <w:rsid w:val="0059370C"/>
    <w:rsid w:val="00593B72"/>
    <w:rsid w:val="00594B97"/>
    <w:rsid w:val="00594F07"/>
    <w:rsid w:val="005960AC"/>
    <w:rsid w:val="00596884"/>
    <w:rsid w:val="00596FA5"/>
    <w:rsid w:val="00597DC4"/>
    <w:rsid w:val="005A13F4"/>
    <w:rsid w:val="005A1BD3"/>
    <w:rsid w:val="005A2D05"/>
    <w:rsid w:val="005A319C"/>
    <w:rsid w:val="005A6E0E"/>
    <w:rsid w:val="005A7388"/>
    <w:rsid w:val="005A7A85"/>
    <w:rsid w:val="005A7C5A"/>
    <w:rsid w:val="005B1BD1"/>
    <w:rsid w:val="005B2BE9"/>
    <w:rsid w:val="005B368F"/>
    <w:rsid w:val="005B3767"/>
    <w:rsid w:val="005B4187"/>
    <w:rsid w:val="005B4E9F"/>
    <w:rsid w:val="005B57A5"/>
    <w:rsid w:val="005B6B66"/>
    <w:rsid w:val="005C055F"/>
    <w:rsid w:val="005C0A7E"/>
    <w:rsid w:val="005C124F"/>
    <w:rsid w:val="005C2E0A"/>
    <w:rsid w:val="005C33C5"/>
    <w:rsid w:val="005C380C"/>
    <w:rsid w:val="005C4870"/>
    <w:rsid w:val="005C57AB"/>
    <w:rsid w:val="005C5DBF"/>
    <w:rsid w:val="005C6A7B"/>
    <w:rsid w:val="005C6E99"/>
    <w:rsid w:val="005C737B"/>
    <w:rsid w:val="005C7547"/>
    <w:rsid w:val="005C76A8"/>
    <w:rsid w:val="005C78AD"/>
    <w:rsid w:val="005D0FE1"/>
    <w:rsid w:val="005D3224"/>
    <w:rsid w:val="005D3FC4"/>
    <w:rsid w:val="005D4C7C"/>
    <w:rsid w:val="005D568C"/>
    <w:rsid w:val="005D6DA1"/>
    <w:rsid w:val="005D71D0"/>
    <w:rsid w:val="005D7366"/>
    <w:rsid w:val="005D754F"/>
    <w:rsid w:val="005D7D32"/>
    <w:rsid w:val="005E155C"/>
    <w:rsid w:val="005E2451"/>
    <w:rsid w:val="005E2A1B"/>
    <w:rsid w:val="005E3EC0"/>
    <w:rsid w:val="005E4EC6"/>
    <w:rsid w:val="005E6339"/>
    <w:rsid w:val="005E6783"/>
    <w:rsid w:val="005E6ACF"/>
    <w:rsid w:val="005E7ED0"/>
    <w:rsid w:val="005F1E5E"/>
    <w:rsid w:val="005F2345"/>
    <w:rsid w:val="005F2787"/>
    <w:rsid w:val="005F2851"/>
    <w:rsid w:val="005F4BDB"/>
    <w:rsid w:val="005F4E6E"/>
    <w:rsid w:val="005F6173"/>
    <w:rsid w:val="005F6558"/>
    <w:rsid w:val="005F6588"/>
    <w:rsid w:val="005F65D4"/>
    <w:rsid w:val="005F6B94"/>
    <w:rsid w:val="005F7BE4"/>
    <w:rsid w:val="005F7DFE"/>
    <w:rsid w:val="005F7F5B"/>
    <w:rsid w:val="005F7FD1"/>
    <w:rsid w:val="00601DD2"/>
    <w:rsid w:val="006020B8"/>
    <w:rsid w:val="00603378"/>
    <w:rsid w:val="006035CA"/>
    <w:rsid w:val="00603744"/>
    <w:rsid w:val="0060392B"/>
    <w:rsid w:val="00604D1F"/>
    <w:rsid w:val="00604EAF"/>
    <w:rsid w:val="00604F5D"/>
    <w:rsid w:val="006051A8"/>
    <w:rsid w:val="00605AC6"/>
    <w:rsid w:val="00606528"/>
    <w:rsid w:val="00607580"/>
    <w:rsid w:val="0060774C"/>
    <w:rsid w:val="0061016C"/>
    <w:rsid w:val="00610DBE"/>
    <w:rsid w:val="006117C3"/>
    <w:rsid w:val="00612AE5"/>
    <w:rsid w:val="00612C75"/>
    <w:rsid w:val="00613026"/>
    <w:rsid w:val="0061411F"/>
    <w:rsid w:val="00614214"/>
    <w:rsid w:val="00614642"/>
    <w:rsid w:val="00616C45"/>
    <w:rsid w:val="00620B30"/>
    <w:rsid w:val="00620BB1"/>
    <w:rsid w:val="00622317"/>
    <w:rsid w:val="0062557B"/>
    <w:rsid w:val="0062724D"/>
    <w:rsid w:val="00627E63"/>
    <w:rsid w:val="00630395"/>
    <w:rsid w:val="006303EB"/>
    <w:rsid w:val="0063050C"/>
    <w:rsid w:val="00630757"/>
    <w:rsid w:val="0063195A"/>
    <w:rsid w:val="00632DF4"/>
    <w:rsid w:val="00633CF5"/>
    <w:rsid w:val="00634FA7"/>
    <w:rsid w:val="006350C7"/>
    <w:rsid w:val="00635357"/>
    <w:rsid w:val="00636DE5"/>
    <w:rsid w:val="0064100B"/>
    <w:rsid w:val="00641457"/>
    <w:rsid w:val="0064180A"/>
    <w:rsid w:val="00643569"/>
    <w:rsid w:val="00643B30"/>
    <w:rsid w:val="0064450E"/>
    <w:rsid w:val="00645718"/>
    <w:rsid w:val="00646F23"/>
    <w:rsid w:val="00647075"/>
    <w:rsid w:val="00647AA7"/>
    <w:rsid w:val="00647CCD"/>
    <w:rsid w:val="00650231"/>
    <w:rsid w:val="00650514"/>
    <w:rsid w:val="00650E92"/>
    <w:rsid w:val="006512BF"/>
    <w:rsid w:val="00652101"/>
    <w:rsid w:val="00654031"/>
    <w:rsid w:val="006562D7"/>
    <w:rsid w:val="00660693"/>
    <w:rsid w:val="00660CF3"/>
    <w:rsid w:val="00660FC1"/>
    <w:rsid w:val="00661055"/>
    <w:rsid w:val="00661153"/>
    <w:rsid w:val="00663C98"/>
    <w:rsid w:val="006646A5"/>
    <w:rsid w:val="00664B22"/>
    <w:rsid w:val="00664C5F"/>
    <w:rsid w:val="00665B7E"/>
    <w:rsid w:val="00665FF1"/>
    <w:rsid w:val="00666F0C"/>
    <w:rsid w:val="00667DE7"/>
    <w:rsid w:val="00667FE4"/>
    <w:rsid w:val="00670FC6"/>
    <w:rsid w:val="00672E86"/>
    <w:rsid w:val="00673158"/>
    <w:rsid w:val="00673712"/>
    <w:rsid w:val="00673917"/>
    <w:rsid w:val="006742F8"/>
    <w:rsid w:val="006748D1"/>
    <w:rsid w:val="00674B5D"/>
    <w:rsid w:val="00675717"/>
    <w:rsid w:val="00675F47"/>
    <w:rsid w:val="006767FF"/>
    <w:rsid w:val="006778EB"/>
    <w:rsid w:val="00680468"/>
    <w:rsid w:val="006808A5"/>
    <w:rsid w:val="00681696"/>
    <w:rsid w:val="006818C4"/>
    <w:rsid w:val="00681ABB"/>
    <w:rsid w:val="006834F9"/>
    <w:rsid w:val="00684FB9"/>
    <w:rsid w:val="00686FFA"/>
    <w:rsid w:val="00687D65"/>
    <w:rsid w:val="006900CB"/>
    <w:rsid w:val="00691987"/>
    <w:rsid w:val="00691BE1"/>
    <w:rsid w:val="00691C28"/>
    <w:rsid w:val="006939E9"/>
    <w:rsid w:val="00693D8F"/>
    <w:rsid w:val="006947BF"/>
    <w:rsid w:val="006947EF"/>
    <w:rsid w:val="00694B5A"/>
    <w:rsid w:val="0069558A"/>
    <w:rsid w:val="00696546"/>
    <w:rsid w:val="006973EE"/>
    <w:rsid w:val="00697AE3"/>
    <w:rsid w:val="00697CA6"/>
    <w:rsid w:val="006A0035"/>
    <w:rsid w:val="006A035C"/>
    <w:rsid w:val="006A061A"/>
    <w:rsid w:val="006A099D"/>
    <w:rsid w:val="006A0F1E"/>
    <w:rsid w:val="006A11A7"/>
    <w:rsid w:val="006A26C5"/>
    <w:rsid w:val="006A3667"/>
    <w:rsid w:val="006A3AE3"/>
    <w:rsid w:val="006A607A"/>
    <w:rsid w:val="006A74F0"/>
    <w:rsid w:val="006A783C"/>
    <w:rsid w:val="006A7C02"/>
    <w:rsid w:val="006B02C0"/>
    <w:rsid w:val="006B04B7"/>
    <w:rsid w:val="006B0568"/>
    <w:rsid w:val="006B0FD0"/>
    <w:rsid w:val="006B1072"/>
    <w:rsid w:val="006B117E"/>
    <w:rsid w:val="006B11E2"/>
    <w:rsid w:val="006B1B53"/>
    <w:rsid w:val="006B1BC9"/>
    <w:rsid w:val="006B1C68"/>
    <w:rsid w:val="006B1D46"/>
    <w:rsid w:val="006B1E76"/>
    <w:rsid w:val="006B2218"/>
    <w:rsid w:val="006B2556"/>
    <w:rsid w:val="006B3B4D"/>
    <w:rsid w:val="006B3E87"/>
    <w:rsid w:val="006B449A"/>
    <w:rsid w:val="006B45FA"/>
    <w:rsid w:val="006B476C"/>
    <w:rsid w:val="006B5F63"/>
    <w:rsid w:val="006B73BD"/>
    <w:rsid w:val="006B7669"/>
    <w:rsid w:val="006C0A2F"/>
    <w:rsid w:val="006C15BF"/>
    <w:rsid w:val="006C1DD2"/>
    <w:rsid w:val="006C1E91"/>
    <w:rsid w:val="006C2322"/>
    <w:rsid w:val="006C3414"/>
    <w:rsid w:val="006C3726"/>
    <w:rsid w:val="006C3B55"/>
    <w:rsid w:val="006C3F38"/>
    <w:rsid w:val="006C4A7F"/>
    <w:rsid w:val="006C4CC8"/>
    <w:rsid w:val="006C4FA2"/>
    <w:rsid w:val="006C7057"/>
    <w:rsid w:val="006C73C0"/>
    <w:rsid w:val="006C7A54"/>
    <w:rsid w:val="006D0350"/>
    <w:rsid w:val="006D0638"/>
    <w:rsid w:val="006D1AC1"/>
    <w:rsid w:val="006D2754"/>
    <w:rsid w:val="006D32A3"/>
    <w:rsid w:val="006D48E9"/>
    <w:rsid w:val="006D4F9E"/>
    <w:rsid w:val="006D59A4"/>
    <w:rsid w:val="006D7577"/>
    <w:rsid w:val="006D77C4"/>
    <w:rsid w:val="006E2321"/>
    <w:rsid w:val="006E2358"/>
    <w:rsid w:val="006E28E4"/>
    <w:rsid w:val="006E33EC"/>
    <w:rsid w:val="006E43B9"/>
    <w:rsid w:val="006E4917"/>
    <w:rsid w:val="006E49A4"/>
    <w:rsid w:val="006E4E6D"/>
    <w:rsid w:val="006E665F"/>
    <w:rsid w:val="006E699D"/>
    <w:rsid w:val="006E7F24"/>
    <w:rsid w:val="006E7F51"/>
    <w:rsid w:val="006F2083"/>
    <w:rsid w:val="006F2488"/>
    <w:rsid w:val="006F2908"/>
    <w:rsid w:val="006F2BE2"/>
    <w:rsid w:val="006F4180"/>
    <w:rsid w:val="006F4867"/>
    <w:rsid w:val="006F4A9A"/>
    <w:rsid w:val="006F591D"/>
    <w:rsid w:val="006F6D61"/>
    <w:rsid w:val="0070003F"/>
    <w:rsid w:val="00701B55"/>
    <w:rsid w:val="00701D30"/>
    <w:rsid w:val="00703472"/>
    <w:rsid w:val="00703A42"/>
    <w:rsid w:val="00703E40"/>
    <w:rsid w:val="0070516A"/>
    <w:rsid w:val="00705B51"/>
    <w:rsid w:val="00705EDA"/>
    <w:rsid w:val="00707523"/>
    <w:rsid w:val="00707563"/>
    <w:rsid w:val="0070781B"/>
    <w:rsid w:val="00712CA0"/>
    <w:rsid w:val="00713B09"/>
    <w:rsid w:val="00714AB7"/>
    <w:rsid w:val="00714BD5"/>
    <w:rsid w:val="00715A1B"/>
    <w:rsid w:val="00716542"/>
    <w:rsid w:val="00716F22"/>
    <w:rsid w:val="00720308"/>
    <w:rsid w:val="00720BB9"/>
    <w:rsid w:val="00721339"/>
    <w:rsid w:val="00721561"/>
    <w:rsid w:val="00721AF5"/>
    <w:rsid w:val="00721BE0"/>
    <w:rsid w:val="0072248B"/>
    <w:rsid w:val="00722E36"/>
    <w:rsid w:val="0072347F"/>
    <w:rsid w:val="007236E4"/>
    <w:rsid w:val="00727AE7"/>
    <w:rsid w:val="00727D4F"/>
    <w:rsid w:val="0073003D"/>
    <w:rsid w:val="007303EC"/>
    <w:rsid w:val="00731CC3"/>
    <w:rsid w:val="007321AA"/>
    <w:rsid w:val="00733C7F"/>
    <w:rsid w:val="00733DAC"/>
    <w:rsid w:val="00733F86"/>
    <w:rsid w:val="00734C5B"/>
    <w:rsid w:val="007364A8"/>
    <w:rsid w:val="00740BF7"/>
    <w:rsid w:val="0074215D"/>
    <w:rsid w:val="00742443"/>
    <w:rsid w:val="007428A0"/>
    <w:rsid w:val="00744EA4"/>
    <w:rsid w:val="00745F4D"/>
    <w:rsid w:val="00746B92"/>
    <w:rsid w:val="00746ED2"/>
    <w:rsid w:val="00747C9A"/>
    <w:rsid w:val="00750246"/>
    <w:rsid w:val="00750CC0"/>
    <w:rsid w:val="00751D5F"/>
    <w:rsid w:val="00751DB2"/>
    <w:rsid w:val="00752619"/>
    <w:rsid w:val="00754D36"/>
    <w:rsid w:val="0075521F"/>
    <w:rsid w:val="00755A57"/>
    <w:rsid w:val="00757D5F"/>
    <w:rsid w:val="0076095C"/>
    <w:rsid w:val="00760AF2"/>
    <w:rsid w:val="00760C57"/>
    <w:rsid w:val="007614E4"/>
    <w:rsid w:val="0076192C"/>
    <w:rsid w:val="00763008"/>
    <w:rsid w:val="0076311F"/>
    <w:rsid w:val="007633F0"/>
    <w:rsid w:val="007644CB"/>
    <w:rsid w:val="00764E13"/>
    <w:rsid w:val="00765AAF"/>
    <w:rsid w:val="00765F5D"/>
    <w:rsid w:val="00766E08"/>
    <w:rsid w:val="00767538"/>
    <w:rsid w:val="00767979"/>
    <w:rsid w:val="00770391"/>
    <w:rsid w:val="00771399"/>
    <w:rsid w:val="0077200A"/>
    <w:rsid w:val="0077254B"/>
    <w:rsid w:val="00772B60"/>
    <w:rsid w:val="00772FEF"/>
    <w:rsid w:val="00773363"/>
    <w:rsid w:val="007742F0"/>
    <w:rsid w:val="007744D9"/>
    <w:rsid w:val="00775D6F"/>
    <w:rsid w:val="00776E79"/>
    <w:rsid w:val="00776E87"/>
    <w:rsid w:val="007772D2"/>
    <w:rsid w:val="00777B83"/>
    <w:rsid w:val="00777DE7"/>
    <w:rsid w:val="00777E1E"/>
    <w:rsid w:val="00782834"/>
    <w:rsid w:val="00782AF3"/>
    <w:rsid w:val="00783720"/>
    <w:rsid w:val="00784582"/>
    <w:rsid w:val="00785D3C"/>
    <w:rsid w:val="00786A32"/>
    <w:rsid w:val="0078736E"/>
    <w:rsid w:val="007874B6"/>
    <w:rsid w:val="00787DDE"/>
    <w:rsid w:val="0079005B"/>
    <w:rsid w:val="007912BA"/>
    <w:rsid w:val="00792A09"/>
    <w:rsid w:val="00794861"/>
    <w:rsid w:val="00794A3D"/>
    <w:rsid w:val="00795D47"/>
    <w:rsid w:val="00796375"/>
    <w:rsid w:val="00796412"/>
    <w:rsid w:val="00796FF0"/>
    <w:rsid w:val="00797653"/>
    <w:rsid w:val="00797E11"/>
    <w:rsid w:val="007A0201"/>
    <w:rsid w:val="007A1A4D"/>
    <w:rsid w:val="007A273B"/>
    <w:rsid w:val="007A37B1"/>
    <w:rsid w:val="007A3947"/>
    <w:rsid w:val="007A4F37"/>
    <w:rsid w:val="007A4F75"/>
    <w:rsid w:val="007A5069"/>
    <w:rsid w:val="007A6168"/>
    <w:rsid w:val="007A6263"/>
    <w:rsid w:val="007A66AD"/>
    <w:rsid w:val="007A7AF2"/>
    <w:rsid w:val="007B05B5"/>
    <w:rsid w:val="007B088B"/>
    <w:rsid w:val="007B1013"/>
    <w:rsid w:val="007B1440"/>
    <w:rsid w:val="007B1724"/>
    <w:rsid w:val="007B19C6"/>
    <w:rsid w:val="007B283A"/>
    <w:rsid w:val="007B2DF1"/>
    <w:rsid w:val="007B34B0"/>
    <w:rsid w:val="007B4E26"/>
    <w:rsid w:val="007B5156"/>
    <w:rsid w:val="007B63E6"/>
    <w:rsid w:val="007B6A97"/>
    <w:rsid w:val="007B6C13"/>
    <w:rsid w:val="007B7ADD"/>
    <w:rsid w:val="007C0CD9"/>
    <w:rsid w:val="007C1D85"/>
    <w:rsid w:val="007C5390"/>
    <w:rsid w:val="007C5CEE"/>
    <w:rsid w:val="007C6BE2"/>
    <w:rsid w:val="007C77FC"/>
    <w:rsid w:val="007C7FD7"/>
    <w:rsid w:val="007D0F49"/>
    <w:rsid w:val="007D4093"/>
    <w:rsid w:val="007D53F0"/>
    <w:rsid w:val="007D5794"/>
    <w:rsid w:val="007D5956"/>
    <w:rsid w:val="007D68EA"/>
    <w:rsid w:val="007E44DA"/>
    <w:rsid w:val="007E5304"/>
    <w:rsid w:val="007E6466"/>
    <w:rsid w:val="007E6799"/>
    <w:rsid w:val="007E6FC2"/>
    <w:rsid w:val="007E7333"/>
    <w:rsid w:val="007E79A3"/>
    <w:rsid w:val="007F029F"/>
    <w:rsid w:val="007F1530"/>
    <w:rsid w:val="007F1CF5"/>
    <w:rsid w:val="007F3AA0"/>
    <w:rsid w:val="007F48C1"/>
    <w:rsid w:val="007F5FDD"/>
    <w:rsid w:val="007F70E0"/>
    <w:rsid w:val="008005C3"/>
    <w:rsid w:val="008007E0"/>
    <w:rsid w:val="00800862"/>
    <w:rsid w:val="008032B5"/>
    <w:rsid w:val="00804076"/>
    <w:rsid w:val="00805C84"/>
    <w:rsid w:val="00805CA9"/>
    <w:rsid w:val="00805E01"/>
    <w:rsid w:val="0080650C"/>
    <w:rsid w:val="00807A53"/>
    <w:rsid w:val="00807FB0"/>
    <w:rsid w:val="008100BE"/>
    <w:rsid w:val="00811773"/>
    <w:rsid w:val="008128B5"/>
    <w:rsid w:val="008129B5"/>
    <w:rsid w:val="008138E0"/>
    <w:rsid w:val="00813912"/>
    <w:rsid w:val="00813F0B"/>
    <w:rsid w:val="008141DB"/>
    <w:rsid w:val="00814AFE"/>
    <w:rsid w:val="00814FA4"/>
    <w:rsid w:val="00815B4D"/>
    <w:rsid w:val="00815E4F"/>
    <w:rsid w:val="00816380"/>
    <w:rsid w:val="008172BB"/>
    <w:rsid w:val="0082202F"/>
    <w:rsid w:val="00822DCD"/>
    <w:rsid w:val="0082381A"/>
    <w:rsid w:val="00823D9C"/>
    <w:rsid w:val="0082517A"/>
    <w:rsid w:val="00825A18"/>
    <w:rsid w:val="0082667B"/>
    <w:rsid w:val="0082675B"/>
    <w:rsid w:val="00827276"/>
    <w:rsid w:val="00827BB7"/>
    <w:rsid w:val="00830A3C"/>
    <w:rsid w:val="00830F86"/>
    <w:rsid w:val="00831B39"/>
    <w:rsid w:val="00831D07"/>
    <w:rsid w:val="00832090"/>
    <w:rsid w:val="0083399F"/>
    <w:rsid w:val="00834D82"/>
    <w:rsid w:val="00837008"/>
    <w:rsid w:val="00837AC3"/>
    <w:rsid w:val="00840124"/>
    <w:rsid w:val="00840730"/>
    <w:rsid w:val="00840B0D"/>
    <w:rsid w:val="008414A8"/>
    <w:rsid w:val="00842079"/>
    <w:rsid w:val="00842127"/>
    <w:rsid w:val="00842A51"/>
    <w:rsid w:val="008434C7"/>
    <w:rsid w:val="008442A8"/>
    <w:rsid w:val="0084615F"/>
    <w:rsid w:val="008502E8"/>
    <w:rsid w:val="00852B43"/>
    <w:rsid w:val="00852B9B"/>
    <w:rsid w:val="008532AA"/>
    <w:rsid w:val="0085404C"/>
    <w:rsid w:val="00854799"/>
    <w:rsid w:val="00855073"/>
    <w:rsid w:val="008552CB"/>
    <w:rsid w:val="00855447"/>
    <w:rsid w:val="0085749B"/>
    <w:rsid w:val="008577D4"/>
    <w:rsid w:val="00857D5F"/>
    <w:rsid w:val="0086007E"/>
    <w:rsid w:val="00860318"/>
    <w:rsid w:val="00860C10"/>
    <w:rsid w:val="00861CFB"/>
    <w:rsid w:val="008649B3"/>
    <w:rsid w:val="00866310"/>
    <w:rsid w:val="00867313"/>
    <w:rsid w:val="008705A0"/>
    <w:rsid w:val="00870EA4"/>
    <w:rsid w:val="008712BB"/>
    <w:rsid w:val="00871357"/>
    <w:rsid w:val="00871360"/>
    <w:rsid w:val="00871860"/>
    <w:rsid w:val="00871C5C"/>
    <w:rsid w:val="0087211B"/>
    <w:rsid w:val="00872264"/>
    <w:rsid w:val="00872F46"/>
    <w:rsid w:val="008737E2"/>
    <w:rsid w:val="00876281"/>
    <w:rsid w:val="00877045"/>
    <w:rsid w:val="00877CB2"/>
    <w:rsid w:val="0088061A"/>
    <w:rsid w:val="00880BCF"/>
    <w:rsid w:val="00881CF6"/>
    <w:rsid w:val="00883BE5"/>
    <w:rsid w:val="00883FE5"/>
    <w:rsid w:val="00885E0B"/>
    <w:rsid w:val="00886404"/>
    <w:rsid w:val="008867DE"/>
    <w:rsid w:val="00887CB5"/>
    <w:rsid w:val="008907E1"/>
    <w:rsid w:val="00890A93"/>
    <w:rsid w:val="00891C5A"/>
    <w:rsid w:val="008920A3"/>
    <w:rsid w:val="0089307C"/>
    <w:rsid w:val="00893D3D"/>
    <w:rsid w:val="008940F6"/>
    <w:rsid w:val="00894D0F"/>
    <w:rsid w:val="00896831"/>
    <w:rsid w:val="00896D96"/>
    <w:rsid w:val="0089756E"/>
    <w:rsid w:val="008A155E"/>
    <w:rsid w:val="008A1D5E"/>
    <w:rsid w:val="008A2714"/>
    <w:rsid w:val="008A35E1"/>
    <w:rsid w:val="008A3DE9"/>
    <w:rsid w:val="008A4CEF"/>
    <w:rsid w:val="008A51B1"/>
    <w:rsid w:val="008A5202"/>
    <w:rsid w:val="008A56DC"/>
    <w:rsid w:val="008A5715"/>
    <w:rsid w:val="008A5D50"/>
    <w:rsid w:val="008A5FDC"/>
    <w:rsid w:val="008A6783"/>
    <w:rsid w:val="008A68DF"/>
    <w:rsid w:val="008A7415"/>
    <w:rsid w:val="008A7F76"/>
    <w:rsid w:val="008B0775"/>
    <w:rsid w:val="008B1059"/>
    <w:rsid w:val="008B14F7"/>
    <w:rsid w:val="008B173D"/>
    <w:rsid w:val="008B1DC7"/>
    <w:rsid w:val="008B2658"/>
    <w:rsid w:val="008B2A10"/>
    <w:rsid w:val="008B2E01"/>
    <w:rsid w:val="008B4E1B"/>
    <w:rsid w:val="008B60BB"/>
    <w:rsid w:val="008B63CA"/>
    <w:rsid w:val="008B64EE"/>
    <w:rsid w:val="008B6E48"/>
    <w:rsid w:val="008C27E2"/>
    <w:rsid w:val="008C2EFE"/>
    <w:rsid w:val="008C2F7B"/>
    <w:rsid w:val="008C317F"/>
    <w:rsid w:val="008C352B"/>
    <w:rsid w:val="008C3ED2"/>
    <w:rsid w:val="008C543A"/>
    <w:rsid w:val="008C642C"/>
    <w:rsid w:val="008C6756"/>
    <w:rsid w:val="008C7433"/>
    <w:rsid w:val="008C7A29"/>
    <w:rsid w:val="008C7BC4"/>
    <w:rsid w:val="008C7E11"/>
    <w:rsid w:val="008D0B06"/>
    <w:rsid w:val="008D1285"/>
    <w:rsid w:val="008D22EB"/>
    <w:rsid w:val="008D2B6B"/>
    <w:rsid w:val="008D3445"/>
    <w:rsid w:val="008D374B"/>
    <w:rsid w:val="008D4172"/>
    <w:rsid w:val="008D44F5"/>
    <w:rsid w:val="008D4F6C"/>
    <w:rsid w:val="008D579E"/>
    <w:rsid w:val="008D61B5"/>
    <w:rsid w:val="008D63DD"/>
    <w:rsid w:val="008D73DA"/>
    <w:rsid w:val="008E188B"/>
    <w:rsid w:val="008E18E2"/>
    <w:rsid w:val="008E1ED4"/>
    <w:rsid w:val="008E2223"/>
    <w:rsid w:val="008E2296"/>
    <w:rsid w:val="008E37A1"/>
    <w:rsid w:val="008E3E20"/>
    <w:rsid w:val="008E43E4"/>
    <w:rsid w:val="008E4BC3"/>
    <w:rsid w:val="008E4D27"/>
    <w:rsid w:val="008E5127"/>
    <w:rsid w:val="008E6B83"/>
    <w:rsid w:val="008E7D4A"/>
    <w:rsid w:val="008F1708"/>
    <w:rsid w:val="008F204A"/>
    <w:rsid w:val="008F208F"/>
    <w:rsid w:val="008F2215"/>
    <w:rsid w:val="008F3833"/>
    <w:rsid w:val="008F4668"/>
    <w:rsid w:val="008F5A9E"/>
    <w:rsid w:val="008F78A0"/>
    <w:rsid w:val="00901735"/>
    <w:rsid w:val="00901B57"/>
    <w:rsid w:val="00902AED"/>
    <w:rsid w:val="00902E06"/>
    <w:rsid w:val="0090317C"/>
    <w:rsid w:val="00903816"/>
    <w:rsid w:val="00905279"/>
    <w:rsid w:val="00905441"/>
    <w:rsid w:val="00905774"/>
    <w:rsid w:val="00905921"/>
    <w:rsid w:val="00905D4E"/>
    <w:rsid w:val="00912077"/>
    <w:rsid w:val="00912DC1"/>
    <w:rsid w:val="009143B8"/>
    <w:rsid w:val="00914678"/>
    <w:rsid w:val="00914788"/>
    <w:rsid w:val="00915A82"/>
    <w:rsid w:val="00915AF6"/>
    <w:rsid w:val="00916299"/>
    <w:rsid w:val="0091764B"/>
    <w:rsid w:val="00917E39"/>
    <w:rsid w:val="00920A98"/>
    <w:rsid w:val="00920E1D"/>
    <w:rsid w:val="00920E37"/>
    <w:rsid w:val="00922B42"/>
    <w:rsid w:val="00923797"/>
    <w:rsid w:val="00924B73"/>
    <w:rsid w:val="0092566C"/>
    <w:rsid w:val="009256B0"/>
    <w:rsid w:val="00930194"/>
    <w:rsid w:val="00931434"/>
    <w:rsid w:val="0093219D"/>
    <w:rsid w:val="00932904"/>
    <w:rsid w:val="00932BE7"/>
    <w:rsid w:val="009333E6"/>
    <w:rsid w:val="009335D1"/>
    <w:rsid w:val="00933CE9"/>
    <w:rsid w:val="00934325"/>
    <w:rsid w:val="00934639"/>
    <w:rsid w:val="0093468F"/>
    <w:rsid w:val="00935FC5"/>
    <w:rsid w:val="009361AC"/>
    <w:rsid w:val="009361E8"/>
    <w:rsid w:val="00937338"/>
    <w:rsid w:val="00940031"/>
    <w:rsid w:val="009406A0"/>
    <w:rsid w:val="009410DB"/>
    <w:rsid w:val="0094128A"/>
    <w:rsid w:val="00942AD7"/>
    <w:rsid w:val="00942C07"/>
    <w:rsid w:val="0094317D"/>
    <w:rsid w:val="00943DC7"/>
    <w:rsid w:val="00945B48"/>
    <w:rsid w:val="00946A7D"/>
    <w:rsid w:val="00946CA7"/>
    <w:rsid w:val="00947538"/>
    <w:rsid w:val="009477CB"/>
    <w:rsid w:val="00947DEE"/>
    <w:rsid w:val="00950CAC"/>
    <w:rsid w:val="00951DC8"/>
    <w:rsid w:val="00952300"/>
    <w:rsid w:val="009549B0"/>
    <w:rsid w:val="00955898"/>
    <w:rsid w:val="009559A4"/>
    <w:rsid w:val="00955B06"/>
    <w:rsid w:val="00956131"/>
    <w:rsid w:val="009568CB"/>
    <w:rsid w:val="00956A48"/>
    <w:rsid w:val="009606D1"/>
    <w:rsid w:val="009611A1"/>
    <w:rsid w:val="00962D7F"/>
    <w:rsid w:val="009632C5"/>
    <w:rsid w:val="00963C14"/>
    <w:rsid w:val="00965691"/>
    <w:rsid w:val="00966317"/>
    <w:rsid w:val="00966484"/>
    <w:rsid w:val="00966863"/>
    <w:rsid w:val="00967289"/>
    <w:rsid w:val="00970AD4"/>
    <w:rsid w:val="00970FA8"/>
    <w:rsid w:val="009710A2"/>
    <w:rsid w:val="00971AB2"/>
    <w:rsid w:val="0097314A"/>
    <w:rsid w:val="0097382B"/>
    <w:rsid w:val="0097390B"/>
    <w:rsid w:val="00973913"/>
    <w:rsid w:val="00974659"/>
    <w:rsid w:val="0097598A"/>
    <w:rsid w:val="00975B8B"/>
    <w:rsid w:val="00975F66"/>
    <w:rsid w:val="009766BE"/>
    <w:rsid w:val="009814EE"/>
    <w:rsid w:val="00981767"/>
    <w:rsid w:val="009830BD"/>
    <w:rsid w:val="009832EB"/>
    <w:rsid w:val="00983408"/>
    <w:rsid w:val="0098399D"/>
    <w:rsid w:val="009847F3"/>
    <w:rsid w:val="009864DD"/>
    <w:rsid w:val="00986637"/>
    <w:rsid w:val="00986978"/>
    <w:rsid w:val="00986C91"/>
    <w:rsid w:val="00987AF3"/>
    <w:rsid w:val="00990637"/>
    <w:rsid w:val="00990A0B"/>
    <w:rsid w:val="00990ACA"/>
    <w:rsid w:val="00991CAD"/>
    <w:rsid w:val="00991CB4"/>
    <w:rsid w:val="009920D7"/>
    <w:rsid w:val="00992346"/>
    <w:rsid w:val="00992B03"/>
    <w:rsid w:val="00992C2D"/>
    <w:rsid w:val="009940FC"/>
    <w:rsid w:val="00994197"/>
    <w:rsid w:val="00995353"/>
    <w:rsid w:val="00995506"/>
    <w:rsid w:val="00995631"/>
    <w:rsid w:val="00995FD3"/>
    <w:rsid w:val="009A036B"/>
    <w:rsid w:val="009A0393"/>
    <w:rsid w:val="009A1616"/>
    <w:rsid w:val="009A3945"/>
    <w:rsid w:val="009A3BAD"/>
    <w:rsid w:val="009A3F65"/>
    <w:rsid w:val="009A43A2"/>
    <w:rsid w:val="009A48DF"/>
    <w:rsid w:val="009A4BA9"/>
    <w:rsid w:val="009A5CBC"/>
    <w:rsid w:val="009A68D3"/>
    <w:rsid w:val="009A6D65"/>
    <w:rsid w:val="009A7311"/>
    <w:rsid w:val="009B01BC"/>
    <w:rsid w:val="009B09C8"/>
    <w:rsid w:val="009B0F6B"/>
    <w:rsid w:val="009B2212"/>
    <w:rsid w:val="009B3640"/>
    <w:rsid w:val="009B4421"/>
    <w:rsid w:val="009B4D6C"/>
    <w:rsid w:val="009B5363"/>
    <w:rsid w:val="009B57AB"/>
    <w:rsid w:val="009C067B"/>
    <w:rsid w:val="009C2772"/>
    <w:rsid w:val="009C2C7F"/>
    <w:rsid w:val="009C34AC"/>
    <w:rsid w:val="009C4EED"/>
    <w:rsid w:val="009C53EA"/>
    <w:rsid w:val="009C5614"/>
    <w:rsid w:val="009C58BE"/>
    <w:rsid w:val="009C5BCB"/>
    <w:rsid w:val="009C6764"/>
    <w:rsid w:val="009C697F"/>
    <w:rsid w:val="009D0A2D"/>
    <w:rsid w:val="009D11DA"/>
    <w:rsid w:val="009D15DF"/>
    <w:rsid w:val="009D37BC"/>
    <w:rsid w:val="009D5FC4"/>
    <w:rsid w:val="009D76D0"/>
    <w:rsid w:val="009E203A"/>
    <w:rsid w:val="009E389C"/>
    <w:rsid w:val="009E3A94"/>
    <w:rsid w:val="009E3C27"/>
    <w:rsid w:val="009E3EFD"/>
    <w:rsid w:val="009E4516"/>
    <w:rsid w:val="009E61EB"/>
    <w:rsid w:val="009E7D28"/>
    <w:rsid w:val="009F0CC2"/>
    <w:rsid w:val="009F153E"/>
    <w:rsid w:val="009F18D6"/>
    <w:rsid w:val="009F294A"/>
    <w:rsid w:val="009F2C7C"/>
    <w:rsid w:val="009F51F6"/>
    <w:rsid w:val="009F6D4B"/>
    <w:rsid w:val="00A00553"/>
    <w:rsid w:val="00A01427"/>
    <w:rsid w:val="00A01568"/>
    <w:rsid w:val="00A015C0"/>
    <w:rsid w:val="00A026EE"/>
    <w:rsid w:val="00A0344D"/>
    <w:rsid w:val="00A03C76"/>
    <w:rsid w:val="00A04427"/>
    <w:rsid w:val="00A0468A"/>
    <w:rsid w:val="00A04FCD"/>
    <w:rsid w:val="00A05287"/>
    <w:rsid w:val="00A05B2B"/>
    <w:rsid w:val="00A065BB"/>
    <w:rsid w:val="00A06AB7"/>
    <w:rsid w:val="00A114A6"/>
    <w:rsid w:val="00A11DA2"/>
    <w:rsid w:val="00A11E6F"/>
    <w:rsid w:val="00A1226E"/>
    <w:rsid w:val="00A130FD"/>
    <w:rsid w:val="00A13275"/>
    <w:rsid w:val="00A136D8"/>
    <w:rsid w:val="00A13DD7"/>
    <w:rsid w:val="00A16824"/>
    <w:rsid w:val="00A16B05"/>
    <w:rsid w:val="00A17E9D"/>
    <w:rsid w:val="00A201CA"/>
    <w:rsid w:val="00A21128"/>
    <w:rsid w:val="00A21190"/>
    <w:rsid w:val="00A2207B"/>
    <w:rsid w:val="00A22113"/>
    <w:rsid w:val="00A22C7E"/>
    <w:rsid w:val="00A235E9"/>
    <w:rsid w:val="00A23A89"/>
    <w:rsid w:val="00A24D48"/>
    <w:rsid w:val="00A256B5"/>
    <w:rsid w:val="00A25A0B"/>
    <w:rsid w:val="00A27C01"/>
    <w:rsid w:val="00A30402"/>
    <w:rsid w:val="00A30498"/>
    <w:rsid w:val="00A310CA"/>
    <w:rsid w:val="00A317DA"/>
    <w:rsid w:val="00A31950"/>
    <w:rsid w:val="00A31AFA"/>
    <w:rsid w:val="00A31CCA"/>
    <w:rsid w:val="00A31E8C"/>
    <w:rsid w:val="00A32A0A"/>
    <w:rsid w:val="00A34A87"/>
    <w:rsid w:val="00A34EB4"/>
    <w:rsid w:val="00A35A67"/>
    <w:rsid w:val="00A365F9"/>
    <w:rsid w:val="00A3730F"/>
    <w:rsid w:val="00A37329"/>
    <w:rsid w:val="00A37FAE"/>
    <w:rsid w:val="00A4171A"/>
    <w:rsid w:val="00A4248B"/>
    <w:rsid w:val="00A42565"/>
    <w:rsid w:val="00A43401"/>
    <w:rsid w:val="00A4341B"/>
    <w:rsid w:val="00A43B81"/>
    <w:rsid w:val="00A44495"/>
    <w:rsid w:val="00A45D83"/>
    <w:rsid w:val="00A46769"/>
    <w:rsid w:val="00A479C6"/>
    <w:rsid w:val="00A504E7"/>
    <w:rsid w:val="00A511BF"/>
    <w:rsid w:val="00A51747"/>
    <w:rsid w:val="00A5310C"/>
    <w:rsid w:val="00A53411"/>
    <w:rsid w:val="00A54097"/>
    <w:rsid w:val="00A57699"/>
    <w:rsid w:val="00A604BC"/>
    <w:rsid w:val="00A605AC"/>
    <w:rsid w:val="00A60899"/>
    <w:rsid w:val="00A61D87"/>
    <w:rsid w:val="00A62B76"/>
    <w:rsid w:val="00A632BE"/>
    <w:rsid w:val="00A633D8"/>
    <w:rsid w:val="00A63765"/>
    <w:rsid w:val="00A63C56"/>
    <w:rsid w:val="00A641AB"/>
    <w:rsid w:val="00A668A0"/>
    <w:rsid w:val="00A66929"/>
    <w:rsid w:val="00A66E57"/>
    <w:rsid w:val="00A6730C"/>
    <w:rsid w:val="00A70261"/>
    <w:rsid w:val="00A7272F"/>
    <w:rsid w:val="00A72825"/>
    <w:rsid w:val="00A7506D"/>
    <w:rsid w:val="00A754C8"/>
    <w:rsid w:val="00A7552E"/>
    <w:rsid w:val="00A76D3A"/>
    <w:rsid w:val="00A80350"/>
    <w:rsid w:val="00A80E6F"/>
    <w:rsid w:val="00A829F0"/>
    <w:rsid w:val="00A84CCC"/>
    <w:rsid w:val="00A854BC"/>
    <w:rsid w:val="00A8577C"/>
    <w:rsid w:val="00A860DB"/>
    <w:rsid w:val="00A866B7"/>
    <w:rsid w:val="00A879C7"/>
    <w:rsid w:val="00A87FC1"/>
    <w:rsid w:val="00A9077A"/>
    <w:rsid w:val="00A91631"/>
    <w:rsid w:val="00A92915"/>
    <w:rsid w:val="00A92A44"/>
    <w:rsid w:val="00A93F32"/>
    <w:rsid w:val="00A94966"/>
    <w:rsid w:val="00A95374"/>
    <w:rsid w:val="00A96A8F"/>
    <w:rsid w:val="00AA0A0A"/>
    <w:rsid w:val="00AA132B"/>
    <w:rsid w:val="00AA2DD7"/>
    <w:rsid w:val="00AA344C"/>
    <w:rsid w:val="00AA415D"/>
    <w:rsid w:val="00AA4713"/>
    <w:rsid w:val="00AA4C2A"/>
    <w:rsid w:val="00AA4D64"/>
    <w:rsid w:val="00AA7704"/>
    <w:rsid w:val="00AB13FA"/>
    <w:rsid w:val="00AB14EA"/>
    <w:rsid w:val="00AB193F"/>
    <w:rsid w:val="00AB232F"/>
    <w:rsid w:val="00AB2A1B"/>
    <w:rsid w:val="00AB4A4B"/>
    <w:rsid w:val="00AB4C69"/>
    <w:rsid w:val="00AB64D4"/>
    <w:rsid w:val="00AB79F1"/>
    <w:rsid w:val="00AC1C22"/>
    <w:rsid w:val="00AC23CE"/>
    <w:rsid w:val="00AC267F"/>
    <w:rsid w:val="00AC302D"/>
    <w:rsid w:val="00AC38EE"/>
    <w:rsid w:val="00AC3ED3"/>
    <w:rsid w:val="00AC45A8"/>
    <w:rsid w:val="00AC4653"/>
    <w:rsid w:val="00AC6390"/>
    <w:rsid w:val="00AC6C33"/>
    <w:rsid w:val="00AC7790"/>
    <w:rsid w:val="00AC7EAC"/>
    <w:rsid w:val="00AD0656"/>
    <w:rsid w:val="00AD316B"/>
    <w:rsid w:val="00AD3B6D"/>
    <w:rsid w:val="00AD5952"/>
    <w:rsid w:val="00AD6992"/>
    <w:rsid w:val="00AD7388"/>
    <w:rsid w:val="00AD7F34"/>
    <w:rsid w:val="00AE02A5"/>
    <w:rsid w:val="00AE0518"/>
    <w:rsid w:val="00AE1388"/>
    <w:rsid w:val="00AE3DA4"/>
    <w:rsid w:val="00AE3DD3"/>
    <w:rsid w:val="00AE4A2F"/>
    <w:rsid w:val="00AE4BE9"/>
    <w:rsid w:val="00AE4E37"/>
    <w:rsid w:val="00AE6820"/>
    <w:rsid w:val="00AE74C8"/>
    <w:rsid w:val="00AF1D63"/>
    <w:rsid w:val="00AF1D7B"/>
    <w:rsid w:val="00AF378E"/>
    <w:rsid w:val="00AF45AA"/>
    <w:rsid w:val="00AF4615"/>
    <w:rsid w:val="00AF785B"/>
    <w:rsid w:val="00AF7C1F"/>
    <w:rsid w:val="00AF7E9F"/>
    <w:rsid w:val="00B01765"/>
    <w:rsid w:val="00B02032"/>
    <w:rsid w:val="00B0223E"/>
    <w:rsid w:val="00B0399D"/>
    <w:rsid w:val="00B04C47"/>
    <w:rsid w:val="00B05C62"/>
    <w:rsid w:val="00B05DB5"/>
    <w:rsid w:val="00B06357"/>
    <w:rsid w:val="00B077E0"/>
    <w:rsid w:val="00B10921"/>
    <w:rsid w:val="00B11766"/>
    <w:rsid w:val="00B11B14"/>
    <w:rsid w:val="00B12002"/>
    <w:rsid w:val="00B12B84"/>
    <w:rsid w:val="00B13BE0"/>
    <w:rsid w:val="00B14A04"/>
    <w:rsid w:val="00B14FFC"/>
    <w:rsid w:val="00B15B6B"/>
    <w:rsid w:val="00B1662A"/>
    <w:rsid w:val="00B16A84"/>
    <w:rsid w:val="00B173C8"/>
    <w:rsid w:val="00B17BE0"/>
    <w:rsid w:val="00B20AC4"/>
    <w:rsid w:val="00B213D4"/>
    <w:rsid w:val="00B21751"/>
    <w:rsid w:val="00B2215B"/>
    <w:rsid w:val="00B226C1"/>
    <w:rsid w:val="00B22DE6"/>
    <w:rsid w:val="00B234F2"/>
    <w:rsid w:val="00B2353C"/>
    <w:rsid w:val="00B238B6"/>
    <w:rsid w:val="00B2402B"/>
    <w:rsid w:val="00B24197"/>
    <w:rsid w:val="00B24356"/>
    <w:rsid w:val="00B2501E"/>
    <w:rsid w:val="00B268E2"/>
    <w:rsid w:val="00B27C62"/>
    <w:rsid w:val="00B30581"/>
    <w:rsid w:val="00B3070D"/>
    <w:rsid w:val="00B30958"/>
    <w:rsid w:val="00B31CC4"/>
    <w:rsid w:val="00B3231A"/>
    <w:rsid w:val="00B32AFB"/>
    <w:rsid w:val="00B3418D"/>
    <w:rsid w:val="00B3513B"/>
    <w:rsid w:val="00B36407"/>
    <w:rsid w:val="00B3738E"/>
    <w:rsid w:val="00B373D1"/>
    <w:rsid w:val="00B376BD"/>
    <w:rsid w:val="00B37D1B"/>
    <w:rsid w:val="00B4187F"/>
    <w:rsid w:val="00B41EBB"/>
    <w:rsid w:val="00B427D6"/>
    <w:rsid w:val="00B46A5C"/>
    <w:rsid w:val="00B47B64"/>
    <w:rsid w:val="00B47F44"/>
    <w:rsid w:val="00B526F9"/>
    <w:rsid w:val="00B53081"/>
    <w:rsid w:val="00B53518"/>
    <w:rsid w:val="00B57A3E"/>
    <w:rsid w:val="00B57FBF"/>
    <w:rsid w:val="00B61A22"/>
    <w:rsid w:val="00B62789"/>
    <w:rsid w:val="00B62BA9"/>
    <w:rsid w:val="00B64093"/>
    <w:rsid w:val="00B64A85"/>
    <w:rsid w:val="00B64D74"/>
    <w:rsid w:val="00B64F14"/>
    <w:rsid w:val="00B651A9"/>
    <w:rsid w:val="00B72601"/>
    <w:rsid w:val="00B755EF"/>
    <w:rsid w:val="00B8067B"/>
    <w:rsid w:val="00B82FF1"/>
    <w:rsid w:val="00B853CB"/>
    <w:rsid w:val="00B85B9B"/>
    <w:rsid w:val="00B85C25"/>
    <w:rsid w:val="00B87123"/>
    <w:rsid w:val="00B8744B"/>
    <w:rsid w:val="00B87754"/>
    <w:rsid w:val="00B8777E"/>
    <w:rsid w:val="00B87DFD"/>
    <w:rsid w:val="00B87F34"/>
    <w:rsid w:val="00B904CD"/>
    <w:rsid w:val="00B90836"/>
    <w:rsid w:val="00B911EC"/>
    <w:rsid w:val="00B91787"/>
    <w:rsid w:val="00B91C90"/>
    <w:rsid w:val="00B92466"/>
    <w:rsid w:val="00B92551"/>
    <w:rsid w:val="00B93365"/>
    <w:rsid w:val="00B93EF2"/>
    <w:rsid w:val="00B93F38"/>
    <w:rsid w:val="00B94D43"/>
    <w:rsid w:val="00B94D7A"/>
    <w:rsid w:val="00B95170"/>
    <w:rsid w:val="00B955A5"/>
    <w:rsid w:val="00B963D4"/>
    <w:rsid w:val="00B9684F"/>
    <w:rsid w:val="00B97271"/>
    <w:rsid w:val="00B9750F"/>
    <w:rsid w:val="00B97534"/>
    <w:rsid w:val="00B97D57"/>
    <w:rsid w:val="00BA0589"/>
    <w:rsid w:val="00BA1615"/>
    <w:rsid w:val="00BA19BF"/>
    <w:rsid w:val="00BA277D"/>
    <w:rsid w:val="00BA2CE9"/>
    <w:rsid w:val="00BA2E67"/>
    <w:rsid w:val="00BA313D"/>
    <w:rsid w:val="00BA3621"/>
    <w:rsid w:val="00BA3DB5"/>
    <w:rsid w:val="00BA3E5D"/>
    <w:rsid w:val="00BA59B8"/>
    <w:rsid w:val="00BA6DCC"/>
    <w:rsid w:val="00BA6FE7"/>
    <w:rsid w:val="00BA7133"/>
    <w:rsid w:val="00BA751F"/>
    <w:rsid w:val="00BB006D"/>
    <w:rsid w:val="00BB0AD9"/>
    <w:rsid w:val="00BB2A43"/>
    <w:rsid w:val="00BB3DAB"/>
    <w:rsid w:val="00BB44DD"/>
    <w:rsid w:val="00BB5972"/>
    <w:rsid w:val="00BB6289"/>
    <w:rsid w:val="00BB755B"/>
    <w:rsid w:val="00BB7AFC"/>
    <w:rsid w:val="00BC087D"/>
    <w:rsid w:val="00BC0C2D"/>
    <w:rsid w:val="00BC36FE"/>
    <w:rsid w:val="00BC3D36"/>
    <w:rsid w:val="00BC4822"/>
    <w:rsid w:val="00BC4BCE"/>
    <w:rsid w:val="00BC4DB3"/>
    <w:rsid w:val="00BC5268"/>
    <w:rsid w:val="00BC58BA"/>
    <w:rsid w:val="00BC7694"/>
    <w:rsid w:val="00BC7F4B"/>
    <w:rsid w:val="00BD0138"/>
    <w:rsid w:val="00BD1CA2"/>
    <w:rsid w:val="00BD2D3E"/>
    <w:rsid w:val="00BD3AB3"/>
    <w:rsid w:val="00BD4334"/>
    <w:rsid w:val="00BD4A58"/>
    <w:rsid w:val="00BD55A4"/>
    <w:rsid w:val="00BD6060"/>
    <w:rsid w:val="00BD689D"/>
    <w:rsid w:val="00BD6F2F"/>
    <w:rsid w:val="00BD6F92"/>
    <w:rsid w:val="00BD78B2"/>
    <w:rsid w:val="00BD7FE5"/>
    <w:rsid w:val="00BE1312"/>
    <w:rsid w:val="00BE1569"/>
    <w:rsid w:val="00BE1861"/>
    <w:rsid w:val="00BE1891"/>
    <w:rsid w:val="00BE1979"/>
    <w:rsid w:val="00BE1F95"/>
    <w:rsid w:val="00BE3F65"/>
    <w:rsid w:val="00BE4C76"/>
    <w:rsid w:val="00BE5B7D"/>
    <w:rsid w:val="00BE5E2A"/>
    <w:rsid w:val="00BE6352"/>
    <w:rsid w:val="00BE7076"/>
    <w:rsid w:val="00BE7704"/>
    <w:rsid w:val="00BF0182"/>
    <w:rsid w:val="00BF15B7"/>
    <w:rsid w:val="00BF16D4"/>
    <w:rsid w:val="00BF1C81"/>
    <w:rsid w:val="00BF24C4"/>
    <w:rsid w:val="00BF2D95"/>
    <w:rsid w:val="00BF2ECF"/>
    <w:rsid w:val="00BF3800"/>
    <w:rsid w:val="00BF481B"/>
    <w:rsid w:val="00BF5632"/>
    <w:rsid w:val="00BF56D7"/>
    <w:rsid w:val="00BF5894"/>
    <w:rsid w:val="00BF6B67"/>
    <w:rsid w:val="00BF6EBC"/>
    <w:rsid w:val="00BF7E86"/>
    <w:rsid w:val="00C000D5"/>
    <w:rsid w:val="00C00CCC"/>
    <w:rsid w:val="00C02670"/>
    <w:rsid w:val="00C026F5"/>
    <w:rsid w:val="00C02A63"/>
    <w:rsid w:val="00C03627"/>
    <w:rsid w:val="00C03827"/>
    <w:rsid w:val="00C03D9F"/>
    <w:rsid w:val="00C04593"/>
    <w:rsid w:val="00C04D88"/>
    <w:rsid w:val="00C0609B"/>
    <w:rsid w:val="00C06745"/>
    <w:rsid w:val="00C06FC1"/>
    <w:rsid w:val="00C070D4"/>
    <w:rsid w:val="00C0743B"/>
    <w:rsid w:val="00C07E14"/>
    <w:rsid w:val="00C10EBC"/>
    <w:rsid w:val="00C131DC"/>
    <w:rsid w:val="00C132A6"/>
    <w:rsid w:val="00C14DBF"/>
    <w:rsid w:val="00C16532"/>
    <w:rsid w:val="00C1676A"/>
    <w:rsid w:val="00C20771"/>
    <w:rsid w:val="00C22396"/>
    <w:rsid w:val="00C22827"/>
    <w:rsid w:val="00C23384"/>
    <w:rsid w:val="00C23422"/>
    <w:rsid w:val="00C23C91"/>
    <w:rsid w:val="00C241DC"/>
    <w:rsid w:val="00C254FC"/>
    <w:rsid w:val="00C25861"/>
    <w:rsid w:val="00C26ED2"/>
    <w:rsid w:val="00C31D56"/>
    <w:rsid w:val="00C33067"/>
    <w:rsid w:val="00C349D6"/>
    <w:rsid w:val="00C34FCA"/>
    <w:rsid w:val="00C35223"/>
    <w:rsid w:val="00C35716"/>
    <w:rsid w:val="00C35C2D"/>
    <w:rsid w:val="00C36106"/>
    <w:rsid w:val="00C36FE0"/>
    <w:rsid w:val="00C37364"/>
    <w:rsid w:val="00C376BF"/>
    <w:rsid w:val="00C40158"/>
    <w:rsid w:val="00C4091C"/>
    <w:rsid w:val="00C40AA5"/>
    <w:rsid w:val="00C411DA"/>
    <w:rsid w:val="00C41873"/>
    <w:rsid w:val="00C418FA"/>
    <w:rsid w:val="00C41CD3"/>
    <w:rsid w:val="00C439E6"/>
    <w:rsid w:val="00C44D4C"/>
    <w:rsid w:val="00C44F4B"/>
    <w:rsid w:val="00C452B2"/>
    <w:rsid w:val="00C46163"/>
    <w:rsid w:val="00C47FC5"/>
    <w:rsid w:val="00C50509"/>
    <w:rsid w:val="00C50775"/>
    <w:rsid w:val="00C511D3"/>
    <w:rsid w:val="00C51780"/>
    <w:rsid w:val="00C5245E"/>
    <w:rsid w:val="00C53371"/>
    <w:rsid w:val="00C54D3C"/>
    <w:rsid w:val="00C55700"/>
    <w:rsid w:val="00C57423"/>
    <w:rsid w:val="00C600D4"/>
    <w:rsid w:val="00C6250E"/>
    <w:rsid w:val="00C627A0"/>
    <w:rsid w:val="00C6307D"/>
    <w:rsid w:val="00C6330C"/>
    <w:rsid w:val="00C644D8"/>
    <w:rsid w:val="00C64A46"/>
    <w:rsid w:val="00C665AF"/>
    <w:rsid w:val="00C668F9"/>
    <w:rsid w:val="00C67291"/>
    <w:rsid w:val="00C674FC"/>
    <w:rsid w:val="00C71F92"/>
    <w:rsid w:val="00C72ECD"/>
    <w:rsid w:val="00C748AA"/>
    <w:rsid w:val="00C74F33"/>
    <w:rsid w:val="00C7634A"/>
    <w:rsid w:val="00C76722"/>
    <w:rsid w:val="00C77F56"/>
    <w:rsid w:val="00C80AE3"/>
    <w:rsid w:val="00C815D0"/>
    <w:rsid w:val="00C82294"/>
    <w:rsid w:val="00C82923"/>
    <w:rsid w:val="00C845BF"/>
    <w:rsid w:val="00C848DF"/>
    <w:rsid w:val="00C85F58"/>
    <w:rsid w:val="00C86659"/>
    <w:rsid w:val="00C878A1"/>
    <w:rsid w:val="00C8792C"/>
    <w:rsid w:val="00C87D03"/>
    <w:rsid w:val="00C90AB5"/>
    <w:rsid w:val="00C90C95"/>
    <w:rsid w:val="00C90D65"/>
    <w:rsid w:val="00C91CC2"/>
    <w:rsid w:val="00C939CB"/>
    <w:rsid w:val="00C9418E"/>
    <w:rsid w:val="00C9637A"/>
    <w:rsid w:val="00C96685"/>
    <w:rsid w:val="00C96C9A"/>
    <w:rsid w:val="00C97321"/>
    <w:rsid w:val="00C9753D"/>
    <w:rsid w:val="00C97DE8"/>
    <w:rsid w:val="00CA05FD"/>
    <w:rsid w:val="00CA0AE6"/>
    <w:rsid w:val="00CA1614"/>
    <w:rsid w:val="00CA25CF"/>
    <w:rsid w:val="00CA2744"/>
    <w:rsid w:val="00CA2BCA"/>
    <w:rsid w:val="00CA31A2"/>
    <w:rsid w:val="00CA4455"/>
    <w:rsid w:val="00CA4FF1"/>
    <w:rsid w:val="00CA56A7"/>
    <w:rsid w:val="00CA5DD3"/>
    <w:rsid w:val="00CB340F"/>
    <w:rsid w:val="00CB3493"/>
    <w:rsid w:val="00CB4144"/>
    <w:rsid w:val="00CB44AF"/>
    <w:rsid w:val="00CB54AC"/>
    <w:rsid w:val="00CB55EF"/>
    <w:rsid w:val="00CB74C8"/>
    <w:rsid w:val="00CC01A1"/>
    <w:rsid w:val="00CC07C4"/>
    <w:rsid w:val="00CC14EA"/>
    <w:rsid w:val="00CC338B"/>
    <w:rsid w:val="00CC36CE"/>
    <w:rsid w:val="00CC399A"/>
    <w:rsid w:val="00CC3F30"/>
    <w:rsid w:val="00CC46BF"/>
    <w:rsid w:val="00CC4B82"/>
    <w:rsid w:val="00CC4E5C"/>
    <w:rsid w:val="00CC580A"/>
    <w:rsid w:val="00CC643F"/>
    <w:rsid w:val="00CC6C8E"/>
    <w:rsid w:val="00CD035C"/>
    <w:rsid w:val="00CD0818"/>
    <w:rsid w:val="00CD105D"/>
    <w:rsid w:val="00CD1C60"/>
    <w:rsid w:val="00CD3AB1"/>
    <w:rsid w:val="00CD456B"/>
    <w:rsid w:val="00CD4F57"/>
    <w:rsid w:val="00CD5131"/>
    <w:rsid w:val="00CD65C3"/>
    <w:rsid w:val="00CD6738"/>
    <w:rsid w:val="00CD79E6"/>
    <w:rsid w:val="00CD7AB3"/>
    <w:rsid w:val="00CE1E00"/>
    <w:rsid w:val="00CE2020"/>
    <w:rsid w:val="00CE2B86"/>
    <w:rsid w:val="00CE3F68"/>
    <w:rsid w:val="00CE47B8"/>
    <w:rsid w:val="00CE4ED7"/>
    <w:rsid w:val="00CE582F"/>
    <w:rsid w:val="00CE60DE"/>
    <w:rsid w:val="00CE668C"/>
    <w:rsid w:val="00CE719D"/>
    <w:rsid w:val="00CE76B0"/>
    <w:rsid w:val="00CE7CF5"/>
    <w:rsid w:val="00CF001D"/>
    <w:rsid w:val="00CF201D"/>
    <w:rsid w:val="00CF2723"/>
    <w:rsid w:val="00CF478E"/>
    <w:rsid w:val="00CF4FB3"/>
    <w:rsid w:val="00CF5837"/>
    <w:rsid w:val="00CF688B"/>
    <w:rsid w:val="00D0105A"/>
    <w:rsid w:val="00D0178B"/>
    <w:rsid w:val="00D02105"/>
    <w:rsid w:val="00D0312F"/>
    <w:rsid w:val="00D03298"/>
    <w:rsid w:val="00D039DD"/>
    <w:rsid w:val="00D04613"/>
    <w:rsid w:val="00D04F53"/>
    <w:rsid w:val="00D05458"/>
    <w:rsid w:val="00D0634E"/>
    <w:rsid w:val="00D075E6"/>
    <w:rsid w:val="00D109E5"/>
    <w:rsid w:val="00D110C2"/>
    <w:rsid w:val="00D119F3"/>
    <w:rsid w:val="00D11EFA"/>
    <w:rsid w:val="00D12692"/>
    <w:rsid w:val="00D12BFE"/>
    <w:rsid w:val="00D146CC"/>
    <w:rsid w:val="00D14A0B"/>
    <w:rsid w:val="00D15043"/>
    <w:rsid w:val="00D153E0"/>
    <w:rsid w:val="00D154C0"/>
    <w:rsid w:val="00D16797"/>
    <w:rsid w:val="00D168EC"/>
    <w:rsid w:val="00D170D2"/>
    <w:rsid w:val="00D173A3"/>
    <w:rsid w:val="00D209C9"/>
    <w:rsid w:val="00D21EB1"/>
    <w:rsid w:val="00D22375"/>
    <w:rsid w:val="00D2257B"/>
    <w:rsid w:val="00D22A62"/>
    <w:rsid w:val="00D2385F"/>
    <w:rsid w:val="00D26FB7"/>
    <w:rsid w:val="00D31110"/>
    <w:rsid w:val="00D3191A"/>
    <w:rsid w:val="00D319A7"/>
    <w:rsid w:val="00D31C99"/>
    <w:rsid w:val="00D368E5"/>
    <w:rsid w:val="00D37F0C"/>
    <w:rsid w:val="00D40483"/>
    <w:rsid w:val="00D40BCD"/>
    <w:rsid w:val="00D4237F"/>
    <w:rsid w:val="00D42C88"/>
    <w:rsid w:val="00D43826"/>
    <w:rsid w:val="00D44A5A"/>
    <w:rsid w:val="00D47C66"/>
    <w:rsid w:val="00D52A51"/>
    <w:rsid w:val="00D53C72"/>
    <w:rsid w:val="00D55CA9"/>
    <w:rsid w:val="00D56AB0"/>
    <w:rsid w:val="00D56D40"/>
    <w:rsid w:val="00D57B8F"/>
    <w:rsid w:val="00D57D58"/>
    <w:rsid w:val="00D60283"/>
    <w:rsid w:val="00D60757"/>
    <w:rsid w:val="00D607F2"/>
    <w:rsid w:val="00D60DEF"/>
    <w:rsid w:val="00D61059"/>
    <w:rsid w:val="00D61753"/>
    <w:rsid w:val="00D62FCD"/>
    <w:rsid w:val="00D63258"/>
    <w:rsid w:val="00D63C5A"/>
    <w:rsid w:val="00D63C7A"/>
    <w:rsid w:val="00D6405A"/>
    <w:rsid w:val="00D64BCA"/>
    <w:rsid w:val="00D655B4"/>
    <w:rsid w:val="00D65E7E"/>
    <w:rsid w:val="00D67343"/>
    <w:rsid w:val="00D67950"/>
    <w:rsid w:val="00D67CD1"/>
    <w:rsid w:val="00D741CE"/>
    <w:rsid w:val="00D744F7"/>
    <w:rsid w:val="00D74866"/>
    <w:rsid w:val="00D75139"/>
    <w:rsid w:val="00D7643F"/>
    <w:rsid w:val="00D76E7F"/>
    <w:rsid w:val="00D774ED"/>
    <w:rsid w:val="00D81C2F"/>
    <w:rsid w:val="00D82720"/>
    <w:rsid w:val="00D82C06"/>
    <w:rsid w:val="00D82C6D"/>
    <w:rsid w:val="00D835AA"/>
    <w:rsid w:val="00D83B24"/>
    <w:rsid w:val="00D83E77"/>
    <w:rsid w:val="00D84145"/>
    <w:rsid w:val="00D856B1"/>
    <w:rsid w:val="00D85D0B"/>
    <w:rsid w:val="00D87D17"/>
    <w:rsid w:val="00D90D7E"/>
    <w:rsid w:val="00D91E7A"/>
    <w:rsid w:val="00D91F52"/>
    <w:rsid w:val="00D9257C"/>
    <w:rsid w:val="00D931AB"/>
    <w:rsid w:val="00D93230"/>
    <w:rsid w:val="00D978F2"/>
    <w:rsid w:val="00DA0CA5"/>
    <w:rsid w:val="00DA16B9"/>
    <w:rsid w:val="00DA1E92"/>
    <w:rsid w:val="00DA2865"/>
    <w:rsid w:val="00DA3570"/>
    <w:rsid w:val="00DA4100"/>
    <w:rsid w:val="00DA5083"/>
    <w:rsid w:val="00DA53CD"/>
    <w:rsid w:val="00DA5A85"/>
    <w:rsid w:val="00DA689D"/>
    <w:rsid w:val="00DA7138"/>
    <w:rsid w:val="00DA76E8"/>
    <w:rsid w:val="00DB0009"/>
    <w:rsid w:val="00DB0F1F"/>
    <w:rsid w:val="00DB1693"/>
    <w:rsid w:val="00DB2422"/>
    <w:rsid w:val="00DB273B"/>
    <w:rsid w:val="00DB33BE"/>
    <w:rsid w:val="00DB3C35"/>
    <w:rsid w:val="00DB4205"/>
    <w:rsid w:val="00DB4222"/>
    <w:rsid w:val="00DB43E9"/>
    <w:rsid w:val="00DB4910"/>
    <w:rsid w:val="00DB516B"/>
    <w:rsid w:val="00DB55B7"/>
    <w:rsid w:val="00DB5CBA"/>
    <w:rsid w:val="00DB78BF"/>
    <w:rsid w:val="00DC18E3"/>
    <w:rsid w:val="00DC2574"/>
    <w:rsid w:val="00DC35E6"/>
    <w:rsid w:val="00DC36C0"/>
    <w:rsid w:val="00DC53B2"/>
    <w:rsid w:val="00DC6636"/>
    <w:rsid w:val="00DD0550"/>
    <w:rsid w:val="00DD0B63"/>
    <w:rsid w:val="00DD187A"/>
    <w:rsid w:val="00DD1C7E"/>
    <w:rsid w:val="00DD2F18"/>
    <w:rsid w:val="00DD2F2D"/>
    <w:rsid w:val="00DD3BBB"/>
    <w:rsid w:val="00DD3E6F"/>
    <w:rsid w:val="00DD4020"/>
    <w:rsid w:val="00DD5447"/>
    <w:rsid w:val="00DD6008"/>
    <w:rsid w:val="00DD7093"/>
    <w:rsid w:val="00DD7F9A"/>
    <w:rsid w:val="00DE04B5"/>
    <w:rsid w:val="00DE08F9"/>
    <w:rsid w:val="00DE143C"/>
    <w:rsid w:val="00DE2AF2"/>
    <w:rsid w:val="00DE3301"/>
    <w:rsid w:val="00DE36AF"/>
    <w:rsid w:val="00DE4739"/>
    <w:rsid w:val="00DE4D17"/>
    <w:rsid w:val="00DE5AB4"/>
    <w:rsid w:val="00DE5BDC"/>
    <w:rsid w:val="00DE5C9B"/>
    <w:rsid w:val="00DE6913"/>
    <w:rsid w:val="00DE70CB"/>
    <w:rsid w:val="00DF17F0"/>
    <w:rsid w:val="00DF1B9F"/>
    <w:rsid w:val="00DF3AD9"/>
    <w:rsid w:val="00DF4B46"/>
    <w:rsid w:val="00DF5023"/>
    <w:rsid w:val="00DF5910"/>
    <w:rsid w:val="00DF6127"/>
    <w:rsid w:val="00DF6530"/>
    <w:rsid w:val="00DF6EAA"/>
    <w:rsid w:val="00DF7023"/>
    <w:rsid w:val="00DF7BE2"/>
    <w:rsid w:val="00E0022A"/>
    <w:rsid w:val="00E01418"/>
    <w:rsid w:val="00E01AB2"/>
    <w:rsid w:val="00E04BE4"/>
    <w:rsid w:val="00E04F90"/>
    <w:rsid w:val="00E05FAA"/>
    <w:rsid w:val="00E069C7"/>
    <w:rsid w:val="00E107D3"/>
    <w:rsid w:val="00E10EE3"/>
    <w:rsid w:val="00E1156A"/>
    <w:rsid w:val="00E1162B"/>
    <w:rsid w:val="00E11E7A"/>
    <w:rsid w:val="00E13550"/>
    <w:rsid w:val="00E13C8F"/>
    <w:rsid w:val="00E142F4"/>
    <w:rsid w:val="00E1456F"/>
    <w:rsid w:val="00E145FF"/>
    <w:rsid w:val="00E14F2A"/>
    <w:rsid w:val="00E15B02"/>
    <w:rsid w:val="00E1605B"/>
    <w:rsid w:val="00E16BBA"/>
    <w:rsid w:val="00E16EF6"/>
    <w:rsid w:val="00E21AD5"/>
    <w:rsid w:val="00E21EB6"/>
    <w:rsid w:val="00E22641"/>
    <w:rsid w:val="00E226F5"/>
    <w:rsid w:val="00E22B46"/>
    <w:rsid w:val="00E23E40"/>
    <w:rsid w:val="00E24A7F"/>
    <w:rsid w:val="00E250DF"/>
    <w:rsid w:val="00E2630E"/>
    <w:rsid w:val="00E2679E"/>
    <w:rsid w:val="00E267B2"/>
    <w:rsid w:val="00E27325"/>
    <w:rsid w:val="00E279F2"/>
    <w:rsid w:val="00E3035D"/>
    <w:rsid w:val="00E32A37"/>
    <w:rsid w:val="00E33649"/>
    <w:rsid w:val="00E34DBB"/>
    <w:rsid w:val="00E34F2C"/>
    <w:rsid w:val="00E35BA2"/>
    <w:rsid w:val="00E37220"/>
    <w:rsid w:val="00E37AF9"/>
    <w:rsid w:val="00E37BB8"/>
    <w:rsid w:val="00E37BF4"/>
    <w:rsid w:val="00E40BFC"/>
    <w:rsid w:val="00E4132C"/>
    <w:rsid w:val="00E420EE"/>
    <w:rsid w:val="00E429EB"/>
    <w:rsid w:val="00E4320B"/>
    <w:rsid w:val="00E43CD1"/>
    <w:rsid w:val="00E443FE"/>
    <w:rsid w:val="00E44F6E"/>
    <w:rsid w:val="00E45958"/>
    <w:rsid w:val="00E45CEA"/>
    <w:rsid w:val="00E4646F"/>
    <w:rsid w:val="00E464C6"/>
    <w:rsid w:val="00E47869"/>
    <w:rsid w:val="00E4790E"/>
    <w:rsid w:val="00E47EE8"/>
    <w:rsid w:val="00E47F9A"/>
    <w:rsid w:val="00E50686"/>
    <w:rsid w:val="00E5391D"/>
    <w:rsid w:val="00E54240"/>
    <w:rsid w:val="00E5494F"/>
    <w:rsid w:val="00E55DFF"/>
    <w:rsid w:val="00E56FED"/>
    <w:rsid w:val="00E57798"/>
    <w:rsid w:val="00E6045F"/>
    <w:rsid w:val="00E60CE1"/>
    <w:rsid w:val="00E60D7D"/>
    <w:rsid w:val="00E6185A"/>
    <w:rsid w:val="00E61E50"/>
    <w:rsid w:val="00E6243D"/>
    <w:rsid w:val="00E62A2C"/>
    <w:rsid w:val="00E674CE"/>
    <w:rsid w:val="00E67747"/>
    <w:rsid w:val="00E70287"/>
    <w:rsid w:val="00E711E0"/>
    <w:rsid w:val="00E71807"/>
    <w:rsid w:val="00E72150"/>
    <w:rsid w:val="00E73210"/>
    <w:rsid w:val="00E7379E"/>
    <w:rsid w:val="00E74822"/>
    <w:rsid w:val="00E74C8F"/>
    <w:rsid w:val="00E75C34"/>
    <w:rsid w:val="00E75D70"/>
    <w:rsid w:val="00E7664B"/>
    <w:rsid w:val="00E76D60"/>
    <w:rsid w:val="00E771CE"/>
    <w:rsid w:val="00E771FB"/>
    <w:rsid w:val="00E77469"/>
    <w:rsid w:val="00E81E70"/>
    <w:rsid w:val="00E82429"/>
    <w:rsid w:val="00E827FD"/>
    <w:rsid w:val="00E828DA"/>
    <w:rsid w:val="00E828DC"/>
    <w:rsid w:val="00E828EC"/>
    <w:rsid w:val="00E82970"/>
    <w:rsid w:val="00E84443"/>
    <w:rsid w:val="00E84F07"/>
    <w:rsid w:val="00E85097"/>
    <w:rsid w:val="00E85AD1"/>
    <w:rsid w:val="00E869E2"/>
    <w:rsid w:val="00E86FAC"/>
    <w:rsid w:val="00E87987"/>
    <w:rsid w:val="00E9025F"/>
    <w:rsid w:val="00E91ADA"/>
    <w:rsid w:val="00E91E3D"/>
    <w:rsid w:val="00E926A6"/>
    <w:rsid w:val="00E93DF6"/>
    <w:rsid w:val="00E9533D"/>
    <w:rsid w:val="00E95940"/>
    <w:rsid w:val="00E96290"/>
    <w:rsid w:val="00E96A83"/>
    <w:rsid w:val="00E974F0"/>
    <w:rsid w:val="00E97726"/>
    <w:rsid w:val="00E97932"/>
    <w:rsid w:val="00E97960"/>
    <w:rsid w:val="00EA169A"/>
    <w:rsid w:val="00EA1DFF"/>
    <w:rsid w:val="00EA1FF7"/>
    <w:rsid w:val="00EA2A1B"/>
    <w:rsid w:val="00EA2B6F"/>
    <w:rsid w:val="00EA31AD"/>
    <w:rsid w:val="00EA37BA"/>
    <w:rsid w:val="00EA39C4"/>
    <w:rsid w:val="00EA3D98"/>
    <w:rsid w:val="00EA4630"/>
    <w:rsid w:val="00EA49FD"/>
    <w:rsid w:val="00EA4B1D"/>
    <w:rsid w:val="00EA4B2D"/>
    <w:rsid w:val="00EA4E6E"/>
    <w:rsid w:val="00EA57F1"/>
    <w:rsid w:val="00EA6B7D"/>
    <w:rsid w:val="00EA6FC5"/>
    <w:rsid w:val="00EA709F"/>
    <w:rsid w:val="00EA73B0"/>
    <w:rsid w:val="00EA7F5B"/>
    <w:rsid w:val="00EB1DB8"/>
    <w:rsid w:val="00EB2D33"/>
    <w:rsid w:val="00EB3402"/>
    <w:rsid w:val="00EB39F6"/>
    <w:rsid w:val="00EB3B75"/>
    <w:rsid w:val="00EB42B0"/>
    <w:rsid w:val="00EB5BF3"/>
    <w:rsid w:val="00EB7561"/>
    <w:rsid w:val="00EB75BB"/>
    <w:rsid w:val="00EB7843"/>
    <w:rsid w:val="00EC050A"/>
    <w:rsid w:val="00EC0891"/>
    <w:rsid w:val="00EC105B"/>
    <w:rsid w:val="00EC2E50"/>
    <w:rsid w:val="00EC436D"/>
    <w:rsid w:val="00EC4C1E"/>
    <w:rsid w:val="00EC6256"/>
    <w:rsid w:val="00EC667D"/>
    <w:rsid w:val="00EC7CDD"/>
    <w:rsid w:val="00ED278A"/>
    <w:rsid w:val="00ED2879"/>
    <w:rsid w:val="00ED28DF"/>
    <w:rsid w:val="00ED3AF1"/>
    <w:rsid w:val="00ED4154"/>
    <w:rsid w:val="00ED4913"/>
    <w:rsid w:val="00ED5B2C"/>
    <w:rsid w:val="00ED6684"/>
    <w:rsid w:val="00ED67E3"/>
    <w:rsid w:val="00ED6E05"/>
    <w:rsid w:val="00ED78F9"/>
    <w:rsid w:val="00ED7CAE"/>
    <w:rsid w:val="00ED7E9D"/>
    <w:rsid w:val="00EE042C"/>
    <w:rsid w:val="00EE0DEB"/>
    <w:rsid w:val="00EE1788"/>
    <w:rsid w:val="00EE1E0B"/>
    <w:rsid w:val="00EE1E0D"/>
    <w:rsid w:val="00EE271E"/>
    <w:rsid w:val="00EE39DB"/>
    <w:rsid w:val="00EE426E"/>
    <w:rsid w:val="00EE44AF"/>
    <w:rsid w:val="00EE54AE"/>
    <w:rsid w:val="00EE6E71"/>
    <w:rsid w:val="00EE720E"/>
    <w:rsid w:val="00EE7526"/>
    <w:rsid w:val="00EF24AD"/>
    <w:rsid w:val="00EF2C37"/>
    <w:rsid w:val="00EF427A"/>
    <w:rsid w:val="00EF453E"/>
    <w:rsid w:val="00EF4C59"/>
    <w:rsid w:val="00EF5075"/>
    <w:rsid w:val="00EF689A"/>
    <w:rsid w:val="00EF7A57"/>
    <w:rsid w:val="00EF7C9B"/>
    <w:rsid w:val="00F00030"/>
    <w:rsid w:val="00F00062"/>
    <w:rsid w:val="00F00351"/>
    <w:rsid w:val="00F0076A"/>
    <w:rsid w:val="00F0083C"/>
    <w:rsid w:val="00F008AE"/>
    <w:rsid w:val="00F017FC"/>
    <w:rsid w:val="00F02B72"/>
    <w:rsid w:val="00F04585"/>
    <w:rsid w:val="00F04B52"/>
    <w:rsid w:val="00F053D2"/>
    <w:rsid w:val="00F05F27"/>
    <w:rsid w:val="00F07468"/>
    <w:rsid w:val="00F07740"/>
    <w:rsid w:val="00F125DD"/>
    <w:rsid w:val="00F13AA4"/>
    <w:rsid w:val="00F149C9"/>
    <w:rsid w:val="00F14A27"/>
    <w:rsid w:val="00F15520"/>
    <w:rsid w:val="00F21201"/>
    <w:rsid w:val="00F21C99"/>
    <w:rsid w:val="00F236B8"/>
    <w:rsid w:val="00F23AD4"/>
    <w:rsid w:val="00F23EF2"/>
    <w:rsid w:val="00F23EF3"/>
    <w:rsid w:val="00F2403B"/>
    <w:rsid w:val="00F25D52"/>
    <w:rsid w:val="00F268EC"/>
    <w:rsid w:val="00F26DCF"/>
    <w:rsid w:val="00F273AA"/>
    <w:rsid w:val="00F30046"/>
    <w:rsid w:val="00F3049E"/>
    <w:rsid w:val="00F3156B"/>
    <w:rsid w:val="00F323E8"/>
    <w:rsid w:val="00F32677"/>
    <w:rsid w:val="00F32EE9"/>
    <w:rsid w:val="00F32FB4"/>
    <w:rsid w:val="00F33D46"/>
    <w:rsid w:val="00F33F72"/>
    <w:rsid w:val="00F3471A"/>
    <w:rsid w:val="00F354F4"/>
    <w:rsid w:val="00F412B8"/>
    <w:rsid w:val="00F432FC"/>
    <w:rsid w:val="00F43D7A"/>
    <w:rsid w:val="00F44068"/>
    <w:rsid w:val="00F45B4A"/>
    <w:rsid w:val="00F513E3"/>
    <w:rsid w:val="00F51DDC"/>
    <w:rsid w:val="00F523F2"/>
    <w:rsid w:val="00F52BEE"/>
    <w:rsid w:val="00F52E4E"/>
    <w:rsid w:val="00F53296"/>
    <w:rsid w:val="00F54386"/>
    <w:rsid w:val="00F553E3"/>
    <w:rsid w:val="00F56768"/>
    <w:rsid w:val="00F57057"/>
    <w:rsid w:val="00F57913"/>
    <w:rsid w:val="00F60E2E"/>
    <w:rsid w:val="00F610C4"/>
    <w:rsid w:val="00F62808"/>
    <w:rsid w:val="00F62FD4"/>
    <w:rsid w:val="00F639A3"/>
    <w:rsid w:val="00F64173"/>
    <w:rsid w:val="00F643B6"/>
    <w:rsid w:val="00F64E7E"/>
    <w:rsid w:val="00F65E95"/>
    <w:rsid w:val="00F66074"/>
    <w:rsid w:val="00F67101"/>
    <w:rsid w:val="00F67212"/>
    <w:rsid w:val="00F6749A"/>
    <w:rsid w:val="00F679FA"/>
    <w:rsid w:val="00F67F69"/>
    <w:rsid w:val="00F71883"/>
    <w:rsid w:val="00F721D8"/>
    <w:rsid w:val="00F72708"/>
    <w:rsid w:val="00F72E61"/>
    <w:rsid w:val="00F75ABE"/>
    <w:rsid w:val="00F76966"/>
    <w:rsid w:val="00F810E6"/>
    <w:rsid w:val="00F82F6F"/>
    <w:rsid w:val="00F84942"/>
    <w:rsid w:val="00F85475"/>
    <w:rsid w:val="00F8718B"/>
    <w:rsid w:val="00F919F2"/>
    <w:rsid w:val="00F928DA"/>
    <w:rsid w:val="00F93115"/>
    <w:rsid w:val="00F935C9"/>
    <w:rsid w:val="00F93988"/>
    <w:rsid w:val="00F961BA"/>
    <w:rsid w:val="00F96357"/>
    <w:rsid w:val="00F972F4"/>
    <w:rsid w:val="00F97666"/>
    <w:rsid w:val="00F97CB5"/>
    <w:rsid w:val="00F97ED6"/>
    <w:rsid w:val="00FA1A17"/>
    <w:rsid w:val="00FA1D09"/>
    <w:rsid w:val="00FA242D"/>
    <w:rsid w:val="00FA3005"/>
    <w:rsid w:val="00FA496F"/>
    <w:rsid w:val="00FA6242"/>
    <w:rsid w:val="00FA752D"/>
    <w:rsid w:val="00FA764F"/>
    <w:rsid w:val="00FA7BBB"/>
    <w:rsid w:val="00FB11CA"/>
    <w:rsid w:val="00FB2A93"/>
    <w:rsid w:val="00FB34C0"/>
    <w:rsid w:val="00FB47E6"/>
    <w:rsid w:val="00FB47FF"/>
    <w:rsid w:val="00FB4E6D"/>
    <w:rsid w:val="00FB4F35"/>
    <w:rsid w:val="00FB561F"/>
    <w:rsid w:val="00FB65FF"/>
    <w:rsid w:val="00FB67B8"/>
    <w:rsid w:val="00FB6B4B"/>
    <w:rsid w:val="00FB6C79"/>
    <w:rsid w:val="00FB7A7B"/>
    <w:rsid w:val="00FB7C4F"/>
    <w:rsid w:val="00FB7E7D"/>
    <w:rsid w:val="00FC01C4"/>
    <w:rsid w:val="00FC04A2"/>
    <w:rsid w:val="00FC0F2A"/>
    <w:rsid w:val="00FC1AFE"/>
    <w:rsid w:val="00FC34CE"/>
    <w:rsid w:val="00FC380D"/>
    <w:rsid w:val="00FC4C03"/>
    <w:rsid w:val="00FC4E5C"/>
    <w:rsid w:val="00FC56FF"/>
    <w:rsid w:val="00FC66FF"/>
    <w:rsid w:val="00FC7888"/>
    <w:rsid w:val="00FD04FA"/>
    <w:rsid w:val="00FD1018"/>
    <w:rsid w:val="00FD3210"/>
    <w:rsid w:val="00FD34B8"/>
    <w:rsid w:val="00FD3757"/>
    <w:rsid w:val="00FD3FFA"/>
    <w:rsid w:val="00FD53B0"/>
    <w:rsid w:val="00FD6117"/>
    <w:rsid w:val="00FD6474"/>
    <w:rsid w:val="00FD6B64"/>
    <w:rsid w:val="00FD7E0A"/>
    <w:rsid w:val="00FE077B"/>
    <w:rsid w:val="00FE08EA"/>
    <w:rsid w:val="00FE17A0"/>
    <w:rsid w:val="00FE38D4"/>
    <w:rsid w:val="00FE391C"/>
    <w:rsid w:val="00FE3991"/>
    <w:rsid w:val="00FE3AAE"/>
    <w:rsid w:val="00FE3C4E"/>
    <w:rsid w:val="00FE43F1"/>
    <w:rsid w:val="00FE52B2"/>
    <w:rsid w:val="00FE5EFF"/>
    <w:rsid w:val="00FE5FE8"/>
    <w:rsid w:val="00FE6B66"/>
    <w:rsid w:val="00FE7CC4"/>
    <w:rsid w:val="00FF0236"/>
    <w:rsid w:val="00FF07D0"/>
    <w:rsid w:val="00FF0DE5"/>
    <w:rsid w:val="00FF0E78"/>
    <w:rsid w:val="00FF2A26"/>
    <w:rsid w:val="00FF2C72"/>
    <w:rsid w:val="00FF3F3A"/>
    <w:rsid w:val="00FF4949"/>
    <w:rsid w:val="00FF4D7E"/>
    <w:rsid w:val="00FF574D"/>
    <w:rsid w:val="00FF61BD"/>
    <w:rsid w:val="00FF699A"/>
    <w:rsid w:val="00FF73D8"/>
    <w:rsid w:val="00FF7FF4"/>
    <w:rsid w:val="013406F5"/>
    <w:rsid w:val="01D45AC6"/>
    <w:rsid w:val="01E10336"/>
    <w:rsid w:val="02172A7E"/>
    <w:rsid w:val="027C44A8"/>
    <w:rsid w:val="028F46AC"/>
    <w:rsid w:val="02954528"/>
    <w:rsid w:val="02AD1C99"/>
    <w:rsid w:val="02D81B74"/>
    <w:rsid w:val="02EC2EF7"/>
    <w:rsid w:val="039876E7"/>
    <w:rsid w:val="046D2141"/>
    <w:rsid w:val="04BA0275"/>
    <w:rsid w:val="04C8542C"/>
    <w:rsid w:val="050D64D6"/>
    <w:rsid w:val="051D49E9"/>
    <w:rsid w:val="05BC6EDB"/>
    <w:rsid w:val="05F759DF"/>
    <w:rsid w:val="06361A7A"/>
    <w:rsid w:val="06365578"/>
    <w:rsid w:val="06DE151D"/>
    <w:rsid w:val="073F54F1"/>
    <w:rsid w:val="075C5614"/>
    <w:rsid w:val="07F605CE"/>
    <w:rsid w:val="0809228B"/>
    <w:rsid w:val="08192496"/>
    <w:rsid w:val="08683402"/>
    <w:rsid w:val="08B17BE1"/>
    <w:rsid w:val="09336C26"/>
    <w:rsid w:val="095263F9"/>
    <w:rsid w:val="09C43F96"/>
    <w:rsid w:val="09FD66F4"/>
    <w:rsid w:val="0A230B6F"/>
    <w:rsid w:val="0A3A317C"/>
    <w:rsid w:val="0A7A2711"/>
    <w:rsid w:val="0B4C599F"/>
    <w:rsid w:val="0B745CE7"/>
    <w:rsid w:val="0C525237"/>
    <w:rsid w:val="0C6C028D"/>
    <w:rsid w:val="0CB17E61"/>
    <w:rsid w:val="0CF76D88"/>
    <w:rsid w:val="0D173089"/>
    <w:rsid w:val="0D242786"/>
    <w:rsid w:val="0DB91C18"/>
    <w:rsid w:val="0DDC62CA"/>
    <w:rsid w:val="0DDD6D83"/>
    <w:rsid w:val="0ECE0400"/>
    <w:rsid w:val="0F3A6A5F"/>
    <w:rsid w:val="0FAE62D4"/>
    <w:rsid w:val="0FB26250"/>
    <w:rsid w:val="0FC03A91"/>
    <w:rsid w:val="0FC41909"/>
    <w:rsid w:val="10862EB1"/>
    <w:rsid w:val="10A1053B"/>
    <w:rsid w:val="1155203E"/>
    <w:rsid w:val="117E4242"/>
    <w:rsid w:val="13753078"/>
    <w:rsid w:val="138531B6"/>
    <w:rsid w:val="14853B5F"/>
    <w:rsid w:val="14D36C85"/>
    <w:rsid w:val="14D4772B"/>
    <w:rsid w:val="14FD2EFF"/>
    <w:rsid w:val="15383C7D"/>
    <w:rsid w:val="153D42E7"/>
    <w:rsid w:val="15664B83"/>
    <w:rsid w:val="157E60BC"/>
    <w:rsid w:val="157F0C84"/>
    <w:rsid w:val="15E30295"/>
    <w:rsid w:val="160A7CBA"/>
    <w:rsid w:val="1618304E"/>
    <w:rsid w:val="164F1FD1"/>
    <w:rsid w:val="16762853"/>
    <w:rsid w:val="16D80799"/>
    <w:rsid w:val="170E2A0B"/>
    <w:rsid w:val="174F6BCB"/>
    <w:rsid w:val="17DA70B2"/>
    <w:rsid w:val="182C1AC4"/>
    <w:rsid w:val="18422604"/>
    <w:rsid w:val="187D7C7C"/>
    <w:rsid w:val="194468B9"/>
    <w:rsid w:val="19520A11"/>
    <w:rsid w:val="19B6511C"/>
    <w:rsid w:val="1A077661"/>
    <w:rsid w:val="1A7016AA"/>
    <w:rsid w:val="1A8865C6"/>
    <w:rsid w:val="1AC554AA"/>
    <w:rsid w:val="1B076755"/>
    <w:rsid w:val="1B8229A5"/>
    <w:rsid w:val="1B83540D"/>
    <w:rsid w:val="1BD53449"/>
    <w:rsid w:val="1BF2394A"/>
    <w:rsid w:val="1C571F1C"/>
    <w:rsid w:val="1C6D039C"/>
    <w:rsid w:val="1C74446F"/>
    <w:rsid w:val="1C855B46"/>
    <w:rsid w:val="1CBD6E22"/>
    <w:rsid w:val="1CC7530F"/>
    <w:rsid w:val="1D48373F"/>
    <w:rsid w:val="1DAF372D"/>
    <w:rsid w:val="1DF76F46"/>
    <w:rsid w:val="1E05475B"/>
    <w:rsid w:val="1E7C0897"/>
    <w:rsid w:val="1EB4015E"/>
    <w:rsid w:val="1F262338"/>
    <w:rsid w:val="1F715108"/>
    <w:rsid w:val="1F8627F3"/>
    <w:rsid w:val="1F872AA3"/>
    <w:rsid w:val="1F971487"/>
    <w:rsid w:val="1F9A17FE"/>
    <w:rsid w:val="20163B31"/>
    <w:rsid w:val="20213A7C"/>
    <w:rsid w:val="20246737"/>
    <w:rsid w:val="203B4ABE"/>
    <w:rsid w:val="208150BC"/>
    <w:rsid w:val="209652F1"/>
    <w:rsid w:val="20A604BD"/>
    <w:rsid w:val="20BF3AAC"/>
    <w:rsid w:val="20FA7F20"/>
    <w:rsid w:val="212320CE"/>
    <w:rsid w:val="21737381"/>
    <w:rsid w:val="21EC7746"/>
    <w:rsid w:val="22997805"/>
    <w:rsid w:val="22A67656"/>
    <w:rsid w:val="22B875E0"/>
    <w:rsid w:val="22BB7D9E"/>
    <w:rsid w:val="22BD4BF6"/>
    <w:rsid w:val="235D2F70"/>
    <w:rsid w:val="23780635"/>
    <w:rsid w:val="23C87485"/>
    <w:rsid w:val="23E472BB"/>
    <w:rsid w:val="23F04BE5"/>
    <w:rsid w:val="240558B8"/>
    <w:rsid w:val="24075CE4"/>
    <w:rsid w:val="241A7333"/>
    <w:rsid w:val="24401929"/>
    <w:rsid w:val="253F7925"/>
    <w:rsid w:val="257B4920"/>
    <w:rsid w:val="259358AB"/>
    <w:rsid w:val="25B06E02"/>
    <w:rsid w:val="25FF04CF"/>
    <w:rsid w:val="260D10D0"/>
    <w:rsid w:val="26211DED"/>
    <w:rsid w:val="2633604A"/>
    <w:rsid w:val="26352C90"/>
    <w:rsid w:val="264C2E45"/>
    <w:rsid w:val="267353A0"/>
    <w:rsid w:val="26854DCA"/>
    <w:rsid w:val="27282D2C"/>
    <w:rsid w:val="27646C26"/>
    <w:rsid w:val="27A45517"/>
    <w:rsid w:val="27ED5560"/>
    <w:rsid w:val="281E2746"/>
    <w:rsid w:val="28410E63"/>
    <w:rsid w:val="28FB5AC8"/>
    <w:rsid w:val="29723A29"/>
    <w:rsid w:val="299A59D2"/>
    <w:rsid w:val="29AC3E9C"/>
    <w:rsid w:val="29BB5D72"/>
    <w:rsid w:val="29C363F4"/>
    <w:rsid w:val="2A055081"/>
    <w:rsid w:val="2A3F560D"/>
    <w:rsid w:val="2A415BC8"/>
    <w:rsid w:val="2A475858"/>
    <w:rsid w:val="2A6228DE"/>
    <w:rsid w:val="2B126A96"/>
    <w:rsid w:val="2BC94961"/>
    <w:rsid w:val="2BE70DEB"/>
    <w:rsid w:val="2C094130"/>
    <w:rsid w:val="2C5977A0"/>
    <w:rsid w:val="2C662968"/>
    <w:rsid w:val="2C8B7BB4"/>
    <w:rsid w:val="2C916994"/>
    <w:rsid w:val="2CBD02DC"/>
    <w:rsid w:val="2D0B02A6"/>
    <w:rsid w:val="2D960686"/>
    <w:rsid w:val="2DCE7635"/>
    <w:rsid w:val="2E210D78"/>
    <w:rsid w:val="2E552D91"/>
    <w:rsid w:val="2FA95D8A"/>
    <w:rsid w:val="30120082"/>
    <w:rsid w:val="308C1EA8"/>
    <w:rsid w:val="30940170"/>
    <w:rsid w:val="30C836D9"/>
    <w:rsid w:val="314C5A15"/>
    <w:rsid w:val="319C0B7F"/>
    <w:rsid w:val="323C5A5D"/>
    <w:rsid w:val="32711992"/>
    <w:rsid w:val="32E2418A"/>
    <w:rsid w:val="33552E44"/>
    <w:rsid w:val="336C52F6"/>
    <w:rsid w:val="33F61B3E"/>
    <w:rsid w:val="3456009C"/>
    <w:rsid w:val="34C62FA5"/>
    <w:rsid w:val="34F95679"/>
    <w:rsid w:val="35376CFA"/>
    <w:rsid w:val="353E1EDA"/>
    <w:rsid w:val="35A67E46"/>
    <w:rsid w:val="35B83FDD"/>
    <w:rsid w:val="36025020"/>
    <w:rsid w:val="36826C25"/>
    <w:rsid w:val="36A06A1C"/>
    <w:rsid w:val="36ED5AA5"/>
    <w:rsid w:val="36F24C9C"/>
    <w:rsid w:val="36FA5A72"/>
    <w:rsid w:val="37425A44"/>
    <w:rsid w:val="375B234F"/>
    <w:rsid w:val="37C24C19"/>
    <w:rsid w:val="37C74599"/>
    <w:rsid w:val="382130D3"/>
    <w:rsid w:val="38306DDA"/>
    <w:rsid w:val="38370276"/>
    <w:rsid w:val="38663862"/>
    <w:rsid w:val="38AB7897"/>
    <w:rsid w:val="38DE1A7D"/>
    <w:rsid w:val="38F22FA3"/>
    <w:rsid w:val="39237681"/>
    <w:rsid w:val="394A7DD0"/>
    <w:rsid w:val="394C6B0B"/>
    <w:rsid w:val="39904EB6"/>
    <w:rsid w:val="39A67DA6"/>
    <w:rsid w:val="39B746FA"/>
    <w:rsid w:val="3A976BC0"/>
    <w:rsid w:val="3AAC46D0"/>
    <w:rsid w:val="3AF46498"/>
    <w:rsid w:val="3B1543A7"/>
    <w:rsid w:val="3B5B13D1"/>
    <w:rsid w:val="3B5D0700"/>
    <w:rsid w:val="3B8E367D"/>
    <w:rsid w:val="3BF44696"/>
    <w:rsid w:val="3C0F4860"/>
    <w:rsid w:val="3C1E1359"/>
    <w:rsid w:val="3C4852CA"/>
    <w:rsid w:val="3C851CB3"/>
    <w:rsid w:val="3CB47461"/>
    <w:rsid w:val="3CF06B4E"/>
    <w:rsid w:val="3D516BF9"/>
    <w:rsid w:val="3DA261F7"/>
    <w:rsid w:val="3E216FAC"/>
    <w:rsid w:val="3E702546"/>
    <w:rsid w:val="3E784E80"/>
    <w:rsid w:val="3EEB27FE"/>
    <w:rsid w:val="3EEE6FED"/>
    <w:rsid w:val="3F125FDD"/>
    <w:rsid w:val="3F586DFB"/>
    <w:rsid w:val="3FF629FB"/>
    <w:rsid w:val="40297CD0"/>
    <w:rsid w:val="404957C2"/>
    <w:rsid w:val="406D570B"/>
    <w:rsid w:val="40786948"/>
    <w:rsid w:val="4078777E"/>
    <w:rsid w:val="408F09EA"/>
    <w:rsid w:val="40A45747"/>
    <w:rsid w:val="41007633"/>
    <w:rsid w:val="4191768D"/>
    <w:rsid w:val="41984EBF"/>
    <w:rsid w:val="41BD4A75"/>
    <w:rsid w:val="41C60079"/>
    <w:rsid w:val="41E634AD"/>
    <w:rsid w:val="42291A6D"/>
    <w:rsid w:val="422A7E6E"/>
    <w:rsid w:val="4258441E"/>
    <w:rsid w:val="425D36B1"/>
    <w:rsid w:val="42AC38DD"/>
    <w:rsid w:val="42B058B4"/>
    <w:rsid w:val="43AC5246"/>
    <w:rsid w:val="43BE3CB3"/>
    <w:rsid w:val="43ED3BCB"/>
    <w:rsid w:val="43F2181C"/>
    <w:rsid w:val="440558C6"/>
    <w:rsid w:val="441C07CA"/>
    <w:rsid w:val="445C614C"/>
    <w:rsid w:val="446A440B"/>
    <w:rsid w:val="44726FDA"/>
    <w:rsid w:val="447B27B9"/>
    <w:rsid w:val="44AB078E"/>
    <w:rsid w:val="44E93C36"/>
    <w:rsid w:val="45BD2247"/>
    <w:rsid w:val="45C415BC"/>
    <w:rsid w:val="4630227F"/>
    <w:rsid w:val="463847C4"/>
    <w:rsid w:val="46522F8A"/>
    <w:rsid w:val="466734B6"/>
    <w:rsid w:val="46B62D4B"/>
    <w:rsid w:val="46CE1F63"/>
    <w:rsid w:val="46E22739"/>
    <w:rsid w:val="46EB75CF"/>
    <w:rsid w:val="47447391"/>
    <w:rsid w:val="47AB321B"/>
    <w:rsid w:val="47BC79FF"/>
    <w:rsid w:val="47CA0235"/>
    <w:rsid w:val="47D26C51"/>
    <w:rsid w:val="481F1C5E"/>
    <w:rsid w:val="481F4E27"/>
    <w:rsid w:val="488F3217"/>
    <w:rsid w:val="48955120"/>
    <w:rsid w:val="48C12AEC"/>
    <w:rsid w:val="48E536B8"/>
    <w:rsid w:val="48F63EC0"/>
    <w:rsid w:val="49115014"/>
    <w:rsid w:val="494F522F"/>
    <w:rsid w:val="495C4A24"/>
    <w:rsid w:val="4A73168C"/>
    <w:rsid w:val="4A824A72"/>
    <w:rsid w:val="4A9E1D96"/>
    <w:rsid w:val="4AA62A8B"/>
    <w:rsid w:val="4AA92F46"/>
    <w:rsid w:val="4ADC7B2D"/>
    <w:rsid w:val="4B203D5D"/>
    <w:rsid w:val="4B207E3F"/>
    <w:rsid w:val="4B815864"/>
    <w:rsid w:val="4B9E7BC5"/>
    <w:rsid w:val="4C1D6C6B"/>
    <w:rsid w:val="4C6255FF"/>
    <w:rsid w:val="4CB43672"/>
    <w:rsid w:val="4CCA6361"/>
    <w:rsid w:val="4CFF2AE1"/>
    <w:rsid w:val="4D1403D4"/>
    <w:rsid w:val="4D403D21"/>
    <w:rsid w:val="4D4C735D"/>
    <w:rsid w:val="4D4F5C12"/>
    <w:rsid w:val="4D5F404A"/>
    <w:rsid w:val="4DB67639"/>
    <w:rsid w:val="4E501830"/>
    <w:rsid w:val="4EA76690"/>
    <w:rsid w:val="4EC51CE8"/>
    <w:rsid w:val="4ED36436"/>
    <w:rsid w:val="4EFE4FDC"/>
    <w:rsid w:val="4F53663F"/>
    <w:rsid w:val="4F72716C"/>
    <w:rsid w:val="4F88245A"/>
    <w:rsid w:val="4FC8069D"/>
    <w:rsid w:val="50525457"/>
    <w:rsid w:val="51ED4B41"/>
    <w:rsid w:val="5212165E"/>
    <w:rsid w:val="52B717E2"/>
    <w:rsid w:val="52C7392E"/>
    <w:rsid w:val="52D675F5"/>
    <w:rsid w:val="53805205"/>
    <w:rsid w:val="53D02564"/>
    <w:rsid w:val="543033E7"/>
    <w:rsid w:val="54625D2B"/>
    <w:rsid w:val="54A11E85"/>
    <w:rsid w:val="54C61062"/>
    <w:rsid w:val="555A078E"/>
    <w:rsid w:val="557312C2"/>
    <w:rsid w:val="557C2A33"/>
    <w:rsid w:val="558A0B6B"/>
    <w:rsid w:val="55E3137D"/>
    <w:rsid w:val="55F51D11"/>
    <w:rsid w:val="55F92D90"/>
    <w:rsid w:val="56013A34"/>
    <w:rsid w:val="56782D75"/>
    <w:rsid w:val="573E77A5"/>
    <w:rsid w:val="577D6A70"/>
    <w:rsid w:val="57853648"/>
    <w:rsid w:val="57D61E46"/>
    <w:rsid w:val="57E2700A"/>
    <w:rsid w:val="582E57DE"/>
    <w:rsid w:val="584766D9"/>
    <w:rsid w:val="59350DEE"/>
    <w:rsid w:val="59960120"/>
    <w:rsid w:val="59A70C75"/>
    <w:rsid w:val="5A305967"/>
    <w:rsid w:val="5A556541"/>
    <w:rsid w:val="5AAB4F4A"/>
    <w:rsid w:val="5AB05956"/>
    <w:rsid w:val="5AE05C1A"/>
    <w:rsid w:val="5AF4388F"/>
    <w:rsid w:val="5B0814D7"/>
    <w:rsid w:val="5BCB056E"/>
    <w:rsid w:val="5BF727AE"/>
    <w:rsid w:val="5C50789B"/>
    <w:rsid w:val="5C89769B"/>
    <w:rsid w:val="5CA7000F"/>
    <w:rsid w:val="5CC0708D"/>
    <w:rsid w:val="5CC9093A"/>
    <w:rsid w:val="5CCE7ECF"/>
    <w:rsid w:val="5CFA4BF5"/>
    <w:rsid w:val="5D1E2DB7"/>
    <w:rsid w:val="5DED1C97"/>
    <w:rsid w:val="5E20681F"/>
    <w:rsid w:val="5E2733FB"/>
    <w:rsid w:val="5E590928"/>
    <w:rsid w:val="5E5A2007"/>
    <w:rsid w:val="5E8C550B"/>
    <w:rsid w:val="5E95783A"/>
    <w:rsid w:val="5EBE1D0E"/>
    <w:rsid w:val="5EE2793A"/>
    <w:rsid w:val="5F2443F1"/>
    <w:rsid w:val="5F9572D1"/>
    <w:rsid w:val="5FED5467"/>
    <w:rsid w:val="5FF732A1"/>
    <w:rsid w:val="60016614"/>
    <w:rsid w:val="600A12E3"/>
    <w:rsid w:val="609F2B65"/>
    <w:rsid w:val="61580343"/>
    <w:rsid w:val="617B1344"/>
    <w:rsid w:val="61C3168D"/>
    <w:rsid w:val="61E600A6"/>
    <w:rsid w:val="625414DF"/>
    <w:rsid w:val="6257335C"/>
    <w:rsid w:val="62816EA5"/>
    <w:rsid w:val="63240F67"/>
    <w:rsid w:val="63C6350D"/>
    <w:rsid w:val="63E25D0B"/>
    <w:rsid w:val="643D6E01"/>
    <w:rsid w:val="64405496"/>
    <w:rsid w:val="64835103"/>
    <w:rsid w:val="64C925E4"/>
    <w:rsid w:val="64D5744C"/>
    <w:rsid w:val="65380FA9"/>
    <w:rsid w:val="65D00A03"/>
    <w:rsid w:val="66034EB2"/>
    <w:rsid w:val="66590D3F"/>
    <w:rsid w:val="666D043F"/>
    <w:rsid w:val="66DC047C"/>
    <w:rsid w:val="67014F6F"/>
    <w:rsid w:val="67702268"/>
    <w:rsid w:val="67B217A3"/>
    <w:rsid w:val="68325689"/>
    <w:rsid w:val="68CF45AF"/>
    <w:rsid w:val="69445D43"/>
    <w:rsid w:val="69725190"/>
    <w:rsid w:val="697C75F7"/>
    <w:rsid w:val="69B1130C"/>
    <w:rsid w:val="69F43BD3"/>
    <w:rsid w:val="6A913698"/>
    <w:rsid w:val="6B0A20DA"/>
    <w:rsid w:val="6B171453"/>
    <w:rsid w:val="6B260EE1"/>
    <w:rsid w:val="6B2C7AC8"/>
    <w:rsid w:val="6B9611A2"/>
    <w:rsid w:val="6BFF476F"/>
    <w:rsid w:val="6C2214D8"/>
    <w:rsid w:val="6C230813"/>
    <w:rsid w:val="6C390E1B"/>
    <w:rsid w:val="6C502F0B"/>
    <w:rsid w:val="6C617EFF"/>
    <w:rsid w:val="6CA32EE7"/>
    <w:rsid w:val="6CB834B9"/>
    <w:rsid w:val="6D2275DE"/>
    <w:rsid w:val="6D266859"/>
    <w:rsid w:val="6D483086"/>
    <w:rsid w:val="6E407C14"/>
    <w:rsid w:val="6EB45CAC"/>
    <w:rsid w:val="6EE925C0"/>
    <w:rsid w:val="6F080B91"/>
    <w:rsid w:val="6F421950"/>
    <w:rsid w:val="6F7A72CE"/>
    <w:rsid w:val="6FFF7C7D"/>
    <w:rsid w:val="704C6CBE"/>
    <w:rsid w:val="70616630"/>
    <w:rsid w:val="7072278A"/>
    <w:rsid w:val="70731353"/>
    <w:rsid w:val="70B55761"/>
    <w:rsid w:val="70F20F70"/>
    <w:rsid w:val="71374AFF"/>
    <w:rsid w:val="714C0205"/>
    <w:rsid w:val="718F3EC8"/>
    <w:rsid w:val="71B5409B"/>
    <w:rsid w:val="721A6A11"/>
    <w:rsid w:val="725A2F52"/>
    <w:rsid w:val="731068D5"/>
    <w:rsid w:val="7340695A"/>
    <w:rsid w:val="73775E05"/>
    <w:rsid w:val="738A66FB"/>
    <w:rsid w:val="73D447CD"/>
    <w:rsid w:val="74047BC9"/>
    <w:rsid w:val="742E34AA"/>
    <w:rsid w:val="74C23D1D"/>
    <w:rsid w:val="750A4112"/>
    <w:rsid w:val="752D469B"/>
    <w:rsid w:val="75532B76"/>
    <w:rsid w:val="75A1492F"/>
    <w:rsid w:val="75C04742"/>
    <w:rsid w:val="75C612F4"/>
    <w:rsid w:val="763B4149"/>
    <w:rsid w:val="767C5461"/>
    <w:rsid w:val="769E320F"/>
    <w:rsid w:val="76E70DF4"/>
    <w:rsid w:val="77A358F4"/>
    <w:rsid w:val="77C4430A"/>
    <w:rsid w:val="77E05E39"/>
    <w:rsid w:val="780059E3"/>
    <w:rsid w:val="78203074"/>
    <w:rsid w:val="782B5322"/>
    <w:rsid w:val="78434CD8"/>
    <w:rsid w:val="785450EB"/>
    <w:rsid w:val="78A264F1"/>
    <w:rsid w:val="78EB75F0"/>
    <w:rsid w:val="78EC2E6B"/>
    <w:rsid w:val="79046DDD"/>
    <w:rsid w:val="79874379"/>
    <w:rsid w:val="7988040D"/>
    <w:rsid w:val="79D347D8"/>
    <w:rsid w:val="7A4024A0"/>
    <w:rsid w:val="7A6535D9"/>
    <w:rsid w:val="7C401187"/>
    <w:rsid w:val="7C765821"/>
    <w:rsid w:val="7CB00FA0"/>
    <w:rsid w:val="7D083FA0"/>
    <w:rsid w:val="7D513B99"/>
    <w:rsid w:val="7DED5F44"/>
    <w:rsid w:val="7DF63054"/>
    <w:rsid w:val="7DFE7C3D"/>
    <w:rsid w:val="7E080801"/>
    <w:rsid w:val="7E0A0A38"/>
    <w:rsid w:val="7E274B8E"/>
    <w:rsid w:val="7EC4097C"/>
    <w:rsid w:val="7F0B0516"/>
    <w:rsid w:val="7F19684E"/>
    <w:rsid w:val="7F2A28F3"/>
    <w:rsid w:val="7F585FBA"/>
    <w:rsid w:val="7F8D1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autoRedefine/>
    <w:qFormat/>
    <w:uiPriority w:val="1"/>
    <w:pPr>
      <w:ind w:left="822" w:right="2109"/>
      <w:jc w:val="center"/>
      <w:outlineLvl w:val="0"/>
    </w:pPr>
    <w:rPr>
      <w:rFonts w:ascii="华文中宋" w:hAnsi="华文中宋" w:eastAsia="华文中宋" w:cs="华文中宋"/>
      <w:sz w:val="32"/>
      <w:szCs w:val="32"/>
      <w:lang w:val="zh-CN" w:bidi="zh-CN"/>
    </w:rPr>
  </w:style>
  <w:style w:type="paragraph" w:styleId="3">
    <w:name w:val="heading 2"/>
    <w:basedOn w:val="1"/>
    <w:next w:val="1"/>
    <w:link w:val="27"/>
    <w:autoRedefine/>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4"/>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24"/>
    <w:autoRedefine/>
    <w:qFormat/>
    <w:uiPriority w:val="0"/>
    <w:pPr>
      <w:jc w:val="left"/>
    </w:pPr>
    <w:rPr>
      <w:rFonts w:asciiTheme="minorHAnsi" w:hAnsiTheme="minorHAnsi" w:eastAsiaTheme="minorEastAsia" w:cstheme="minorBidi"/>
    </w:rPr>
  </w:style>
  <w:style w:type="paragraph" w:styleId="6">
    <w:name w:val="Plain Text"/>
    <w:basedOn w:val="1"/>
    <w:qFormat/>
    <w:uiPriority w:val="0"/>
    <w:rPr>
      <w:rFonts w:ascii="宋体" w:hAnsi="Courier New"/>
    </w:rPr>
  </w:style>
  <w:style w:type="paragraph" w:styleId="7">
    <w:name w:val="Date"/>
    <w:basedOn w:val="1"/>
    <w:next w:val="1"/>
    <w:link w:val="22"/>
    <w:autoRedefine/>
    <w:qFormat/>
    <w:uiPriority w:val="0"/>
    <w:pPr>
      <w:ind w:left="100" w:leftChars="2500"/>
    </w:pPr>
  </w:style>
  <w:style w:type="paragraph" w:styleId="8">
    <w:name w:val="Balloon Text"/>
    <w:basedOn w:val="1"/>
    <w:link w:val="21"/>
    <w:autoRedefine/>
    <w:qFormat/>
    <w:uiPriority w:val="0"/>
    <w:rPr>
      <w:sz w:val="18"/>
      <w:szCs w:val="18"/>
    </w:rPr>
  </w:style>
  <w:style w:type="paragraph" w:styleId="9">
    <w:name w:val="footer"/>
    <w:basedOn w:val="1"/>
    <w:autoRedefine/>
    <w:qFormat/>
    <w:uiPriority w:val="0"/>
    <w:pPr>
      <w:tabs>
        <w:tab w:val="center" w:pos="4153"/>
        <w:tab w:val="right" w:pos="8306"/>
      </w:tabs>
      <w:snapToGrid w:val="0"/>
      <w:jc w:val="left"/>
    </w:pPr>
    <w:rPr>
      <w:sz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autoRedefine/>
    <w:unhideWhenUsed/>
    <w:qFormat/>
    <w:uiPriority w:val="39"/>
    <w:pPr>
      <w:widowControl/>
      <w:spacing w:after="100" w:line="259" w:lineRule="auto"/>
      <w:jc w:val="left"/>
    </w:pPr>
    <w:rPr>
      <w:kern w:val="0"/>
      <w:sz w:val="22"/>
      <w:szCs w:val="22"/>
    </w:rPr>
  </w:style>
  <w:style w:type="paragraph" w:styleId="12">
    <w:name w:val="toc 2"/>
    <w:basedOn w:val="1"/>
    <w:next w:val="1"/>
    <w:autoRedefine/>
    <w:unhideWhenUsed/>
    <w:qFormat/>
    <w:uiPriority w:val="39"/>
    <w:pPr>
      <w:widowControl/>
      <w:spacing w:after="100" w:line="259" w:lineRule="auto"/>
      <w:ind w:left="220"/>
      <w:jc w:val="left"/>
    </w:pPr>
    <w:rPr>
      <w:kern w:val="0"/>
      <w:sz w:val="22"/>
      <w:szCs w:val="22"/>
    </w:rPr>
  </w:style>
  <w:style w:type="paragraph" w:styleId="13">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16">
    <w:name w:val="Strong"/>
    <w:basedOn w:val="15"/>
    <w:autoRedefine/>
    <w:qFormat/>
    <w:uiPriority w:val="22"/>
    <w:rPr>
      <w:b/>
      <w:bCs/>
    </w:rPr>
  </w:style>
  <w:style w:type="character" w:styleId="17">
    <w:name w:val="FollowedHyperlink"/>
    <w:basedOn w:val="15"/>
    <w:autoRedefine/>
    <w:qFormat/>
    <w:uiPriority w:val="0"/>
    <w:rPr>
      <w:color w:val="954F72" w:themeColor="followedHyperlink"/>
      <w:u w:val="single"/>
      <w14:textFill>
        <w14:solidFill>
          <w14:schemeClr w14:val="folHlink"/>
        </w14:solidFill>
      </w14:textFill>
    </w:rPr>
  </w:style>
  <w:style w:type="character" w:styleId="18">
    <w:name w:val="Emphasis"/>
    <w:basedOn w:val="15"/>
    <w:autoRedefine/>
    <w:qFormat/>
    <w:uiPriority w:val="0"/>
    <w:rPr>
      <w:i/>
    </w:rPr>
  </w:style>
  <w:style w:type="character" w:styleId="19">
    <w:name w:val="Hyperlink"/>
    <w:basedOn w:val="15"/>
    <w:autoRedefine/>
    <w:qFormat/>
    <w:uiPriority w:val="0"/>
    <w:rPr>
      <w:color w:val="0000FF"/>
      <w:u w:val="single"/>
    </w:rPr>
  </w:style>
  <w:style w:type="character" w:styleId="20">
    <w:name w:val="annotation reference"/>
    <w:basedOn w:val="15"/>
    <w:autoRedefine/>
    <w:qFormat/>
    <w:uiPriority w:val="0"/>
    <w:rPr>
      <w:sz w:val="21"/>
      <w:szCs w:val="21"/>
    </w:rPr>
  </w:style>
  <w:style w:type="character" w:customStyle="1" w:styleId="21">
    <w:name w:val="批注框文本 Char"/>
    <w:basedOn w:val="15"/>
    <w:link w:val="8"/>
    <w:autoRedefine/>
    <w:qFormat/>
    <w:uiPriority w:val="0"/>
    <w:rPr>
      <w:rFonts w:ascii="Calibri" w:hAnsi="Calibri"/>
      <w:kern w:val="2"/>
      <w:sz w:val="18"/>
      <w:szCs w:val="18"/>
    </w:rPr>
  </w:style>
  <w:style w:type="character" w:customStyle="1" w:styleId="22">
    <w:name w:val="日期 Char"/>
    <w:basedOn w:val="15"/>
    <w:link w:val="7"/>
    <w:autoRedefine/>
    <w:qFormat/>
    <w:uiPriority w:val="0"/>
    <w:rPr>
      <w:rFonts w:ascii="Calibri" w:hAnsi="Calibri" w:eastAsia="宋体" w:cs="Times New Roman"/>
      <w:kern w:val="2"/>
      <w:sz w:val="21"/>
      <w:szCs w:val="24"/>
    </w:rPr>
  </w:style>
  <w:style w:type="paragraph" w:styleId="23">
    <w:name w:val="List Paragraph"/>
    <w:basedOn w:val="1"/>
    <w:autoRedefine/>
    <w:qFormat/>
    <w:uiPriority w:val="99"/>
    <w:pPr>
      <w:ind w:firstLine="420" w:firstLineChars="200"/>
    </w:pPr>
  </w:style>
  <w:style w:type="character" w:customStyle="1" w:styleId="24">
    <w:name w:val="批注文字 Char"/>
    <w:basedOn w:val="15"/>
    <w:link w:val="5"/>
    <w:autoRedefine/>
    <w:qFormat/>
    <w:uiPriority w:val="0"/>
    <w:rPr>
      <w:rFonts w:asciiTheme="minorHAnsi" w:hAnsiTheme="minorHAnsi" w:eastAsiaTheme="minorEastAsia" w:cstheme="minorBidi"/>
      <w:kern w:val="2"/>
      <w:sz w:val="21"/>
      <w:szCs w:val="24"/>
    </w:rPr>
  </w:style>
  <w:style w:type="character" w:customStyle="1" w:styleId="25">
    <w:name w:val="未处理的提及1"/>
    <w:basedOn w:val="15"/>
    <w:autoRedefine/>
    <w:semiHidden/>
    <w:unhideWhenUsed/>
    <w:qFormat/>
    <w:uiPriority w:val="99"/>
    <w:rPr>
      <w:color w:val="605E5C"/>
      <w:shd w:val="clear" w:color="auto" w:fill="E1DFDD"/>
    </w:rPr>
  </w:style>
  <w:style w:type="character" w:customStyle="1" w:styleId="26">
    <w:name w:val="未处理的提及2"/>
    <w:basedOn w:val="15"/>
    <w:autoRedefine/>
    <w:semiHidden/>
    <w:unhideWhenUsed/>
    <w:qFormat/>
    <w:uiPriority w:val="99"/>
    <w:rPr>
      <w:color w:val="605E5C"/>
      <w:shd w:val="clear" w:color="auto" w:fill="E1DFDD"/>
    </w:rPr>
  </w:style>
  <w:style w:type="character" w:customStyle="1" w:styleId="27">
    <w:name w:val="标题 2 Char"/>
    <w:basedOn w:val="15"/>
    <w:link w:val="3"/>
    <w:autoRedefine/>
    <w:semiHidden/>
    <w:qFormat/>
    <w:uiPriority w:val="0"/>
    <w:rPr>
      <w:rFonts w:asciiTheme="majorHAnsi" w:hAnsiTheme="majorHAnsi" w:eastAsiaTheme="majorEastAsia" w:cstheme="majorBidi"/>
      <w:b/>
      <w:bCs/>
      <w:kern w:val="2"/>
      <w:sz w:val="32"/>
      <w:szCs w:val="32"/>
    </w:rPr>
  </w:style>
  <w:style w:type="character" w:customStyle="1" w:styleId="28">
    <w:name w:val="Unresolved Mention"/>
    <w:basedOn w:val="15"/>
    <w:autoRedefine/>
    <w:semiHidden/>
    <w:unhideWhenUsed/>
    <w:qFormat/>
    <w:uiPriority w:val="99"/>
    <w:rPr>
      <w:color w:val="605E5C"/>
      <w:shd w:val="clear" w:color="auto" w:fill="E1DFDD"/>
    </w:rPr>
  </w:style>
  <w:style w:type="character" w:customStyle="1" w:styleId="29">
    <w:name w:val="bjh-p"/>
    <w:basedOn w:val="15"/>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kingsoft\office6\templates\download\23ccc356-1b3a-4a22-8fd7-957bc6af8b28\&#27431;&#32654;&#39118;&#20225;&#19994;&#23459;&#20256;&#21333;.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欧美风企业宣传单</Template>
  <Company>Microsoft</Company>
  <Pages>10</Pages>
  <Words>3231</Words>
  <Characters>3464</Characters>
  <Lines>30</Lines>
  <Paragraphs>8</Paragraphs>
  <TotalTime>203</TotalTime>
  <ScaleCrop>false</ScaleCrop>
  <LinksUpToDate>false</LinksUpToDate>
  <CharactersWithSpaces>3473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2023-03-09T00:00:00Z</dcterms:created>
  <dc:creator>婕</dc:creator>
  <cp:lastModifiedBy>杨璐萌</cp:lastModifiedBy>
  <cp:lastPrinted>2023-03-24T05:38:00Z</cp:lastPrinted>
  <dcterms:modified xsi:type="dcterms:W3CDTF">2026-05-09T07:40:51Z</dcterms:modified>
  <cp:revision>306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UUID">
    <vt:lpwstr>v1.0_mb_v/WDGglJQ/E5dNJlemhsJQ==</vt:lpwstr>
  </property>
  <property fmtid="{D5CDD505-2E9C-101B-9397-08002B2CF9AE}" pid="4" name="ICV">
    <vt:lpwstr>3443AD40DF71415FA10F7D0AD0DDDA97_13</vt:lpwstr>
  </property>
  <property fmtid="{D5CDD505-2E9C-101B-9397-08002B2CF9AE}" pid="5" name="KSOTemplateDocerSaveRecord">
    <vt:lpwstr>eyJoZGlkIjoiOTc1MTA2MjU3ODgzMDhkMzE0ZTU0MjU4NGU4NDljNDMiLCJ1c2VySWQiOiIyODQ4NjUzMTYifQ==</vt:lpwstr>
  </property>
</Properties>
</file>